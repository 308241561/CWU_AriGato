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AE6C65" w:rsidRPr="00BE1FEF" w:rsidRDefault="00AE6C65"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AE6C65" w:rsidRPr="00BE1FEF" w:rsidRDefault="00AE6C65"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AE6C65" w:rsidRPr="006111F3" w:rsidRDefault="00AE6C65"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AE6C65" w:rsidRPr="006111F3" w:rsidRDefault="00AE6C65"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Content>
          <w:r w:rsidR="00BB46BB">
            <w:rPr>
              <w:sz w:val="32"/>
              <w:szCs w:val="32"/>
            </w:rPr>
            <w:t>Casey chen, hailey dhanens, matthew harker, angie quach, &amp; derek vaughan</w:t>
          </w:r>
        </w:sdtContent>
      </w:sdt>
    </w:p>
    <w:p w14:paraId="16EB6D23" w14:textId="358F5C31" w:rsidR="00E279B8" w:rsidRDefault="00AE6C65"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Content>
          <w:r w:rsidR="00BA76BF">
            <w:t>Arigato, central washington university</w:t>
          </w:r>
        </w:sdtContent>
      </w:sdt>
    </w:p>
    <w:p w14:paraId="27CD4430" w14:textId="57E289D4" w:rsidR="00BB46BB" w:rsidRPr="003D51E3" w:rsidRDefault="00AE6C65"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bookmarkStart w:id="0" w:name="_CONTENTS_1"/>
      <w:bookmarkStart w:id="1" w:name="_Toc2843296"/>
      <w:bookmarkStart w:id="2" w:name="_Toc2843378"/>
      <w:bookmarkEnd w:id="0"/>
      <w:r w:rsidRPr="00E0185B">
        <w:rPr>
          <w:noProof/>
          <w:sz w:val="40"/>
          <w:szCs w:val="40"/>
        </w:rPr>
        <w:t>CONTENTS</w:t>
      </w:r>
      <w:bookmarkEnd w:id="1"/>
      <w:bookmarkEnd w:id="2"/>
    </w:p>
    <w:p w14:paraId="0F29C8C7" w14:textId="3F5F7E38" w:rsidR="00924657" w:rsidRPr="001E63EE" w:rsidRDefault="00E127EF" w:rsidP="003D51E3">
      <w:pPr>
        <w:ind w:left="720"/>
        <w:rPr>
          <w:rStyle w:val="Hyperlink"/>
          <w:sz w:val="28"/>
          <w:szCs w:val="28"/>
        </w:rPr>
      </w:pPr>
      <w:r w:rsidRPr="001E63EE">
        <w:rPr>
          <w:sz w:val="28"/>
          <w:szCs w:val="28"/>
        </w:rPr>
        <w:fldChar w:fldCharType="begin"/>
      </w:r>
      <w:r w:rsidRPr="001E63EE">
        <w:rPr>
          <w:sz w:val="28"/>
          <w:szCs w:val="28"/>
        </w:rPr>
        <w:instrText>HYPERLINK  \l "_Section_1:_Introduction"</w:instrText>
      </w:r>
      <w:r w:rsidRPr="001E63EE">
        <w:rPr>
          <w:sz w:val="28"/>
          <w:szCs w:val="28"/>
        </w:rPr>
        <w:fldChar w:fldCharType="separate"/>
      </w:r>
      <w:r w:rsidR="00AE259E" w:rsidRPr="001E63EE">
        <w:rPr>
          <w:rStyle w:val="Hyperlink"/>
          <w:sz w:val="28"/>
          <w:szCs w:val="28"/>
        </w:rPr>
        <w:t>Part</w:t>
      </w:r>
      <w:r w:rsidR="00924657" w:rsidRPr="001E63EE">
        <w:rPr>
          <w:rStyle w:val="Hyperlink"/>
          <w:sz w:val="28"/>
          <w:szCs w:val="28"/>
        </w:rPr>
        <w:t xml:space="preserve"> 1: </w:t>
      </w:r>
      <w:r w:rsidR="003D51E3" w:rsidRPr="001E63EE">
        <w:rPr>
          <w:rStyle w:val="Hyperlink"/>
          <w:sz w:val="28"/>
          <w:szCs w:val="28"/>
        </w:rPr>
        <w:t>Software Requirements Specification</w:t>
      </w:r>
      <w:r w:rsidR="00E0185B" w:rsidRPr="001E63EE">
        <w:rPr>
          <w:rStyle w:val="Hyperlink"/>
          <w:sz w:val="28"/>
          <w:szCs w:val="28"/>
        </w:rPr>
        <w:t>………………</w:t>
      </w:r>
      <w:r w:rsidR="00AE259E" w:rsidRPr="001E63EE">
        <w:rPr>
          <w:rStyle w:val="Hyperlink"/>
          <w:sz w:val="28"/>
          <w:szCs w:val="28"/>
        </w:rPr>
        <w:t>…….</w:t>
      </w:r>
      <w:proofErr w:type="gramStart"/>
      <w:r w:rsidR="00E0185B" w:rsidRPr="001E63EE">
        <w:rPr>
          <w:rStyle w:val="Hyperlink"/>
          <w:sz w:val="28"/>
          <w:szCs w:val="28"/>
        </w:rPr>
        <w:t>…</w:t>
      </w:r>
      <w:r w:rsidR="00AE259E" w:rsidRPr="001E63EE">
        <w:rPr>
          <w:rStyle w:val="Hyperlink"/>
          <w:sz w:val="28"/>
          <w:szCs w:val="28"/>
        </w:rPr>
        <w:t>..</w:t>
      </w:r>
      <w:proofErr w:type="gramEnd"/>
      <w:r w:rsidR="00E0185B" w:rsidRPr="001E63EE">
        <w:rPr>
          <w:rStyle w:val="Hyperlink"/>
          <w:sz w:val="28"/>
          <w:szCs w:val="28"/>
        </w:rPr>
        <w:t>…………</w:t>
      </w:r>
      <w:r w:rsidR="001117D9" w:rsidRPr="001E63EE">
        <w:rPr>
          <w:rStyle w:val="Hyperlink"/>
          <w:sz w:val="28"/>
          <w:szCs w:val="28"/>
        </w:rPr>
        <w:t>….2-13</w:t>
      </w:r>
    </w:p>
    <w:p w14:paraId="126B2890" w14:textId="0B0C7DA1" w:rsidR="00C053F3" w:rsidRPr="00020B56" w:rsidRDefault="00E127EF" w:rsidP="00C053F3">
      <w:pPr>
        <w:ind w:left="720"/>
        <w:rPr>
          <w:sz w:val="28"/>
          <w:szCs w:val="28"/>
        </w:rPr>
      </w:pPr>
      <w:r w:rsidRPr="001E63EE">
        <w:rPr>
          <w:sz w:val="28"/>
          <w:szCs w:val="28"/>
        </w:rPr>
        <w:fldChar w:fldCharType="end"/>
      </w:r>
      <w:hyperlink w:anchor="_Contents" w:history="1">
        <w:r w:rsidR="00C053F3" w:rsidRPr="00020B56">
          <w:rPr>
            <w:rStyle w:val="Hyperlink"/>
            <w:sz w:val="28"/>
            <w:szCs w:val="28"/>
          </w:rPr>
          <w:t>Part 2: Tools Used……</w:t>
        </w:r>
        <w:proofErr w:type="gramStart"/>
        <w:r w:rsidR="00C053F3" w:rsidRPr="00020B56">
          <w:rPr>
            <w:rStyle w:val="Hyperlink"/>
            <w:sz w:val="28"/>
            <w:szCs w:val="28"/>
          </w:rPr>
          <w:t>…..</w:t>
        </w:r>
        <w:proofErr w:type="gramEnd"/>
        <w:r w:rsidR="00C053F3" w:rsidRPr="00020B56">
          <w:rPr>
            <w:rStyle w:val="Hyperlink"/>
            <w:sz w:val="28"/>
            <w:szCs w:val="28"/>
          </w:rPr>
          <w:t>……………………………………………………………………</w:t>
        </w:r>
        <w:r w:rsidR="001117D9" w:rsidRPr="00020B56">
          <w:rPr>
            <w:rStyle w:val="Hyperlink"/>
            <w:sz w:val="28"/>
            <w:szCs w:val="28"/>
          </w:rPr>
          <w:t>.14-17</w:t>
        </w:r>
      </w:hyperlink>
    </w:p>
    <w:p w14:paraId="34220F23" w14:textId="183D5624" w:rsidR="00B77896" w:rsidRPr="001E63EE" w:rsidRDefault="00AE6C65" w:rsidP="003D51E3">
      <w:pPr>
        <w:ind w:left="720"/>
        <w:rPr>
          <w:sz w:val="28"/>
          <w:szCs w:val="28"/>
        </w:rPr>
      </w:pPr>
      <w:hyperlink w:anchor="_CONTENTS_2" w:history="1">
        <w:r w:rsidR="00AE259E" w:rsidRPr="001E63EE">
          <w:rPr>
            <w:rStyle w:val="Hyperlink"/>
            <w:sz w:val="28"/>
            <w:szCs w:val="28"/>
          </w:rPr>
          <w:t>Part</w:t>
        </w:r>
        <w:r w:rsidR="00924657" w:rsidRPr="001E63EE">
          <w:rPr>
            <w:rStyle w:val="Hyperlink"/>
            <w:sz w:val="28"/>
            <w:szCs w:val="28"/>
          </w:rPr>
          <w:t xml:space="preserve"> </w:t>
        </w:r>
        <w:r w:rsidR="00C053F3" w:rsidRPr="001E63EE">
          <w:rPr>
            <w:rStyle w:val="Hyperlink"/>
            <w:sz w:val="28"/>
            <w:szCs w:val="28"/>
          </w:rPr>
          <w:t>3</w:t>
        </w:r>
        <w:r w:rsidR="00924657" w:rsidRPr="001E63EE">
          <w:rPr>
            <w:rStyle w:val="Hyperlink"/>
            <w:sz w:val="28"/>
            <w:szCs w:val="28"/>
          </w:rPr>
          <w:t xml:space="preserve">: </w:t>
        </w:r>
        <w:r w:rsidR="003D51E3" w:rsidRPr="001E63EE">
          <w:rPr>
            <w:rStyle w:val="Hyperlink"/>
            <w:sz w:val="28"/>
            <w:szCs w:val="28"/>
          </w:rPr>
          <w:t>Testing Scenarios</w:t>
        </w:r>
        <w:r w:rsidR="00E0185B" w:rsidRPr="001E63EE">
          <w:rPr>
            <w:rStyle w:val="Hyperlink"/>
            <w:sz w:val="28"/>
            <w:szCs w:val="28"/>
          </w:rPr>
          <w:t>……………………………………………………</w:t>
        </w:r>
        <w:r w:rsidR="00AE259E" w:rsidRPr="001E63EE">
          <w:rPr>
            <w:rStyle w:val="Hyperlink"/>
            <w:sz w:val="28"/>
            <w:szCs w:val="28"/>
          </w:rPr>
          <w:t>……</w:t>
        </w:r>
        <w:r w:rsidR="00E0185B" w:rsidRPr="001E63EE">
          <w:rPr>
            <w:rStyle w:val="Hyperlink"/>
            <w:sz w:val="28"/>
            <w:szCs w:val="28"/>
          </w:rPr>
          <w:t>…………</w:t>
        </w:r>
        <w:r w:rsidR="001117D9" w:rsidRPr="001E63EE">
          <w:rPr>
            <w:rStyle w:val="Hyperlink"/>
            <w:sz w:val="28"/>
            <w:szCs w:val="28"/>
          </w:rPr>
          <w:t>.18-25</w:t>
        </w:r>
      </w:hyperlink>
    </w:p>
    <w:p w14:paraId="182E86C7" w14:textId="4E47F324" w:rsidR="00AA4716" w:rsidRPr="001E63EE" w:rsidRDefault="00AE6C65" w:rsidP="003D51E3">
      <w:pPr>
        <w:ind w:left="720"/>
        <w:rPr>
          <w:sz w:val="28"/>
          <w:szCs w:val="28"/>
        </w:rPr>
      </w:pPr>
      <w:hyperlink w:anchor="_CONTENTS_3" w:history="1">
        <w:r w:rsidR="00AE259E" w:rsidRPr="001E63EE">
          <w:rPr>
            <w:rStyle w:val="Hyperlink"/>
            <w:sz w:val="28"/>
            <w:szCs w:val="28"/>
          </w:rPr>
          <w:t>Part</w:t>
        </w:r>
        <w:r w:rsidR="004717DD" w:rsidRPr="001E63EE">
          <w:rPr>
            <w:rStyle w:val="Hyperlink"/>
            <w:sz w:val="28"/>
            <w:szCs w:val="28"/>
          </w:rPr>
          <w:t xml:space="preserve"> </w:t>
        </w:r>
        <w:r w:rsidR="00C053F3" w:rsidRPr="001E63EE">
          <w:rPr>
            <w:rStyle w:val="Hyperlink"/>
            <w:sz w:val="28"/>
            <w:szCs w:val="28"/>
          </w:rPr>
          <w:t>4</w:t>
        </w:r>
        <w:r w:rsidR="004717DD" w:rsidRPr="001E63EE">
          <w:rPr>
            <w:rStyle w:val="Hyperlink"/>
            <w:sz w:val="28"/>
            <w:szCs w:val="28"/>
          </w:rPr>
          <w:t xml:space="preserve">: </w:t>
        </w:r>
        <w:r w:rsidR="003D51E3" w:rsidRPr="001E63EE">
          <w:rPr>
            <w:rStyle w:val="Hyperlink"/>
            <w:sz w:val="28"/>
            <w:szCs w:val="28"/>
          </w:rPr>
          <w:t>Bug Report / Problems Encountered</w:t>
        </w:r>
        <w:r w:rsidR="00E0185B" w:rsidRPr="001E63EE">
          <w:rPr>
            <w:rStyle w:val="Hyperlink"/>
            <w:sz w:val="28"/>
            <w:szCs w:val="28"/>
          </w:rPr>
          <w:t>……………………………</w:t>
        </w:r>
        <w:r w:rsidR="00AE259E" w:rsidRPr="001E63EE">
          <w:rPr>
            <w:rStyle w:val="Hyperlink"/>
            <w:sz w:val="28"/>
            <w:szCs w:val="28"/>
          </w:rPr>
          <w:t>……</w:t>
        </w:r>
        <w:r w:rsidR="00E0185B" w:rsidRPr="001E63EE">
          <w:rPr>
            <w:rStyle w:val="Hyperlink"/>
            <w:sz w:val="28"/>
            <w:szCs w:val="28"/>
          </w:rPr>
          <w:t>……</w:t>
        </w:r>
        <w:r w:rsidR="001117D9" w:rsidRPr="001E63EE">
          <w:rPr>
            <w:rStyle w:val="Hyperlink"/>
            <w:sz w:val="28"/>
            <w:szCs w:val="28"/>
          </w:rPr>
          <w:t>.26-30</w:t>
        </w:r>
      </w:hyperlink>
    </w:p>
    <w:p w14:paraId="092ABBED" w14:textId="58A338E2" w:rsidR="00AA4716" w:rsidRPr="001E63EE" w:rsidRDefault="00AE6C65" w:rsidP="003D51E3">
      <w:pPr>
        <w:ind w:left="720"/>
        <w:rPr>
          <w:sz w:val="28"/>
          <w:szCs w:val="28"/>
        </w:rPr>
      </w:pPr>
      <w:hyperlink w:anchor="_CONTENTS_4" w:history="1">
        <w:r w:rsidR="00AE259E" w:rsidRPr="001E63EE">
          <w:rPr>
            <w:rStyle w:val="Hyperlink"/>
            <w:sz w:val="28"/>
            <w:szCs w:val="28"/>
          </w:rPr>
          <w:t>Part</w:t>
        </w:r>
        <w:r w:rsidR="00AA4716" w:rsidRPr="001E63EE">
          <w:rPr>
            <w:rStyle w:val="Hyperlink"/>
            <w:sz w:val="28"/>
            <w:szCs w:val="28"/>
          </w:rPr>
          <w:t xml:space="preserve"> </w:t>
        </w:r>
        <w:r w:rsidR="00C053F3" w:rsidRPr="001E63EE">
          <w:rPr>
            <w:rStyle w:val="Hyperlink"/>
            <w:sz w:val="28"/>
            <w:szCs w:val="28"/>
          </w:rPr>
          <w:t>5</w:t>
        </w:r>
        <w:r w:rsidR="00AA4716" w:rsidRPr="001E63EE">
          <w:rPr>
            <w:rStyle w:val="Hyperlink"/>
            <w:sz w:val="28"/>
            <w:szCs w:val="28"/>
          </w:rPr>
          <w:t xml:space="preserve">: </w:t>
        </w:r>
        <w:r w:rsidR="003D51E3" w:rsidRPr="001E63EE">
          <w:rPr>
            <w:rStyle w:val="Hyperlink"/>
            <w:sz w:val="28"/>
            <w:szCs w:val="28"/>
          </w:rPr>
          <w:t>User Manual</w:t>
        </w:r>
        <w:r w:rsidR="00E0185B" w:rsidRPr="001E63EE">
          <w:rPr>
            <w:rStyle w:val="Hyperlink"/>
            <w:sz w:val="28"/>
            <w:szCs w:val="28"/>
          </w:rPr>
          <w:t>………………………………………………………………………</w:t>
        </w:r>
        <w:r w:rsidR="00AE259E" w:rsidRPr="001E63EE">
          <w:rPr>
            <w:rStyle w:val="Hyperlink"/>
            <w:sz w:val="28"/>
            <w:szCs w:val="28"/>
          </w:rPr>
          <w:t>……</w:t>
        </w:r>
        <w:r w:rsidR="001117D9" w:rsidRPr="001E63EE">
          <w:rPr>
            <w:rStyle w:val="Hyperlink"/>
            <w:sz w:val="28"/>
            <w:szCs w:val="28"/>
          </w:rPr>
          <w:t>31-52</w:t>
        </w:r>
      </w:hyperlink>
    </w:p>
    <w:p w14:paraId="21CB7F32" w14:textId="0ED174A3" w:rsidR="001D0022" w:rsidRPr="00E0185B" w:rsidRDefault="00AE6C65" w:rsidP="00FE1979">
      <w:pPr>
        <w:ind w:left="720"/>
        <w:rPr>
          <w:sz w:val="28"/>
          <w:szCs w:val="28"/>
        </w:rPr>
      </w:pPr>
      <w:hyperlink w:anchor="_Final_Report" w:history="1">
        <w:r w:rsidR="00AE259E" w:rsidRPr="001E63EE">
          <w:rPr>
            <w:rStyle w:val="Hyperlink"/>
            <w:sz w:val="28"/>
            <w:szCs w:val="28"/>
          </w:rPr>
          <w:t>Part</w:t>
        </w:r>
        <w:r w:rsidR="003D51E3" w:rsidRPr="001E63EE">
          <w:rPr>
            <w:rStyle w:val="Hyperlink"/>
            <w:sz w:val="28"/>
            <w:szCs w:val="28"/>
          </w:rPr>
          <w:t xml:space="preserve"> </w:t>
        </w:r>
        <w:r w:rsidR="00C053F3" w:rsidRPr="001E63EE">
          <w:rPr>
            <w:rStyle w:val="Hyperlink"/>
            <w:sz w:val="28"/>
            <w:szCs w:val="28"/>
          </w:rPr>
          <w:t>6</w:t>
        </w:r>
        <w:r w:rsidR="003D51E3" w:rsidRPr="001E63EE">
          <w:rPr>
            <w:rStyle w:val="Hyperlink"/>
            <w:sz w:val="28"/>
            <w:szCs w:val="28"/>
          </w:rPr>
          <w:t>: Final Report</w:t>
        </w:r>
        <w:r w:rsidR="00E0185B" w:rsidRPr="001E63EE">
          <w:rPr>
            <w:rStyle w:val="Hyperlink"/>
            <w:sz w:val="28"/>
            <w:szCs w:val="28"/>
          </w:rPr>
          <w:t>……………………………………………………………………………</w:t>
        </w:r>
        <w:r w:rsidR="001117D9" w:rsidRPr="001E63EE">
          <w:rPr>
            <w:rStyle w:val="Hyperlink"/>
            <w:sz w:val="28"/>
            <w:szCs w:val="28"/>
          </w:rPr>
          <w:t>.53-55</w:t>
        </w:r>
      </w:hyperlink>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Pr="00241FBD" w:rsidRDefault="003D51E3" w:rsidP="00924657">
      <w:pPr>
        <w:jc w:val="center"/>
        <w:rPr>
          <w:rStyle w:val="Hyperlink"/>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AE6C65" w:rsidRDefault="00AE6C65"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AE6C65" w:rsidRPr="00E0185B" w:rsidRDefault="00AE6C65"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AE6C65" w:rsidRDefault="00AE6C65"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AE6C65" w:rsidRPr="00E0185B" w:rsidRDefault="00AE6C65"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FC35A5C"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3F875FC7"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5D7212">
              <w:rPr>
                <w:noProof/>
                <w:webHidden/>
              </w:rPr>
              <w:t>4</w:t>
            </w:r>
            <w:r>
              <w:rPr>
                <w:noProof/>
                <w:webHidden/>
              </w:rPr>
              <w:fldChar w:fldCharType="end"/>
            </w:r>
          </w:hyperlink>
        </w:p>
        <w:p w14:paraId="421F164C" w14:textId="3C72965F" w:rsidR="003D51E3" w:rsidRDefault="00AE6C65">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5D7212">
              <w:rPr>
                <w:noProof/>
                <w:webHidden/>
              </w:rPr>
              <w:t>4</w:t>
            </w:r>
            <w:r w:rsidR="003D51E3">
              <w:rPr>
                <w:noProof/>
                <w:webHidden/>
              </w:rPr>
              <w:fldChar w:fldCharType="end"/>
            </w:r>
          </w:hyperlink>
        </w:p>
        <w:p w14:paraId="3DA7487D" w14:textId="6E533BC0" w:rsidR="003D51E3" w:rsidRDefault="00AE6C65">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5D7212">
              <w:rPr>
                <w:noProof/>
                <w:webHidden/>
              </w:rPr>
              <w:t>4</w:t>
            </w:r>
            <w:r w:rsidR="003D51E3">
              <w:rPr>
                <w:noProof/>
                <w:webHidden/>
              </w:rPr>
              <w:fldChar w:fldCharType="end"/>
            </w:r>
          </w:hyperlink>
        </w:p>
        <w:p w14:paraId="5594A5F2" w14:textId="3FDB308C" w:rsidR="003D51E3" w:rsidRDefault="00AE6C65">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5D7212">
              <w:rPr>
                <w:noProof/>
                <w:webHidden/>
              </w:rPr>
              <w:t>4</w:t>
            </w:r>
            <w:r w:rsidR="003D51E3">
              <w:rPr>
                <w:noProof/>
                <w:webHidden/>
              </w:rPr>
              <w:fldChar w:fldCharType="end"/>
            </w:r>
          </w:hyperlink>
        </w:p>
        <w:p w14:paraId="611349F7" w14:textId="42892C28" w:rsidR="003D51E3" w:rsidRDefault="00AE6C65">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5D7212">
              <w:rPr>
                <w:noProof/>
                <w:webHidden/>
              </w:rPr>
              <w:t>6</w:t>
            </w:r>
            <w:r w:rsidR="003D51E3">
              <w:rPr>
                <w:noProof/>
                <w:webHidden/>
              </w:rPr>
              <w:fldChar w:fldCharType="end"/>
            </w:r>
          </w:hyperlink>
        </w:p>
        <w:p w14:paraId="3C096A10" w14:textId="11B7CEC5" w:rsidR="003D51E3" w:rsidRDefault="00AE6C65">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5D7212">
              <w:rPr>
                <w:noProof/>
                <w:webHidden/>
              </w:rPr>
              <w:t>6</w:t>
            </w:r>
            <w:r w:rsidR="003D51E3">
              <w:rPr>
                <w:noProof/>
                <w:webHidden/>
              </w:rPr>
              <w:fldChar w:fldCharType="end"/>
            </w:r>
          </w:hyperlink>
        </w:p>
        <w:p w14:paraId="5036BFC7" w14:textId="0AB25CA6" w:rsidR="003D51E3" w:rsidRDefault="00AE6C65">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5D7212">
              <w:rPr>
                <w:noProof/>
                <w:webHidden/>
              </w:rPr>
              <w:t>6</w:t>
            </w:r>
            <w:r w:rsidR="003D51E3">
              <w:rPr>
                <w:noProof/>
                <w:webHidden/>
              </w:rPr>
              <w:fldChar w:fldCharType="end"/>
            </w:r>
          </w:hyperlink>
        </w:p>
        <w:p w14:paraId="4CBAA6CB" w14:textId="432392A1" w:rsidR="003D51E3" w:rsidRDefault="00AE6C65">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5D7212">
              <w:rPr>
                <w:noProof/>
                <w:webHidden/>
              </w:rPr>
              <w:t>6</w:t>
            </w:r>
            <w:r w:rsidR="003D51E3">
              <w:rPr>
                <w:noProof/>
                <w:webHidden/>
              </w:rPr>
              <w:fldChar w:fldCharType="end"/>
            </w:r>
          </w:hyperlink>
        </w:p>
        <w:p w14:paraId="2F9D90D0" w14:textId="5EA08210" w:rsidR="003D51E3" w:rsidRDefault="00AE6C65">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5D7212">
              <w:rPr>
                <w:noProof/>
                <w:webHidden/>
              </w:rPr>
              <w:t>7</w:t>
            </w:r>
            <w:r w:rsidR="003D51E3">
              <w:rPr>
                <w:noProof/>
                <w:webHidden/>
              </w:rPr>
              <w:fldChar w:fldCharType="end"/>
            </w:r>
          </w:hyperlink>
        </w:p>
        <w:p w14:paraId="4AC957F3" w14:textId="7EB33A32" w:rsidR="003D51E3" w:rsidRDefault="00AE6C65">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5D7212">
              <w:rPr>
                <w:noProof/>
                <w:webHidden/>
              </w:rPr>
              <w:t>7</w:t>
            </w:r>
            <w:r w:rsidR="003D51E3">
              <w:rPr>
                <w:noProof/>
                <w:webHidden/>
              </w:rPr>
              <w:fldChar w:fldCharType="end"/>
            </w:r>
          </w:hyperlink>
        </w:p>
        <w:p w14:paraId="293FDDB2" w14:textId="0F4F71F3" w:rsidR="003D51E3" w:rsidRDefault="00AE6C65">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5D7212">
              <w:rPr>
                <w:noProof/>
                <w:webHidden/>
              </w:rPr>
              <w:t>8</w:t>
            </w:r>
            <w:r w:rsidR="003D51E3">
              <w:rPr>
                <w:noProof/>
                <w:webHidden/>
              </w:rPr>
              <w:fldChar w:fldCharType="end"/>
            </w:r>
          </w:hyperlink>
        </w:p>
        <w:p w14:paraId="1228B608" w14:textId="426C50A7" w:rsidR="003D51E3" w:rsidRDefault="00AE6C65">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5D7212">
              <w:rPr>
                <w:noProof/>
                <w:webHidden/>
              </w:rPr>
              <w:t>9</w:t>
            </w:r>
            <w:r w:rsidR="003D51E3">
              <w:rPr>
                <w:noProof/>
                <w:webHidden/>
              </w:rPr>
              <w:fldChar w:fldCharType="end"/>
            </w:r>
          </w:hyperlink>
        </w:p>
        <w:p w14:paraId="3EDC0582" w14:textId="67AA60F6" w:rsidR="003D51E3" w:rsidRDefault="00AE6C65">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5D7212">
              <w:rPr>
                <w:noProof/>
                <w:webHidden/>
              </w:rPr>
              <w:t>9</w:t>
            </w:r>
            <w:r w:rsidR="003D51E3">
              <w:rPr>
                <w:noProof/>
                <w:webHidden/>
              </w:rPr>
              <w:fldChar w:fldCharType="end"/>
            </w:r>
          </w:hyperlink>
        </w:p>
        <w:p w14:paraId="19CC1356" w14:textId="2F7729F0" w:rsidR="003D51E3" w:rsidRDefault="00AE6C65">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5D7212">
              <w:rPr>
                <w:noProof/>
                <w:webHidden/>
              </w:rPr>
              <w:t>9</w:t>
            </w:r>
            <w:r w:rsidR="003D51E3">
              <w:rPr>
                <w:noProof/>
                <w:webHidden/>
              </w:rPr>
              <w:fldChar w:fldCharType="end"/>
            </w:r>
          </w:hyperlink>
        </w:p>
        <w:p w14:paraId="450E8C2E" w14:textId="0E848927" w:rsidR="003D51E3" w:rsidRDefault="00AE6C65">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5D7212">
              <w:rPr>
                <w:noProof/>
                <w:webHidden/>
              </w:rPr>
              <w:t>9</w:t>
            </w:r>
            <w:r w:rsidR="003D51E3">
              <w:rPr>
                <w:noProof/>
                <w:webHidden/>
              </w:rPr>
              <w:fldChar w:fldCharType="end"/>
            </w:r>
          </w:hyperlink>
        </w:p>
        <w:p w14:paraId="5A24948E" w14:textId="262BED76" w:rsidR="003D51E3" w:rsidRDefault="00AE6C65">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5D7212">
              <w:rPr>
                <w:noProof/>
                <w:webHidden/>
              </w:rPr>
              <w:t>9</w:t>
            </w:r>
            <w:r w:rsidR="003D51E3">
              <w:rPr>
                <w:noProof/>
                <w:webHidden/>
              </w:rPr>
              <w:fldChar w:fldCharType="end"/>
            </w:r>
          </w:hyperlink>
        </w:p>
        <w:p w14:paraId="4863EF3E" w14:textId="35D17AD8" w:rsidR="003D51E3" w:rsidRDefault="00AE6C65">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5D7212">
              <w:rPr>
                <w:noProof/>
                <w:webHidden/>
              </w:rPr>
              <w:t>10</w:t>
            </w:r>
            <w:r w:rsidR="003D51E3">
              <w:rPr>
                <w:noProof/>
                <w:webHidden/>
              </w:rPr>
              <w:fldChar w:fldCharType="end"/>
            </w:r>
          </w:hyperlink>
        </w:p>
        <w:p w14:paraId="3CDDE754" w14:textId="1B61786A" w:rsidR="003D51E3" w:rsidRDefault="00AE6C65">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5D7212">
              <w:rPr>
                <w:noProof/>
                <w:webHidden/>
              </w:rPr>
              <w:t>11</w:t>
            </w:r>
            <w:r w:rsidR="003D51E3">
              <w:rPr>
                <w:noProof/>
                <w:webHidden/>
              </w:rPr>
              <w:fldChar w:fldCharType="end"/>
            </w:r>
          </w:hyperlink>
        </w:p>
        <w:p w14:paraId="28005822" w14:textId="31251EF6" w:rsidR="003D51E3" w:rsidRDefault="00AE6C65">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5D7212">
              <w:rPr>
                <w:noProof/>
                <w:webHidden/>
              </w:rPr>
              <w:t>11</w:t>
            </w:r>
            <w:r w:rsidR="003D51E3">
              <w:rPr>
                <w:noProof/>
                <w:webHidden/>
              </w:rPr>
              <w:fldChar w:fldCharType="end"/>
            </w:r>
          </w:hyperlink>
        </w:p>
        <w:p w14:paraId="3041E94B" w14:textId="38A4F973" w:rsidR="003D51E3" w:rsidRDefault="00AE6C65">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5D7212">
              <w:rPr>
                <w:noProof/>
                <w:webHidden/>
              </w:rPr>
              <w:t>11</w:t>
            </w:r>
            <w:r w:rsidR="003D51E3">
              <w:rPr>
                <w:noProof/>
                <w:webHidden/>
              </w:rPr>
              <w:fldChar w:fldCharType="end"/>
            </w:r>
          </w:hyperlink>
        </w:p>
        <w:p w14:paraId="6B9FAD06" w14:textId="776D2E00" w:rsidR="003D51E3" w:rsidRDefault="00AE6C65">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5D7212">
              <w:rPr>
                <w:noProof/>
                <w:webHidden/>
              </w:rPr>
              <w:t>12</w:t>
            </w:r>
            <w:r w:rsidR="003D51E3">
              <w:rPr>
                <w:noProof/>
                <w:webHidden/>
              </w:rPr>
              <w:fldChar w:fldCharType="end"/>
            </w:r>
          </w:hyperlink>
        </w:p>
        <w:p w14:paraId="67BDA3A8" w14:textId="0CF00C7D" w:rsidR="003D51E3" w:rsidRDefault="00AE6C65">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5D7212">
              <w:rPr>
                <w:noProof/>
                <w:webHidden/>
              </w:rPr>
              <w:t>12</w:t>
            </w:r>
            <w:r w:rsidR="003D51E3">
              <w:rPr>
                <w:noProof/>
                <w:webHidden/>
              </w:rPr>
              <w:fldChar w:fldCharType="end"/>
            </w:r>
          </w:hyperlink>
        </w:p>
        <w:p w14:paraId="713C5432" w14:textId="753A9886" w:rsidR="003D51E3" w:rsidRDefault="00AE6C65">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5D7212">
              <w:rPr>
                <w:noProof/>
                <w:webHidden/>
              </w:rPr>
              <w:t>13</w:t>
            </w:r>
            <w:r w:rsidR="003D51E3">
              <w:rPr>
                <w:noProof/>
                <w:webHidden/>
              </w:rPr>
              <w:fldChar w:fldCharType="end"/>
            </w:r>
          </w:hyperlink>
        </w:p>
        <w:p w14:paraId="3276FF25" w14:textId="1B3DC085" w:rsidR="003D51E3" w:rsidRDefault="003D51E3">
          <w:r>
            <w:rPr>
              <w:b/>
              <w:bCs/>
              <w:noProof/>
            </w:rPr>
            <w:fldChar w:fldCharType="end"/>
          </w:r>
        </w:p>
      </w:sdtContent>
    </w:sdt>
    <w:p w14:paraId="7B49D693" w14:textId="77777777" w:rsidR="001D0022" w:rsidRDefault="001D0022" w:rsidP="006E589E">
      <w:pPr>
        <w:pStyle w:val="Heading1"/>
      </w:pPr>
      <w:bookmarkStart w:id="3" w:name="_Toc531009992"/>
      <w:bookmarkStart w:id="4"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72B81372" w:rsidR="003D51E3" w:rsidRPr="006E589E" w:rsidRDefault="003D51E3" w:rsidP="006E589E">
      <w:pPr>
        <w:pStyle w:val="Heading1"/>
      </w:pPr>
      <w:bookmarkStart w:id="5" w:name="_Section_1:_Introduction"/>
      <w:bookmarkStart w:id="6" w:name="_Toc2842843"/>
      <w:bookmarkStart w:id="7" w:name="_Toc2843297"/>
      <w:bookmarkStart w:id="8" w:name="_Toc2843379"/>
      <w:bookmarkEnd w:id="5"/>
      <w:r w:rsidRPr="006E589E">
        <w:lastRenderedPageBreak/>
        <w:t>Section 1: Introduction</w:t>
      </w:r>
      <w:bookmarkEnd w:id="3"/>
      <w:bookmarkEnd w:id="4"/>
      <w:bookmarkEnd w:id="6"/>
      <w:bookmarkEnd w:id="7"/>
      <w:bookmarkEnd w:id="8"/>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9" w:name="_Toc531009993"/>
      <w:bookmarkStart w:id="10" w:name="_Toc531181313"/>
    </w:p>
    <w:p w14:paraId="632CE292" w14:textId="1BBE5D9C" w:rsidR="003D51E3" w:rsidRPr="001D0022" w:rsidRDefault="003D51E3" w:rsidP="0084303C">
      <w:pPr>
        <w:pStyle w:val="Heading2"/>
        <w:jc w:val="both"/>
        <w:rPr>
          <w:rFonts w:ascii="Times New Roman" w:eastAsia="Times New Roman" w:hAnsi="Times New Roman" w:cs="Times New Roman"/>
          <w:lang w:eastAsia="en-US"/>
        </w:rPr>
      </w:pPr>
      <w:bookmarkStart w:id="11" w:name="_Toc2842844"/>
      <w:bookmarkStart w:id="12" w:name="_Toc2843298"/>
      <w:bookmarkStart w:id="13" w:name="_Toc2843380"/>
      <w:r w:rsidRPr="006E589E">
        <w:rPr>
          <w:rFonts w:eastAsia="Times New Roman"/>
          <w:lang w:eastAsia="en-US"/>
        </w:rPr>
        <w:t>1.1 Problem</w:t>
      </w:r>
      <w:bookmarkEnd w:id="9"/>
      <w:bookmarkEnd w:id="10"/>
      <w:bookmarkEnd w:id="11"/>
      <w:bookmarkEnd w:id="12"/>
      <w:bookmarkEnd w:id="13"/>
    </w:p>
    <w:p w14:paraId="4BFCF10D" w14:textId="05A0974B" w:rsidR="003D51E3" w:rsidRPr="006E589E" w:rsidRDefault="000D278A" w:rsidP="0084303C">
      <w:pPr>
        <w:spacing w:after="0"/>
        <w:ind w:left="0" w:right="0" w:firstLine="720"/>
        <w:jc w:val="both"/>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r w:rsidR="001D0022">
        <w:rPr>
          <w:rFonts w:ascii="Arial" w:eastAsia="Times New Roman" w:hAnsi="Arial" w:cs="Arial"/>
          <w:color w:val="000000"/>
          <w:kern w:val="0"/>
          <w:lang w:eastAsia="en-US"/>
          <w14:ligatures w14:val="none"/>
        </w:rPr>
        <w:t>AriGato</w:t>
      </w:r>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84303C">
      <w:pPr>
        <w:pStyle w:val="Heading2"/>
        <w:ind w:left="0"/>
        <w:jc w:val="both"/>
        <w:rPr>
          <w:rFonts w:ascii="Times New Roman" w:eastAsia="Times New Roman" w:hAnsi="Times New Roman" w:cs="Times New Roman"/>
          <w:caps w:val="0"/>
          <w:color w:val="auto"/>
          <w:kern w:val="0"/>
          <w:lang w:eastAsia="en-US"/>
          <w14:ligatures w14:val="none"/>
        </w:rPr>
      </w:pPr>
      <w:bookmarkStart w:id="14" w:name="_Toc531009994"/>
      <w:bookmarkStart w:id="15" w:name="_Toc531181314"/>
    </w:p>
    <w:p w14:paraId="31F5F83C" w14:textId="68D80D61" w:rsidR="003D51E3" w:rsidRPr="001D0022" w:rsidRDefault="003D51E3" w:rsidP="0084303C">
      <w:pPr>
        <w:pStyle w:val="Heading2"/>
        <w:ind w:left="0"/>
        <w:jc w:val="both"/>
        <w:rPr>
          <w:rFonts w:ascii="Times New Roman" w:eastAsia="Times New Roman" w:hAnsi="Times New Roman" w:cs="Times New Roman"/>
          <w:lang w:eastAsia="en-US"/>
        </w:rPr>
      </w:pPr>
      <w:bookmarkStart w:id="16" w:name="_Toc2842845"/>
      <w:bookmarkStart w:id="17" w:name="_Toc2843299"/>
      <w:bookmarkStart w:id="18" w:name="_Toc2843381"/>
      <w:r w:rsidRPr="006E589E">
        <w:rPr>
          <w:rFonts w:eastAsia="Times New Roman"/>
          <w:lang w:eastAsia="en-US"/>
        </w:rPr>
        <w:t>1.2 Scope</w:t>
      </w:r>
      <w:bookmarkEnd w:id="14"/>
      <w:bookmarkEnd w:id="15"/>
      <w:bookmarkEnd w:id="16"/>
      <w:bookmarkEnd w:id="17"/>
      <w:bookmarkEnd w:id="18"/>
    </w:p>
    <w:p w14:paraId="4440F422" w14:textId="4EA41025"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r w:rsidR="00813C5B">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r w:rsidRPr="006E589E">
        <w:rPr>
          <w:rFonts w:ascii="Arial" w:eastAsia="Times New Roman" w:hAnsi="Arial" w:cs="Arial"/>
          <w:color w:val="000000"/>
          <w:kern w:val="0"/>
          <w:lang w:eastAsia="en-US"/>
          <w14:ligatures w14:val="none"/>
        </w:rPr>
        <w:t>NAOqi</w:t>
      </w:r>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 xml:space="preserve">accomplish </w:t>
      </w:r>
      <w:proofErr w:type="gramStart"/>
      <w:r w:rsidR="00813C5B">
        <w:rPr>
          <w:rFonts w:ascii="Arial" w:eastAsia="Times New Roman" w:hAnsi="Arial" w:cs="Arial"/>
          <w:color w:val="000000"/>
          <w:kern w:val="0"/>
          <w:lang w:eastAsia="en-US"/>
          <w14:ligatures w14:val="none"/>
        </w:rPr>
        <w:t>all of</w:t>
      </w:r>
      <w:proofErr w:type="gramEnd"/>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9356D0">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 xml:space="preserve">iGato </w:t>
      </w:r>
      <w:proofErr w:type="gramStart"/>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w:t>
      </w:r>
      <w:proofErr w:type="gramEnd"/>
      <w:r w:rsidRPr="006E589E">
        <w:rPr>
          <w:rFonts w:ascii="Arial" w:eastAsia="Times New Roman" w:hAnsi="Arial" w:cs="Arial"/>
          <w:color w:val="000000"/>
          <w:kern w:val="0"/>
          <w:lang w:eastAsia="en-US"/>
          <w14:ligatures w14:val="none"/>
        </w:rPr>
        <w:t xml:space="preserve">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37314A" w14:textId="725A0EE2" w:rsidR="003D51E3" w:rsidRPr="001D0022" w:rsidRDefault="003D51E3" w:rsidP="0084303C">
      <w:pPr>
        <w:pStyle w:val="Heading2"/>
        <w:ind w:left="0"/>
        <w:jc w:val="both"/>
        <w:rPr>
          <w:rFonts w:ascii="Times New Roman" w:eastAsia="Times New Roman" w:hAnsi="Times New Roman" w:cs="Times New Roman"/>
          <w:lang w:eastAsia="en-US"/>
        </w:rPr>
      </w:pPr>
      <w:bookmarkStart w:id="19" w:name="_Toc531009995"/>
      <w:bookmarkStart w:id="20" w:name="_Toc531181315"/>
      <w:bookmarkStart w:id="21" w:name="_Toc2842846"/>
      <w:bookmarkStart w:id="22" w:name="_Toc2843300"/>
      <w:bookmarkStart w:id="23" w:name="_Toc2843382"/>
      <w:r w:rsidRPr="006E589E">
        <w:rPr>
          <w:rFonts w:eastAsia="Times New Roman"/>
          <w:lang w:eastAsia="en-US"/>
        </w:rPr>
        <w:t>1.3 Definitions, Acronyms, and Abbreviations</w:t>
      </w:r>
      <w:bookmarkEnd w:id="19"/>
      <w:bookmarkEnd w:id="20"/>
      <w:bookmarkEnd w:id="21"/>
      <w:bookmarkEnd w:id="22"/>
      <w:bookmarkEnd w:id="23"/>
    </w:p>
    <w:p w14:paraId="556AE86E" w14:textId="77777777" w:rsidR="003D51E3" w:rsidRDefault="003D51E3" w:rsidP="0084303C">
      <w:pPr>
        <w:spacing w:after="0"/>
        <w:ind w:left="0" w:right="0"/>
        <w:jc w:val="both"/>
        <w:rPr>
          <w:rStyle w:val="Heading3Char"/>
          <w:lang w:eastAsia="en-US"/>
        </w:rPr>
      </w:pPr>
      <w:bookmarkStart w:id="24" w:name="_Toc531009996"/>
      <w:bookmarkStart w:id="25" w:name="_Toc531181316"/>
      <w:r w:rsidRPr="006E589E">
        <w:rPr>
          <w:rStyle w:val="Heading3Char"/>
          <w:lang w:eastAsia="en-US"/>
        </w:rPr>
        <w:t>Aldeba</w:t>
      </w:r>
      <w:r>
        <w:rPr>
          <w:rStyle w:val="Heading3Char"/>
          <w:lang w:eastAsia="en-US"/>
        </w:rPr>
        <w:t>ran</w:t>
      </w:r>
      <w:bookmarkEnd w:id="24"/>
      <w:bookmarkEnd w:id="25"/>
    </w:p>
    <w:p w14:paraId="1A291D52" w14:textId="1B70B15C" w:rsidR="00394A77" w:rsidRPr="007778F2" w:rsidRDefault="00394A77" w:rsidP="0084303C">
      <w:pPr>
        <w:spacing w:after="0"/>
        <w:ind w:left="0" w:right="0"/>
        <w:jc w:val="both"/>
        <w:rPr>
          <w:rFonts w:ascii="Arial" w:eastAsia="Times New Roman" w:hAnsi="Arial" w:cs="Arial"/>
          <w:color w:val="000000"/>
          <w:kern w:val="0"/>
          <w:lang w:eastAsia="en-US"/>
          <w14:ligatures w14:val="none"/>
        </w:rPr>
      </w:pPr>
      <w:proofErr w:type="gramStart"/>
      <w:r>
        <w:rPr>
          <w:rFonts w:ascii="Arial" w:eastAsia="Times New Roman" w:hAnsi="Arial" w:cs="Arial"/>
          <w:color w:val="000000"/>
          <w:kern w:val="0"/>
          <w:lang w:eastAsia="en-US"/>
          <w14:ligatures w14:val="none"/>
        </w:rPr>
        <w:t>A French robotics company,</w:t>
      </w:r>
      <w:proofErr w:type="gramEnd"/>
      <w:r>
        <w:rPr>
          <w:rFonts w:ascii="Arial" w:eastAsia="Times New Roman" w:hAnsi="Arial" w:cs="Arial"/>
          <w:color w:val="000000"/>
          <w:kern w:val="0"/>
          <w:lang w:eastAsia="en-US"/>
          <w14:ligatures w14:val="none"/>
        </w:rPr>
        <w:t xml:space="preserve"> acquired by SoftBank Robotics in 2015. Developer of NAO, NAOqi, and Choregraphe.</w:t>
      </w:r>
    </w:p>
    <w:p w14:paraId="6786BDA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72775AF"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26" w:name="_Toc531009997"/>
      <w:bookmarkStart w:id="27" w:name="_Toc531181317"/>
      <w:r>
        <w:rPr>
          <w:rStyle w:val="Heading3Char"/>
          <w:lang w:eastAsia="en-US"/>
        </w:rPr>
        <w:t>API</w:t>
      </w:r>
      <w:bookmarkEnd w:id="26"/>
      <w:bookmarkEnd w:id="27"/>
    </w:p>
    <w:p w14:paraId="7FDA85B9" w14:textId="7AAF50AF"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46D4CF72"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3243AD"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8" w:name="_Toc531009998"/>
      <w:bookmarkStart w:id="29" w:name="_Toc531181318"/>
      <w:r w:rsidRPr="006E589E">
        <w:rPr>
          <w:rStyle w:val="Heading3Char"/>
          <w:lang w:eastAsia="en-US"/>
        </w:rPr>
        <w:t>Choregraphe</w:t>
      </w:r>
      <w:bookmarkEnd w:id="28"/>
      <w:bookmarkEnd w:id="29"/>
    </w:p>
    <w:p w14:paraId="5E5B49BE"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057E3A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0" w:name="_Toc531009999"/>
      <w:bookmarkStart w:id="31" w:name="_Toc531181319"/>
      <w:r w:rsidRPr="006E589E">
        <w:rPr>
          <w:rStyle w:val="Heading3Char"/>
          <w:lang w:eastAsia="en-US"/>
        </w:rPr>
        <w:lastRenderedPageBreak/>
        <w:t>Client</w:t>
      </w:r>
      <w:bookmarkEnd w:id="30"/>
      <w:bookmarkEnd w:id="31"/>
    </w:p>
    <w:p w14:paraId="16C4F14F" w14:textId="47525C43" w:rsidR="003D51E3" w:rsidRPr="006E589E" w:rsidRDefault="003D51E3" w:rsidP="000733A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84303C">
      <w:pPr>
        <w:pStyle w:val="Heading3"/>
        <w:ind w:left="0"/>
        <w:jc w:val="both"/>
        <w:rPr>
          <w:rFonts w:eastAsia="Times New Roman"/>
          <w:lang w:eastAsia="en-US"/>
        </w:rPr>
      </w:pPr>
      <w:bookmarkStart w:id="32" w:name="_Toc531010000"/>
      <w:bookmarkStart w:id="33" w:name="_Toc531181320"/>
      <w:r w:rsidRPr="4B7D1A28">
        <w:rPr>
          <w:rFonts w:eastAsia="Times New Roman"/>
          <w:lang w:eastAsia="en-US"/>
        </w:rPr>
        <w:t>Ethernet</w:t>
      </w:r>
      <w:bookmarkStart w:id="34" w:name="_Toc531010001"/>
      <w:bookmarkEnd w:id="32"/>
      <w:bookmarkEnd w:id="33"/>
    </w:p>
    <w:p w14:paraId="2D330915" w14:textId="77777777" w:rsidR="003D51E3" w:rsidRPr="006E589E" w:rsidRDefault="003D51E3" w:rsidP="0084303C">
      <w:pPr>
        <w:ind w:left="0"/>
        <w:jc w:val="both"/>
        <w:rPr>
          <w:rFonts w:eastAsia="Times New Roman"/>
          <w:lang w:eastAsia="en-US"/>
        </w:rPr>
      </w:pPr>
      <w:bookmarkStart w:id="35" w:name="_Toc531010039"/>
      <w:bookmarkEnd w:id="34"/>
      <w:bookmarkEnd w:id="35"/>
      <w:r w:rsidRPr="4B7D1A28">
        <w:rPr>
          <w:rFonts w:ascii="Arial" w:eastAsia="Arial" w:hAnsi="Arial" w:cs="Arial"/>
        </w:rPr>
        <w:t xml:space="preserve">A common form of network cable. It allows a connected device to join a local area network (LAN) </w:t>
      </w:r>
      <w:proofErr w:type="gramStart"/>
      <w:r w:rsidRPr="4B7D1A28">
        <w:rPr>
          <w:rFonts w:ascii="Arial" w:eastAsia="Arial" w:hAnsi="Arial" w:cs="Arial"/>
        </w:rPr>
        <w:t>in order to</w:t>
      </w:r>
      <w:proofErr w:type="gramEnd"/>
      <w:r w:rsidRPr="4B7D1A28">
        <w:rPr>
          <w:rFonts w:ascii="Arial" w:eastAsia="Arial" w:hAnsi="Arial" w:cs="Arial"/>
        </w:rPr>
        <w:t xml:space="preserve"> connect to and browse the internet.</w:t>
      </w:r>
    </w:p>
    <w:p w14:paraId="19F02C92"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DEA8A86" w14:textId="77777777" w:rsidR="003D51E3" w:rsidRDefault="003D51E3" w:rsidP="0084303C">
      <w:pPr>
        <w:spacing w:after="0"/>
        <w:ind w:left="0" w:right="0"/>
        <w:jc w:val="both"/>
        <w:rPr>
          <w:rStyle w:val="Heading3Char"/>
        </w:rPr>
      </w:pPr>
      <w:bookmarkStart w:id="36" w:name="_Toc531181321"/>
      <w:r w:rsidRPr="006E589E">
        <w:rPr>
          <w:rStyle w:val="Heading3Char"/>
        </w:rPr>
        <w:t>Library</w:t>
      </w:r>
      <w:bookmarkEnd w:id="36"/>
    </w:p>
    <w:p w14:paraId="19D0F3F9" w14:textId="1EAC035E"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w:t>
      </w:r>
      <w:proofErr w:type="gramStart"/>
      <w:r w:rsidRPr="006E589E">
        <w:rPr>
          <w:rFonts w:ascii="Arial" w:eastAsia="Times New Roman" w:hAnsi="Arial" w:cs="Arial"/>
          <w:color w:val="000000"/>
          <w:kern w:val="0"/>
          <w:lang w:eastAsia="en-US"/>
          <w14:ligatures w14:val="none"/>
        </w:rPr>
        <w:t>particular programming</w:t>
      </w:r>
      <w:proofErr w:type="gramEnd"/>
      <w:r w:rsidRPr="006E589E">
        <w:rPr>
          <w:rFonts w:ascii="Arial" w:eastAsia="Times New Roman" w:hAnsi="Arial" w:cs="Arial"/>
          <w:color w:val="000000"/>
          <w:kern w:val="0"/>
          <w:lang w:eastAsia="en-US"/>
          <w14:ligatures w14:val="none"/>
        </w:rPr>
        <w:t xml:space="preserve"> language for use by other developers to simplify and speed up development for a system. </w:t>
      </w:r>
    </w:p>
    <w:p w14:paraId="4809FF1F" w14:textId="428D1729" w:rsidR="00394A77"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580F2140"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19C1DF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7" w:name="_Toc531181322"/>
      <w:r w:rsidRPr="006E589E">
        <w:rPr>
          <w:rStyle w:val="Heading3Char"/>
          <w:lang w:eastAsia="en-US"/>
        </w:rPr>
        <w:t>NAO</w:t>
      </w:r>
      <w:bookmarkEnd w:id="37"/>
    </w:p>
    <w:p w14:paraId="4A3761DB" w14:textId="4A7DB398"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D663FF4" w14:textId="77777777" w:rsidR="003D51E3" w:rsidRDefault="003D51E3" w:rsidP="0084303C">
      <w:pPr>
        <w:spacing w:after="0"/>
        <w:ind w:left="0" w:right="0"/>
        <w:jc w:val="both"/>
        <w:rPr>
          <w:rStyle w:val="Heading3Char"/>
          <w:lang w:eastAsia="en-US"/>
        </w:rPr>
      </w:pPr>
      <w:bookmarkStart w:id="38" w:name="_Toc531181323"/>
      <w:r>
        <w:rPr>
          <w:rStyle w:val="Heading3Char"/>
          <w:lang w:eastAsia="en-US"/>
        </w:rPr>
        <w:t>NAOqI</w:t>
      </w:r>
      <w:bookmarkEnd w:id="38"/>
    </w:p>
    <w:p w14:paraId="26B025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Linux-based operating system </w:t>
      </w:r>
      <w:proofErr w:type="gramStart"/>
      <w:r w:rsidRPr="006E589E">
        <w:rPr>
          <w:rFonts w:ascii="Arial" w:eastAsia="Times New Roman" w:hAnsi="Arial" w:cs="Arial"/>
          <w:color w:val="000000"/>
          <w:kern w:val="0"/>
          <w:lang w:eastAsia="en-US"/>
          <w14:ligatures w14:val="none"/>
        </w:rPr>
        <w:t>stored in the robot’s memory at all times</w:t>
      </w:r>
      <w:proofErr w:type="gramEnd"/>
      <w:r w:rsidRPr="006E589E">
        <w:rPr>
          <w:rFonts w:ascii="Arial" w:eastAsia="Times New Roman" w:hAnsi="Arial" w:cs="Arial"/>
          <w:color w:val="000000"/>
          <w:kern w:val="0"/>
          <w:lang w:eastAsia="en-US"/>
          <w14:ligatures w14:val="none"/>
        </w:rPr>
        <w:t>;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012E5F2"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39" w:name="_Toc531181324"/>
      <w:r w:rsidRPr="006E589E">
        <w:rPr>
          <w:rStyle w:val="Heading3Char"/>
          <w:lang w:eastAsia="en-US"/>
        </w:rPr>
        <w:t>See</w:t>
      </w:r>
      <w:bookmarkEnd w:id="39"/>
    </w:p>
    <w:p w14:paraId="100C3A87"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5E30EE"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40" w:name="_Toc531181325"/>
      <w:r w:rsidRPr="006E589E">
        <w:rPr>
          <w:rStyle w:val="Heading3Char"/>
          <w:lang w:eastAsia="en-US"/>
        </w:rPr>
        <w:t>Sensor</w:t>
      </w:r>
      <w:bookmarkEnd w:id="40"/>
    </w:p>
    <w:p w14:paraId="3E87F6A0"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A08F0"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41" w:name="_Toc531181326"/>
      <w:r w:rsidRPr="006E589E">
        <w:rPr>
          <w:rStyle w:val="Heading3Char"/>
          <w:lang w:eastAsia="en-US"/>
        </w:rPr>
        <w:t>Software</w:t>
      </w:r>
      <w:bookmarkEnd w:id="41"/>
    </w:p>
    <w:p w14:paraId="2365DF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w:t>
      </w:r>
      <w:proofErr w:type="gramStart"/>
      <w:r w:rsidRPr="006E589E">
        <w:rPr>
          <w:rFonts w:ascii="Arial" w:eastAsia="Times New Roman" w:hAnsi="Arial" w:cs="Arial"/>
          <w:color w:val="000000"/>
          <w:kern w:val="0"/>
          <w:lang w:eastAsia="en-US"/>
          <w14:ligatures w14:val="none"/>
        </w:rPr>
        <w:t>in order to</w:t>
      </w:r>
      <w:proofErr w:type="gramEnd"/>
      <w:r w:rsidRPr="006E589E">
        <w:rPr>
          <w:rFonts w:ascii="Arial" w:eastAsia="Times New Roman" w:hAnsi="Arial" w:cs="Arial"/>
          <w:color w:val="000000"/>
          <w:kern w:val="0"/>
          <w:lang w:eastAsia="en-US"/>
          <w14:ligatures w14:val="none"/>
        </w:rPr>
        <w:t xml:space="preserve"> generate relevant output in terms of function and performance as specified by the user. </w:t>
      </w:r>
    </w:p>
    <w:p w14:paraId="01157AD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167AA6"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42" w:name="_Toc531181328"/>
      <w:r w:rsidRPr="006E589E">
        <w:rPr>
          <w:rStyle w:val="Heading3Char"/>
          <w:lang w:eastAsia="en-US"/>
        </w:rPr>
        <w:t>User</w:t>
      </w:r>
      <w:bookmarkEnd w:id="42"/>
    </w:p>
    <w:p w14:paraId="696C0566" w14:textId="60FE2EC9"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5A8ACDF6"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A27B0F1" w14:textId="6AF60852" w:rsidR="003D51E3" w:rsidRPr="00B84773" w:rsidRDefault="003D51E3" w:rsidP="0084303C">
      <w:pPr>
        <w:pStyle w:val="Heading2"/>
        <w:ind w:left="0"/>
        <w:jc w:val="both"/>
        <w:rPr>
          <w:rFonts w:ascii="Times New Roman" w:eastAsia="Times New Roman" w:hAnsi="Times New Roman" w:cs="Times New Roman"/>
          <w:lang w:eastAsia="en-US"/>
        </w:rPr>
      </w:pPr>
      <w:bookmarkStart w:id="43" w:name="_Toc531181330"/>
      <w:bookmarkStart w:id="44" w:name="_Toc2842847"/>
      <w:bookmarkStart w:id="45" w:name="_Toc2843301"/>
      <w:bookmarkStart w:id="46" w:name="_Toc2843383"/>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43"/>
      <w:bookmarkEnd w:id="44"/>
      <w:bookmarkEnd w:id="45"/>
      <w:bookmarkEnd w:id="46"/>
    </w:p>
    <w:p w14:paraId="0FBC097C" w14:textId="77777777" w:rsidR="003D51E3"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AriGato’s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84303C">
      <w:pPr>
        <w:spacing w:after="0"/>
        <w:ind w:left="0" w:right="0" w:firstLine="720"/>
        <w:jc w:val="both"/>
        <w:rPr>
          <w:rFonts w:ascii="Arial" w:eastAsia="Times New Roman" w:hAnsi="Arial" w:cs="Arial"/>
          <w:color w:val="000000"/>
          <w:kern w:val="0"/>
          <w:lang w:eastAsia="en-US"/>
          <w14:ligatures w14:val="none"/>
        </w:rPr>
      </w:pPr>
    </w:p>
    <w:p w14:paraId="00F442A5" w14:textId="2F0F88E5" w:rsidR="003D51E3"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7F2ADED5" w:rsidR="003D51E3" w:rsidRDefault="003D51E3" w:rsidP="0084303C">
      <w:pPr>
        <w:pStyle w:val="Heading1"/>
        <w:ind w:left="0"/>
        <w:jc w:val="both"/>
      </w:pPr>
      <w:bookmarkStart w:id="47" w:name="_Toc531181331"/>
      <w:bookmarkStart w:id="48" w:name="_Toc2842848"/>
      <w:bookmarkStart w:id="49" w:name="_Toc2843302"/>
      <w:bookmarkStart w:id="50" w:name="_Toc2843384"/>
      <w:r w:rsidRPr="006E589E">
        <w:t>Section 2: Overall Description</w:t>
      </w:r>
      <w:bookmarkEnd w:id="47"/>
      <w:bookmarkEnd w:id="48"/>
      <w:bookmarkEnd w:id="49"/>
      <w:bookmarkEnd w:id="50"/>
    </w:p>
    <w:p w14:paraId="59343C3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0075A" w14:textId="165DA96C" w:rsidR="003D51E3" w:rsidRPr="00B84773" w:rsidRDefault="003D51E3" w:rsidP="0084303C">
      <w:pPr>
        <w:pStyle w:val="Heading2"/>
        <w:jc w:val="both"/>
        <w:rPr>
          <w:rFonts w:ascii="Times New Roman" w:eastAsia="Times New Roman" w:hAnsi="Times New Roman" w:cs="Times New Roman"/>
          <w:lang w:eastAsia="en-US"/>
        </w:rPr>
      </w:pPr>
      <w:bookmarkStart w:id="51" w:name="_Toc531181332"/>
      <w:bookmarkStart w:id="52" w:name="_Toc2842849"/>
      <w:bookmarkStart w:id="53" w:name="_Toc2843303"/>
      <w:bookmarkStart w:id="54" w:name="_Toc2843385"/>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51"/>
      <w:bookmarkEnd w:id="52"/>
      <w:bookmarkEnd w:id="53"/>
      <w:bookmarkEnd w:id="54"/>
    </w:p>
    <w:p w14:paraId="7E1A4D54" w14:textId="5A74F662"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55" w:name="_Toc531181333"/>
      <w:r w:rsidRPr="006E589E">
        <w:rPr>
          <w:rFonts w:eastAsia="Times New Roman"/>
          <w:lang w:eastAsia="en-US"/>
        </w:rPr>
        <w:t>2.1.1 Hardware</w:t>
      </w:r>
      <w:bookmarkEnd w:id="55"/>
    </w:p>
    <w:p w14:paraId="52158FCB" w14:textId="0BEB4AAC" w:rsidR="003D51E3" w:rsidRPr="006E589E" w:rsidRDefault="003D51E3" w:rsidP="0084303C">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r w:rsidR="00455E9E">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Chor</w:t>
      </w:r>
      <w:r w:rsidR="00455E9E">
        <w:rPr>
          <w:rFonts w:ascii="Arial" w:eastAsia="Times New Roman" w:hAnsi="Arial" w:cs="Arial"/>
          <w:color w:val="000000"/>
          <w:kern w:val="0"/>
          <w:lang w:eastAsia="en-US"/>
          <w14:ligatures w14:val="none"/>
        </w:rPr>
        <w:t>egraphe software</w:t>
      </w:r>
      <w:r w:rsidRPr="006E589E">
        <w:rPr>
          <w:rFonts w:ascii="Arial" w:eastAsia="Times New Roman" w:hAnsi="Arial" w:cs="Arial"/>
          <w:color w:val="000000"/>
          <w:kern w:val="0"/>
          <w:lang w:eastAsia="en-US"/>
          <w14:ligatures w14:val="none"/>
        </w:rPr>
        <w:t>. Choregraphe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 xml:space="preserve">Finally, a stable internet connection is required (and provided) for development of this project </w:t>
      </w:r>
      <w:proofErr w:type="gramStart"/>
      <w:r w:rsidR="00455E9E">
        <w:rPr>
          <w:rFonts w:ascii="Arial" w:eastAsia="Times New Roman" w:hAnsi="Arial" w:cs="Arial"/>
          <w:color w:val="000000"/>
          <w:kern w:val="0"/>
          <w:lang w:eastAsia="en-US"/>
          <w14:ligatures w14:val="none"/>
        </w:rPr>
        <w:t>in order to</w:t>
      </w:r>
      <w:proofErr w:type="gramEnd"/>
      <w:r w:rsidR="00455E9E">
        <w:rPr>
          <w:rFonts w:ascii="Arial" w:eastAsia="Times New Roman" w:hAnsi="Arial" w:cs="Arial"/>
          <w:color w:val="000000"/>
          <w:kern w:val="0"/>
          <w:lang w:eastAsia="en-US"/>
          <w14:ligatures w14:val="none"/>
        </w:rPr>
        <w:t xml:space="preserve"> access documentation pages, as well as make use of API and HTTP requests for various NAO modules.</w:t>
      </w:r>
    </w:p>
    <w:p w14:paraId="203A376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56" w:name="_Toc531181334"/>
      <w:r w:rsidRPr="006E589E">
        <w:rPr>
          <w:rFonts w:eastAsia="Times New Roman"/>
          <w:lang w:eastAsia="en-US"/>
        </w:rPr>
        <w:t>2.1.2 User Interfaces (Control Methods)</w:t>
      </w:r>
      <w:bookmarkEnd w:id="56"/>
    </w:p>
    <w:p w14:paraId="6A62835C" w14:textId="26060665"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Choregraphe. </w:t>
      </w:r>
      <w:r w:rsidR="00733F28">
        <w:rPr>
          <w:rFonts w:ascii="Arial" w:eastAsia="Times New Roman" w:hAnsi="Arial" w:cs="Arial"/>
          <w:color w:val="000000"/>
          <w:kern w:val="0"/>
          <w:lang w:eastAsia="en-US"/>
          <w14:ligatures w14:val="none"/>
        </w:rPr>
        <w:t>The Choregraphe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9356D0">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w:t>
      </w:r>
      <w:proofErr w:type="gramStart"/>
      <w:r w:rsidRPr="006E589E">
        <w:rPr>
          <w:rFonts w:ascii="Arial" w:eastAsia="Times New Roman" w:hAnsi="Arial" w:cs="Arial"/>
          <w:color w:val="000000"/>
          <w:kern w:val="0"/>
          <w:lang w:eastAsia="en-US"/>
          <w14:ligatures w14:val="none"/>
        </w:rPr>
        <w:t>main focus</w:t>
      </w:r>
      <w:proofErr w:type="gramEnd"/>
      <w:r w:rsidRPr="006E589E">
        <w:rPr>
          <w:rFonts w:ascii="Arial" w:eastAsia="Times New Roman" w:hAnsi="Arial" w:cs="Arial"/>
          <w:color w:val="000000"/>
          <w:kern w:val="0"/>
          <w:lang w:eastAsia="en-US"/>
          <w14:ligatures w14:val="none"/>
        </w:rPr>
        <w:t xml:space="preserve">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B24D0E6" w14:textId="70B9A264" w:rsidR="003D51E3" w:rsidRPr="00733F28" w:rsidRDefault="003D51E3" w:rsidP="0084303C">
      <w:pPr>
        <w:pStyle w:val="Heading2"/>
        <w:ind w:left="0"/>
        <w:jc w:val="both"/>
        <w:rPr>
          <w:rFonts w:ascii="Times New Roman" w:eastAsia="Times New Roman" w:hAnsi="Times New Roman" w:cs="Times New Roman"/>
          <w:lang w:eastAsia="en-US"/>
        </w:rPr>
      </w:pPr>
      <w:bookmarkStart w:id="57" w:name="_Toc531181335"/>
      <w:bookmarkStart w:id="58" w:name="_Toc2842850"/>
      <w:bookmarkStart w:id="59" w:name="_Toc2843304"/>
      <w:bookmarkStart w:id="60" w:name="_Toc2843386"/>
      <w:r w:rsidRPr="006E589E">
        <w:rPr>
          <w:rFonts w:eastAsia="Times New Roman"/>
          <w:lang w:eastAsia="en-US"/>
        </w:rPr>
        <w:t>2.2 Suggested Functionalities</w:t>
      </w:r>
      <w:bookmarkEnd w:id="57"/>
      <w:bookmarkEnd w:id="58"/>
      <w:bookmarkEnd w:id="59"/>
      <w:bookmarkEnd w:id="60"/>
    </w:p>
    <w:p w14:paraId="5E231ED0" w14:textId="2677C2E8" w:rsid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84303C">
      <w:pPr>
        <w:numPr>
          <w:ilvl w:val="0"/>
          <w:numId w:val="18"/>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lastRenderedPageBreak/>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84303C">
      <w:pPr>
        <w:pStyle w:val="Heading2"/>
        <w:jc w:val="both"/>
        <w:rPr>
          <w:rFonts w:ascii="Times New Roman" w:eastAsia="Times New Roman" w:hAnsi="Times New Roman" w:cs="Times New Roman"/>
          <w:caps w:val="0"/>
          <w:color w:val="auto"/>
          <w:kern w:val="0"/>
          <w:lang w:eastAsia="en-US"/>
          <w14:ligatures w14:val="none"/>
        </w:rPr>
      </w:pPr>
      <w:bookmarkStart w:id="61" w:name="_Toc531181336"/>
    </w:p>
    <w:p w14:paraId="622E04FA" w14:textId="520D73E4" w:rsidR="003D51E3" w:rsidRPr="00234D1C" w:rsidRDefault="003D51E3" w:rsidP="0084303C">
      <w:pPr>
        <w:pStyle w:val="Heading2"/>
        <w:jc w:val="both"/>
        <w:rPr>
          <w:rFonts w:ascii="Times New Roman" w:eastAsia="Times New Roman" w:hAnsi="Times New Roman" w:cs="Times New Roman"/>
          <w:lang w:eastAsia="en-US"/>
        </w:rPr>
      </w:pPr>
      <w:bookmarkStart w:id="62" w:name="_Toc2842851"/>
      <w:bookmarkStart w:id="63" w:name="_Toc2843305"/>
      <w:bookmarkStart w:id="64" w:name="_Toc2843387"/>
      <w:r w:rsidRPr="006E589E">
        <w:rPr>
          <w:rFonts w:eastAsia="Times New Roman"/>
          <w:lang w:eastAsia="en-US"/>
        </w:rPr>
        <w:t>2.3 User Characteristics</w:t>
      </w:r>
      <w:bookmarkEnd w:id="61"/>
      <w:bookmarkEnd w:id="62"/>
      <w:bookmarkEnd w:id="63"/>
      <w:bookmarkEnd w:id="64"/>
    </w:p>
    <w:p w14:paraId="1A81E15C"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1E63EE">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r w:rsidR="00570FDA">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9356D0">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the AriGato</w:t>
      </w:r>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r w:rsidR="00570FDA">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57C05" w14:textId="21EC146A" w:rsidR="003D51E3" w:rsidRPr="00570FDA" w:rsidRDefault="003D51E3" w:rsidP="0084303C">
      <w:pPr>
        <w:pStyle w:val="Heading2"/>
        <w:jc w:val="both"/>
        <w:rPr>
          <w:rFonts w:ascii="Times New Roman" w:eastAsia="Times New Roman" w:hAnsi="Times New Roman" w:cs="Times New Roman"/>
          <w:lang w:eastAsia="en-US"/>
        </w:rPr>
      </w:pPr>
      <w:bookmarkStart w:id="65" w:name="_Toc531181337"/>
      <w:bookmarkStart w:id="66" w:name="_Toc2842852"/>
      <w:bookmarkStart w:id="67" w:name="_Toc2843306"/>
      <w:bookmarkStart w:id="68" w:name="_Toc2843388"/>
      <w:r w:rsidRPr="006E589E">
        <w:rPr>
          <w:rFonts w:eastAsia="Times New Roman"/>
          <w:lang w:eastAsia="en-US"/>
        </w:rPr>
        <w:t>2.4 Constraints and Limitations</w:t>
      </w:r>
      <w:bookmarkEnd w:id="65"/>
      <w:bookmarkEnd w:id="66"/>
      <w:bookmarkEnd w:id="67"/>
      <w:bookmarkEnd w:id="68"/>
    </w:p>
    <w:p w14:paraId="66F3AEA5" w14:textId="0CD6D932" w:rsidR="003D51E3" w:rsidRPr="006E589E"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9356D0">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83F146" w14:textId="77777777" w:rsidR="00323F34" w:rsidRDefault="003D51E3" w:rsidP="009356D0">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r w:rsidR="00E001A4">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 xml:space="preserve">slowly, and with extremely clear pronunciation </w:t>
      </w:r>
      <w:proofErr w:type="gramStart"/>
      <w:r w:rsidRPr="006E589E">
        <w:rPr>
          <w:rFonts w:ascii="Arial" w:eastAsia="Times New Roman" w:hAnsi="Arial" w:cs="Arial"/>
          <w:color w:val="000000"/>
          <w:kern w:val="0"/>
          <w:lang w:eastAsia="en-US"/>
          <w14:ligatures w14:val="none"/>
        </w:rPr>
        <w:t>in order for</w:t>
      </w:r>
      <w:proofErr w:type="gramEnd"/>
      <w:r w:rsidRPr="006E589E">
        <w:rPr>
          <w:rFonts w:ascii="Arial" w:eastAsia="Times New Roman" w:hAnsi="Arial" w:cs="Arial"/>
          <w:color w:val="000000"/>
          <w:kern w:val="0"/>
          <w:lang w:eastAsia="en-US"/>
          <w14:ligatures w14:val="none"/>
        </w:rPr>
        <w:t xml:space="preserve"> the NAO to correctly parse the commands and give 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r w:rsidR="00323F34">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194A1923" w14:textId="7B06255B" w:rsidR="003D51E3" w:rsidRPr="006E589E" w:rsidRDefault="00323F34" w:rsidP="001E63EE">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9356D0">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AriGato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B1D0C2" w14:textId="027BCC26" w:rsidR="003D51E3" w:rsidRDefault="003D51E3" w:rsidP="009356D0">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small note should be made that the NAO robot has about a </w:t>
      </w:r>
      <w:proofErr w:type="gramStart"/>
      <w:r w:rsidRPr="006E589E">
        <w:rPr>
          <w:rFonts w:ascii="Arial" w:eastAsia="Times New Roman" w:hAnsi="Arial" w:cs="Arial"/>
          <w:color w:val="000000"/>
          <w:kern w:val="0"/>
          <w:lang w:eastAsia="en-US"/>
          <w14:ligatures w14:val="none"/>
        </w:rPr>
        <w:t>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w:t>
      </w:r>
      <w:proofErr w:type="gramEnd"/>
      <w:r w:rsidRPr="006E589E">
        <w:rPr>
          <w:rFonts w:ascii="Arial" w:eastAsia="Times New Roman" w:hAnsi="Arial" w:cs="Arial"/>
          <w:color w:val="000000"/>
          <w:kern w:val="0"/>
          <w:lang w:eastAsia="en-US"/>
          <w14:ligatures w14:val="none"/>
        </w:rPr>
        <w:t xml:space="preserv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p>
    <w:p w14:paraId="624EDAB4" w14:textId="765BC7EA" w:rsidR="003D51E3" w:rsidRPr="00323F34" w:rsidRDefault="003D51E3" w:rsidP="0084303C">
      <w:pPr>
        <w:pStyle w:val="Heading2"/>
        <w:jc w:val="both"/>
        <w:rPr>
          <w:rFonts w:ascii="Times New Roman" w:eastAsia="Times New Roman" w:hAnsi="Times New Roman" w:cs="Times New Roman"/>
          <w:lang w:eastAsia="en-US"/>
        </w:rPr>
      </w:pPr>
      <w:bookmarkStart w:id="69" w:name="_Toc531181338"/>
      <w:bookmarkStart w:id="70" w:name="_Toc2842853"/>
      <w:bookmarkStart w:id="71" w:name="_Toc2843307"/>
      <w:bookmarkStart w:id="72" w:name="_Toc2843389"/>
      <w:r w:rsidRPr="006E589E">
        <w:rPr>
          <w:rFonts w:eastAsia="Times New Roman"/>
          <w:lang w:eastAsia="en-US"/>
        </w:rPr>
        <w:t>2.5 Assumptions &amp; Dependencies</w:t>
      </w:r>
      <w:bookmarkEnd w:id="69"/>
      <w:bookmarkEnd w:id="70"/>
      <w:bookmarkEnd w:id="71"/>
      <w:bookmarkEnd w:id="72"/>
    </w:p>
    <w:p w14:paraId="06290F20"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w:t>
      </w:r>
      <w:proofErr w:type="gramStart"/>
      <w:r w:rsidRPr="006E589E">
        <w:rPr>
          <w:rFonts w:ascii="Arial" w:eastAsia="Times New Roman" w:hAnsi="Arial" w:cs="Arial"/>
          <w:color w:val="000000"/>
          <w:kern w:val="0"/>
          <w:lang w:eastAsia="en-US"/>
          <w14:ligatures w14:val="none"/>
        </w:rPr>
        <w:t>use, and</w:t>
      </w:r>
      <w:proofErr w:type="gramEnd"/>
      <w:r w:rsidRPr="006E589E">
        <w:rPr>
          <w:rFonts w:ascii="Arial" w:eastAsia="Times New Roman" w:hAnsi="Arial" w:cs="Arial"/>
          <w:color w:val="000000"/>
          <w:kern w:val="0"/>
          <w:lang w:eastAsia="en-US"/>
          <w14:ligatures w14:val="none"/>
        </w:rPr>
        <w:t xml:space="preserve">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9356D0">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9356D0">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Another assumption is that users will expect only the listed set of commands to be the set of functionalities the robot has (i.e., there is a finite list of </w:t>
      </w:r>
      <w:proofErr w:type="gramStart"/>
      <w:r w:rsidRPr="006E589E">
        <w:rPr>
          <w:rFonts w:ascii="Arial" w:eastAsia="Times New Roman" w:hAnsi="Arial" w:cs="Arial"/>
          <w:color w:val="000000"/>
          <w:kern w:val="0"/>
          <w:lang w:eastAsia="en-US"/>
          <w14:ligatures w14:val="none"/>
        </w:rPr>
        <w:t>functionality</w:t>
      </w:r>
      <w:proofErr w:type="gramEnd"/>
      <w:r w:rsidRPr="006E589E">
        <w:rPr>
          <w:rFonts w:ascii="Arial" w:eastAsia="Times New Roman" w:hAnsi="Arial" w:cs="Arial"/>
          <w:color w:val="000000"/>
          <w:kern w:val="0"/>
          <w:lang w:eastAsia="en-US"/>
          <w14:ligatures w14:val="none"/>
        </w:rPr>
        <w:t>).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9356D0">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Finally, we are assuming that the hardware of the NAO unit </w:t>
      </w:r>
      <w:proofErr w:type="gramStart"/>
      <w:r w:rsidRPr="006E589E">
        <w:rPr>
          <w:rFonts w:ascii="Arial" w:eastAsia="Times New Roman" w:hAnsi="Arial" w:cs="Arial"/>
          <w:color w:val="000000"/>
          <w:kern w:val="0"/>
          <w:lang w:eastAsia="en-US"/>
          <w14:ligatures w14:val="none"/>
        </w:rPr>
        <w:t>will work properly at all times</w:t>
      </w:r>
      <w:proofErr w:type="gramEnd"/>
      <w:r w:rsidRPr="006E589E">
        <w:rPr>
          <w:rFonts w:ascii="Arial" w:eastAsia="Times New Roman" w:hAnsi="Arial" w:cs="Arial"/>
          <w:color w:val="000000"/>
          <w:kern w:val="0"/>
          <w:lang w:eastAsia="en-US"/>
          <w14:ligatures w14:val="none"/>
        </w:rPr>
        <w:t>.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3916567E" w14:textId="5C4AF61D" w:rsidR="003D51E3" w:rsidRDefault="003D51E3" w:rsidP="0084303C">
      <w:pPr>
        <w:pStyle w:val="Heading2"/>
        <w:jc w:val="both"/>
        <w:rPr>
          <w:rFonts w:eastAsia="Times New Roman"/>
          <w:lang w:eastAsia="en-US"/>
        </w:rPr>
      </w:pPr>
      <w:bookmarkStart w:id="73" w:name="_Toc531181339"/>
      <w:bookmarkStart w:id="74" w:name="_Toc2842854"/>
      <w:bookmarkStart w:id="75" w:name="_Toc2843308"/>
      <w:bookmarkStart w:id="76" w:name="_Toc2843390"/>
      <w:r>
        <w:rPr>
          <w:rFonts w:eastAsia="Times New Roman"/>
          <w:lang w:eastAsia="en-US"/>
        </w:rPr>
        <w:lastRenderedPageBreak/>
        <w:t>2.6 High Level Design</w:t>
      </w:r>
      <w:bookmarkEnd w:id="73"/>
      <w:bookmarkEnd w:id="74"/>
      <w:bookmarkEnd w:id="75"/>
      <w:bookmarkEnd w:id="76"/>
    </w:p>
    <w:p w14:paraId="3C87CEEC" w14:textId="438B6C70" w:rsidR="00495F20" w:rsidRDefault="00495F20" w:rsidP="00A73F88">
      <w:pPr>
        <w:keepNext/>
        <w:jc w:val="center"/>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33B9352B" w:rsidR="003D51E3" w:rsidRDefault="003D51E3" w:rsidP="00A73F88">
      <w:pPr>
        <w:pStyle w:val="Caption"/>
        <w:jc w:val="center"/>
        <w:rPr>
          <w:lang w:eastAsia="en-US"/>
        </w:rPr>
      </w:pPr>
      <w:r>
        <w:t xml:space="preserve">Figure </w:t>
      </w:r>
      <w:r>
        <w:rPr>
          <w:noProof/>
        </w:rPr>
        <w:fldChar w:fldCharType="begin"/>
      </w:r>
      <w:r>
        <w:rPr>
          <w:noProof/>
        </w:rPr>
        <w:instrText xml:space="preserve"> SEQ Figure \* ARABIC </w:instrText>
      </w:r>
      <w:r>
        <w:rPr>
          <w:noProof/>
        </w:rPr>
        <w:fldChar w:fldCharType="separate"/>
      </w:r>
      <w:r w:rsidR="005D7212">
        <w:rPr>
          <w:noProof/>
        </w:rPr>
        <w:t>1</w:t>
      </w:r>
      <w:r>
        <w:rPr>
          <w:noProof/>
        </w:rPr>
        <w:fldChar w:fldCharType="end"/>
      </w:r>
      <w:r>
        <w:t xml:space="preserve"> - user-robot interaction</w:t>
      </w:r>
    </w:p>
    <w:p w14:paraId="0B5BC84C" w14:textId="6670C8C0" w:rsidR="003D51E3" w:rsidRPr="001E63EE" w:rsidRDefault="003D51E3" w:rsidP="0084303C">
      <w:pPr>
        <w:jc w:val="both"/>
        <w:rPr>
          <w:rFonts w:ascii="Arial" w:hAnsi="Arial" w:cs="Arial"/>
          <w:lang w:eastAsia="en-US"/>
        </w:rPr>
      </w:pPr>
      <w:r w:rsidRPr="001E63EE">
        <w:rPr>
          <w:rFonts w:ascii="Arial" w:hAnsi="Arial" w:cs="Arial"/>
          <w:lang w:eastAsia="en-US"/>
        </w:rPr>
        <w:t xml:space="preserve">The user will input to the robot using </w:t>
      </w:r>
      <w:r w:rsidR="008B72E1" w:rsidRPr="001E63EE">
        <w:rPr>
          <w:rFonts w:ascii="Arial" w:hAnsi="Arial" w:cs="Arial"/>
          <w:lang w:eastAsia="en-US"/>
        </w:rPr>
        <w:t>verbal commands</w:t>
      </w:r>
      <w:r w:rsidR="008C14DE" w:rsidRPr="001E63EE">
        <w:rPr>
          <w:rFonts w:ascii="Arial" w:hAnsi="Arial" w:cs="Arial"/>
          <w:lang w:eastAsia="en-US"/>
        </w:rPr>
        <w:t xml:space="preserve"> from a finite list</w:t>
      </w:r>
      <w:r w:rsidRPr="001E63EE">
        <w:rPr>
          <w:rFonts w:ascii="Arial" w:hAnsi="Arial" w:cs="Arial"/>
          <w:lang w:eastAsia="en-US"/>
        </w:rPr>
        <w:t>. NAO will process and respond to these inputs with emotional responses, verbal responses and movement, depending on the input.</w:t>
      </w:r>
    </w:p>
    <w:p w14:paraId="5B1FC202" w14:textId="5A40AB54" w:rsidR="003D51E3" w:rsidRDefault="003D51E3" w:rsidP="0084303C">
      <w:pPr>
        <w:ind w:left="0"/>
        <w:jc w:val="both"/>
        <w:rPr>
          <w:lang w:eastAsia="en-US"/>
        </w:rPr>
      </w:pPr>
    </w:p>
    <w:p w14:paraId="2B574234" w14:textId="77777777" w:rsidR="008B72E1" w:rsidRPr="0005206B" w:rsidRDefault="008B72E1" w:rsidP="0084303C">
      <w:pPr>
        <w:ind w:left="0"/>
        <w:jc w:val="both"/>
        <w:rPr>
          <w:lang w:eastAsia="en-US"/>
        </w:rPr>
      </w:pPr>
    </w:p>
    <w:p w14:paraId="1DF8F4E3" w14:textId="6D816DAF" w:rsidR="003D51E3" w:rsidRDefault="003D51E3" w:rsidP="00FE1979">
      <w:pPr>
        <w:pStyle w:val="Heading1"/>
        <w:jc w:val="both"/>
      </w:pPr>
      <w:bookmarkStart w:id="77" w:name="_Toc531181340"/>
      <w:bookmarkStart w:id="78" w:name="_Toc2842855"/>
      <w:bookmarkStart w:id="79" w:name="_Toc2843309"/>
      <w:bookmarkStart w:id="80" w:name="_Toc2843391"/>
      <w:r w:rsidRPr="006E589E">
        <w:t>Section 3: Requirements Overview</w:t>
      </w:r>
      <w:bookmarkEnd w:id="77"/>
      <w:bookmarkEnd w:id="78"/>
      <w:bookmarkEnd w:id="79"/>
      <w:bookmarkEnd w:id="80"/>
    </w:p>
    <w:p w14:paraId="1959B57B" w14:textId="77777777" w:rsidR="00FE1979" w:rsidRPr="00FE1979" w:rsidRDefault="00FE1979" w:rsidP="00FE1979"/>
    <w:p w14:paraId="4B61F90D" w14:textId="7A7F7CA9" w:rsidR="003D51E3" w:rsidRPr="008C14DE" w:rsidRDefault="003D51E3" w:rsidP="0084303C">
      <w:pPr>
        <w:pStyle w:val="Heading2"/>
        <w:ind w:left="0"/>
        <w:jc w:val="both"/>
        <w:rPr>
          <w:rFonts w:ascii="Times New Roman" w:eastAsia="Times New Roman" w:hAnsi="Times New Roman" w:cs="Times New Roman"/>
          <w:lang w:eastAsia="en-US"/>
        </w:rPr>
      </w:pPr>
      <w:bookmarkStart w:id="81" w:name="_Toc531181341"/>
      <w:bookmarkStart w:id="82" w:name="_Toc2842856"/>
      <w:bookmarkStart w:id="83" w:name="_Toc2843310"/>
      <w:bookmarkStart w:id="84" w:name="_Toc2843392"/>
      <w:r w:rsidRPr="006E589E">
        <w:rPr>
          <w:rFonts w:eastAsia="Times New Roman"/>
          <w:lang w:eastAsia="en-US"/>
        </w:rPr>
        <w:t>3.1: Requirements Checklist</w:t>
      </w:r>
      <w:bookmarkEnd w:id="81"/>
      <w:bookmarkEnd w:id="82"/>
      <w:bookmarkEnd w:id="83"/>
      <w:bookmarkEnd w:id="84"/>
      <w:r w:rsidRPr="006E589E">
        <w:rPr>
          <w:rFonts w:eastAsia="Times New Roman"/>
          <w:lang w:eastAsia="en-US"/>
        </w:rPr>
        <w:t xml:space="preserve"> </w:t>
      </w:r>
    </w:p>
    <w:p w14:paraId="089C35E0" w14:textId="53A81A42"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w:t>
      </w:r>
      <w:proofErr w:type="gramStart"/>
      <w:r w:rsidR="003D51E3" w:rsidRPr="006E589E">
        <w:rPr>
          <w:rFonts w:ascii="Arial" w:eastAsia="Times New Roman" w:hAnsi="Arial" w:cs="Arial"/>
          <w:color w:val="000000"/>
          <w:kern w:val="0"/>
          <w:lang w:eastAsia="en-US"/>
          <w14:ligatures w14:val="none"/>
        </w:rPr>
        <w:t>language, and</w:t>
      </w:r>
      <w:proofErr w:type="gramEnd"/>
      <w:r w:rsidR="003D51E3" w:rsidRPr="006E589E">
        <w:rPr>
          <w:rFonts w:ascii="Arial" w:eastAsia="Times New Roman" w:hAnsi="Arial" w:cs="Arial"/>
          <w:color w:val="000000"/>
          <w:kern w:val="0"/>
          <w:lang w:eastAsia="en-US"/>
          <w14:ligatures w14:val="none"/>
        </w:rPr>
        <w:t xml:space="preserve"> react by telling the user to watch their language, or some similar phrase. </w:t>
      </w:r>
    </w:p>
    <w:p w14:paraId="4CEF0484" w14:textId="59C6C107"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52EEE3" w14:textId="72ED9618" w:rsidR="003D51E3" w:rsidRPr="00D6409A" w:rsidRDefault="003D51E3" w:rsidP="0084303C">
      <w:pPr>
        <w:pStyle w:val="Heading2"/>
        <w:jc w:val="both"/>
        <w:rPr>
          <w:rFonts w:ascii="Times New Roman" w:eastAsia="Times New Roman" w:hAnsi="Times New Roman" w:cs="Times New Roman"/>
          <w:lang w:eastAsia="en-US"/>
        </w:rPr>
      </w:pPr>
      <w:bookmarkStart w:id="85" w:name="_Toc531181342"/>
      <w:bookmarkStart w:id="86" w:name="_Toc2842857"/>
      <w:bookmarkStart w:id="87" w:name="_Toc2843311"/>
      <w:bookmarkStart w:id="88" w:name="_Toc2843393"/>
      <w:r w:rsidRPr="006E589E">
        <w:rPr>
          <w:rFonts w:eastAsia="Times New Roman"/>
          <w:lang w:eastAsia="en-US"/>
        </w:rPr>
        <w:t>3.2: Functional Requirements</w:t>
      </w:r>
      <w:bookmarkEnd w:id="85"/>
      <w:bookmarkEnd w:id="86"/>
      <w:bookmarkEnd w:id="87"/>
      <w:bookmarkEnd w:id="88"/>
    </w:p>
    <w:p w14:paraId="43A36C48" w14:textId="3727869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6B7F9693" w14:textId="0918E2F9" w:rsidR="003D51E3" w:rsidRPr="006E589E" w:rsidRDefault="003D51E3" w:rsidP="0084303C">
      <w:pPr>
        <w:pStyle w:val="Heading2"/>
        <w:jc w:val="both"/>
        <w:rPr>
          <w:rFonts w:ascii="Times New Roman" w:eastAsia="Times New Roman" w:hAnsi="Times New Roman" w:cs="Times New Roman"/>
          <w:lang w:eastAsia="en-US"/>
        </w:rPr>
      </w:pPr>
      <w:bookmarkStart w:id="89" w:name="_Toc531181343"/>
      <w:bookmarkStart w:id="90" w:name="_Toc2842858"/>
      <w:bookmarkStart w:id="91" w:name="_Toc2843312"/>
      <w:bookmarkStart w:id="92" w:name="_Toc2843394"/>
      <w:r w:rsidRPr="006E589E">
        <w:rPr>
          <w:rFonts w:eastAsia="Times New Roman"/>
          <w:lang w:eastAsia="en-US"/>
        </w:rPr>
        <w:t>3.3: Non-Functional Requirements</w:t>
      </w:r>
      <w:bookmarkEnd w:id="89"/>
      <w:bookmarkEnd w:id="90"/>
      <w:bookmarkEnd w:id="91"/>
      <w:bookmarkEnd w:id="92"/>
    </w:p>
    <w:p w14:paraId="063A9CFE" w14:textId="4E3A86BA"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w:t>
      </w:r>
      <w:proofErr w:type="gramStart"/>
      <w:r w:rsidRPr="006E589E">
        <w:rPr>
          <w:rFonts w:ascii="Arial" w:eastAsia="Times New Roman" w:hAnsi="Arial" w:cs="Arial"/>
          <w:color w:val="000000"/>
          <w:kern w:val="0"/>
          <w:lang w:eastAsia="en-US"/>
          <w14:ligatures w14:val="none"/>
        </w:rPr>
        <w:t>language, and</w:t>
      </w:r>
      <w:proofErr w:type="gramEnd"/>
      <w:r w:rsidRPr="006E589E">
        <w:rPr>
          <w:rFonts w:ascii="Arial" w:eastAsia="Times New Roman" w:hAnsi="Arial" w:cs="Arial"/>
          <w:color w:val="000000"/>
          <w:kern w:val="0"/>
          <w:lang w:eastAsia="en-US"/>
          <w14:ligatures w14:val="none"/>
        </w:rPr>
        <w:t xml:space="preserve">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529CE5CC" w14:textId="30F9226E" w:rsidR="003D51E3" w:rsidRPr="00466212" w:rsidRDefault="003D51E3" w:rsidP="0084303C">
      <w:pPr>
        <w:pStyle w:val="Heading2"/>
        <w:ind w:left="0"/>
        <w:jc w:val="both"/>
        <w:rPr>
          <w:rFonts w:ascii="Times New Roman" w:eastAsia="Times New Roman" w:hAnsi="Times New Roman" w:cs="Times New Roman"/>
          <w:lang w:eastAsia="en-US"/>
        </w:rPr>
      </w:pPr>
      <w:bookmarkStart w:id="93" w:name="_Toc531181344"/>
      <w:bookmarkStart w:id="94" w:name="_Toc2842859"/>
      <w:bookmarkStart w:id="95" w:name="_Toc2843313"/>
      <w:bookmarkStart w:id="96" w:name="_Toc2843395"/>
      <w:r w:rsidRPr="006E589E">
        <w:rPr>
          <w:rFonts w:eastAsia="Times New Roman"/>
          <w:lang w:eastAsia="en-US"/>
        </w:rPr>
        <w:t>3.4: Requirements Q &amp; A</w:t>
      </w:r>
      <w:bookmarkEnd w:id="93"/>
      <w:bookmarkEnd w:id="94"/>
      <w:bookmarkEnd w:id="95"/>
      <w:bookmarkEnd w:id="96"/>
      <w:r w:rsidRPr="006E589E">
        <w:rPr>
          <w:rFonts w:eastAsia="Times New Roman"/>
          <w:lang w:eastAsia="en-US"/>
        </w:rPr>
        <w:t xml:space="preserve"> </w:t>
      </w:r>
    </w:p>
    <w:p w14:paraId="6828AED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84303C">
      <w:pPr>
        <w:numPr>
          <w:ilvl w:val="0"/>
          <w:numId w:val="25"/>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84303C">
      <w:pPr>
        <w:numPr>
          <w:ilvl w:val="0"/>
          <w:numId w:val="2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84303C">
      <w:pPr>
        <w:numPr>
          <w:ilvl w:val="0"/>
          <w:numId w:val="2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84303C">
      <w:pPr>
        <w:numPr>
          <w:ilvl w:val="0"/>
          <w:numId w:val="2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84303C">
      <w:pPr>
        <w:numPr>
          <w:ilvl w:val="0"/>
          <w:numId w:val="2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84303C">
      <w:pPr>
        <w:numPr>
          <w:ilvl w:val="0"/>
          <w:numId w:val="3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84303C">
      <w:pPr>
        <w:numPr>
          <w:ilvl w:val="0"/>
          <w:numId w:val="3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84303C">
      <w:pPr>
        <w:numPr>
          <w:ilvl w:val="0"/>
          <w:numId w:val="32"/>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22FD7591" w14:textId="7093FF09"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78ABE16B" w14:textId="77777777" w:rsidR="00495F20" w:rsidRPr="006E589E" w:rsidRDefault="00495F20" w:rsidP="0084303C">
      <w:pPr>
        <w:spacing w:after="0"/>
        <w:ind w:right="0"/>
        <w:jc w:val="both"/>
        <w:textAlignment w:val="baseline"/>
        <w:rPr>
          <w:rFonts w:ascii="Arial" w:eastAsia="Times New Roman" w:hAnsi="Arial" w:cs="Arial"/>
          <w:color w:val="000000" w:themeColor="text1"/>
          <w:lang w:eastAsia="en-US"/>
        </w:rPr>
      </w:pPr>
    </w:p>
    <w:p w14:paraId="3672D968" w14:textId="2B664D0D"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r w:rsidR="00F2191D">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84303C">
      <w:pPr>
        <w:numPr>
          <w:ilvl w:val="0"/>
          <w:numId w:val="33"/>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w:t>
      </w:r>
      <w:proofErr w:type="gramStart"/>
      <w:r w:rsidR="00F2191D">
        <w:rPr>
          <w:rFonts w:ascii="Arial" w:eastAsia="Times New Roman" w:hAnsi="Arial" w:cs="Arial"/>
          <w:color w:val="000000"/>
          <w:kern w:val="0"/>
          <w:lang w:eastAsia="en-US"/>
          <w14:ligatures w14:val="none"/>
        </w:rPr>
        <w:t>all of</w:t>
      </w:r>
      <w:proofErr w:type="gramEnd"/>
      <w:r w:rsidR="00F2191D">
        <w:rPr>
          <w:rFonts w:ascii="Arial" w:eastAsia="Times New Roman" w:hAnsi="Arial" w:cs="Arial"/>
          <w:color w:val="000000"/>
          <w:kern w:val="0"/>
          <w:lang w:eastAsia="en-US"/>
          <w14:ligatures w14:val="none"/>
        </w:rPr>
        <w:t xml:space="preserve">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84303C">
      <w:pPr>
        <w:numPr>
          <w:ilvl w:val="0"/>
          <w:numId w:val="3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84303C">
      <w:pPr>
        <w:numPr>
          <w:ilvl w:val="0"/>
          <w:numId w:val="35"/>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w:t>
      </w:r>
      <w:proofErr w:type="spellStart"/>
      <w:r w:rsidR="00365D97">
        <w:rPr>
          <w:rFonts w:ascii="Arial" w:eastAsia="Times New Roman" w:hAnsi="Arial" w:cs="Arial"/>
          <w:color w:val="000000"/>
          <w:kern w:val="0"/>
          <w:lang w:eastAsia="en-US"/>
          <w14:ligatures w14:val="none"/>
        </w:rPr>
        <w:t>mid</w:t>
      </w:r>
      <w:r w:rsidRPr="006E589E">
        <w:rPr>
          <w:rFonts w:ascii="Arial" w:eastAsia="Times New Roman" w:hAnsi="Arial" w:cs="Arial"/>
          <w:color w:val="000000"/>
          <w:kern w:val="0"/>
          <w:lang w:eastAsia="en-US"/>
          <w14:ligatures w14:val="none"/>
        </w:rPr>
        <w:t xml:space="preserve"> 2019</w:t>
      </w:r>
      <w:proofErr w:type="spellEnd"/>
      <w:r w:rsidRPr="006E589E">
        <w:rPr>
          <w:rFonts w:ascii="Arial" w:eastAsia="Times New Roman" w:hAnsi="Arial" w:cs="Arial"/>
          <w:color w:val="000000"/>
          <w:kern w:val="0"/>
          <w:lang w:eastAsia="en-US"/>
          <w14:ligatures w14:val="none"/>
        </w:rPr>
        <w:t>.</w:t>
      </w:r>
    </w:p>
    <w:p w14:paraId="4FECB94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84303C">
      <w:pPr>
        <w:numPr>
          <w:ilvl w:val="0"/>
          <w:numId w:val="3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84303C">
      <w:pPr>
        <w:numPr>
          <w:ilvl w:val="0"/>
          <w:numId w:val="3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O, NAOqi, and Choregraphe</w:t>
      </w:r>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84303C">
      <w:pPr>
        <w:numPr>
          <w:ilvl w:val="0"/>
          <w:numId w:val="3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84303C">
      <w:pPr>
        <w:pStyle w:val="Heading1"/>
        <w:jc w:val="both"/>
      </w:pPr>
    </w:p>
    <w:p w14:paraId="40D1A1EA" w14:textId="77777777" w:rsidR="00BB5778" w:rsidRPr="00BB5778" w:rsidRDefault="00BB5778" w:rsidP="00172F94">
      <w:pPr>
        <w:ind w:left="0"/>
        <w:jc w:val="both"/>
      </w:pPr>
    </w:p>
    <w:p w14:paraId="368362EF" w14:textId="11858268" w:rsidR="003D51E3" w:rsidRPr="006E589E" w:rsidRDefault="003D51E3" w:rsidP="0084303C">
      <w:pPr>
        <w:pStyle w:val="Heading1"/>
        <w:jc w:val="both"/>
      </w:pPr>
      <w:bookmarkStart w:id="97" w:name="_Toc531181345"/>
      <w:bookmarkStart w:id="98" w:name="_Toc2842860"/>
      <w:bookmarkStart w:id="99" w:name="_Toc2843314"/>
      <w:bookmarkStart w:id="100" w:name="_Toc2843396"/>
      <w:r w:rsidRPr="006E589E">
        <w:t>Section 4: Requirements Analysis</w:t>
      </w:r>
      <w:bookmarkEnd w:id="97"/>
      <w:bookmarkEnd w:id="98"/>
      <w:bookmarkEnd w:id="99"/>
      <w:bookmarkEnd w:id="100"/>
    </w:p>
    <w:p w14:paraId="697749C2" w14:textId="77777777" w:rsidR="003D51E3" w:rsidRPr="006E589E" w:rsidRDefault="003D51E3" w:rsidP="0084303C">
      <w:pPr>
        <w:pStyle w:val="Heading2"/>
        <w:jc w:val="both"/>
      </w:pPr>
    </w:p>
    <w:p w14:paraId="09B518EB" w14:textId="67ED7F93" w:rsidR="003D51E3" w:rsidRPr="00BB5778" w:rsidRDefault="003D51E3" w:rsidP="0084303C">
      <w:pPr>
        <w:pStyle w:val="Heading2"/>
        <w:jc w:val="both"/>
      </w:pPr>
      <w:bookmarkStart w:id="101" w:name="_Toc531181346"/>
      <w:bookmarkStart w:id="102" w:name="_Toc2842861"/>
      <w:bookmarkStart w:id="103" w:name="_Toc2843315"/>
      <w:bookmarkStart w:id="104" w:name="_Toc2843397"/>
      <w:r w:rsidRPr="006E589E">
        <w:t>4.1 Validity Check</w:t>
      </w:r>
      <w:bookmarkEnd w:id="101"/>
      <w:bookmarkEnd w:id="102"/>
      <w:bookmarkEnd w:id="103"/>
      <w:bookmarkEnd w:id="104"/>
    </w:p>
    <w:p w14:paraId="0389B0B6" w14:textId="61D81226"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1C36D97" w14:textId="5ADEE628" w:rsidR="003D51E3" w:rsidRPr="00313D1A" w:rsidRDefault="003D51E3" w:rsidP="0084303C">
      <w:pPr>
        <w:pStyle w:val="Heading2"/>
        <w:ind w:left="0"/>
        <w:jc w:val="both"/>
        <w:rPr>
          <w:rFonts w:ascii="Times New Roman" w:eastAsia="Times New Roman" w:hAnsi="Times New Roman" w:cs="Times New Roman"/>
          <w:lang w:eastAsia="en-US"/>
        </w:rPr>
      </w:pPr>
      <w:bookmarkStart w:id="105" w:name="_Toc531181347"/>
      <w:bookmarkStart w:id="106" w:name="_Toc2842862"/>
      <w:bookmarkStart w:id="107" w:name="_Toc2843316"/>
      <w:bookmarkStart w:id="108" w:name="_Toc2843398"/>
      <w:r w:rsidRPr="006E589E">
        <w:rPr>
          <w:rFonts w:eastAsia="Times New Roman"/>
          <w:shd w:val="clear" w:color="auto" w:fill="FFFFFF"/>
          <w:lang w:eastAsia="en-US"/>
        </w:rPr>
        <w:t>4.2 Feasibility Check</w:t>
      </w:r>
      <w:bookmarkEnd w:id="105"/>
      <w:bookmarkEnd w:id="106"/>
      <w:bookmarkEnd w:id="107"/>
      <w:bookmarkEnd w:id="108"/>
    </w:p>
    <w:p w14:paraId="51501C03" w14:textId="4374FE0D" w:rsidR="003D51E3" w:rsidRPr="006E589E" w:rsidRDefault="00313D1A"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AriGato’s</w:t>
      </w:r>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 xml:space="preserve">them </w:t>
      </w:r>
      <w:proofErr w:type="gramStart"/>
      <w:r>
        <w:rPr>
          <w:rFonts w:ascii="Arial" w:eastAsia="Times New Roman" w:hAnsi="Arial" w:cs="Arial"/>
          <w:color w:val="000000"/>
          <w:kern w:val="0"/>
          <w:shd w:val="clear" w:color="auto" w:fill="FFFFFF"/>
          <w:lang w:eastAsia="en-US"/>
          <w14:ligatures w14:val="none"/>
        </w:rPr>
        <w:t>have</w:t>
      </w:r>
      <w:proofErr w:type="gramEnd"/>
      <w:r w:rsidR="003D51E3" w:rsidRPr="006E589E">
        <w:rPr>
          <w:rFonts w:ascii="Arial" w:eastAsia="Times New Roman" w:hAnsi="Arial" w:cs="Arial"/>
          <w:color w:val="000000"/>
          <w:kern w:val="0"/>
          <w:shd w:val="clear" w:color="auto" w:fill="FFFFFF"/>
          <w:lang w:eastAsia="en-US"/>
          <w14:ligatures w14:val="none"/>
        </w:rPr>
        <w:t xml:space="preserve"> already developed and ran small test programs on the NAO unit, and performed extensive research on the different libraries and capabilities of the NAO. </w:t>
      </w:r>
      <w:r>
        <w:rPr>
          <w:rFonts w:ascii="Arial" w:eastAsia="Times New Roman" w:hAnsi="Arial" w:cs="Arial"/>
          <w:color w:val="000000"/>
          <w:kern w:val="0"/>
          <w:shd w:val="clear" w:color="auto" w:fill="FFFFFF"/>
          <w:lang w:eastAsia="en-US"/>
          <w14:ligatures w14:val="none"/>
        </w:rPr>
        <w:t>AriGato</w:t>
      </w:r>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Choregraphe,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w:t>
      </w:r>
      <w:r w:rsidR="003D51E3" w:rsidRPr="006E589E">
        <w:rPr>
          <w:rFonts w:ascii="Arial" w:eastAsia="Times New Roman" w:hAnsi="Arial" w:cs="Arial"/>
          <w:color w:val="000000"/>
          <w:kern w:val="0"/>
          <w:shd w:val="clear" w:color="auto" w:fill="FFFFFF"/>
          <w:lang w:eastAsia="en-US"/>
          <w14:ligatures w14:val="none"/>
        </w:rPr>
        <w:lastRenderedPageBreak/>
        <w:t xml:space="preserve">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1E63EE">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1E63EE">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It is currently unclear how the NAO API’s facial recognition function works; </w:t>
      </w:r>
      <w:proofErr w:type="gramStart"/>
      <w:r w:rsidRPr="006E589E">
        <w:rPr>
          <w:rFonts w:ascii="Arial" w:eastAsia="Times New Roman" w:hAnsi="Arial" w:cs="Arial"/>
          <w:color w:val="000000"/>
          <w:kern w:val="0"/>
          <w:shd w:val="clear" w:color="auto" w:fill="FFFFFF"/>
          <w:lang w:eastAsia="en-US"/>
          <w14:ligatures w14:val="none"/>
        </w:rPr>
        <w:t>however</w:t>
      </w:r>
      <w:proofErr w:type="gramEnd"/>
      <w:r w:rsidRPr="006E589E">
        <w:rPr>
          <w:rFonts w:ascii="Arial" w:eastAsia="Times New Roman" w:hAnsi="Arial" w:cs="Arial"/>
          <w:color w:val="000000"/>
          <w:kern w:val="0"/>
          <w:shd w:val="clear" w:color="auto" w:fill="FFFFFF"/>
          <w:lang w:eastAsia="en-US"/>
          <w14:ligatures w14:val="none"/>
        </w:rPr>
        <w:t xml:space="preserve"> it does have facial mapping. It may be difficult, but facial recognition is a distinct possibility</w:t>
      </w:r>
    </w:p>
    <w:p w14:paraId="6C47EB8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42BCE08" w14:textId="11C4AC32" w:rsidR="003D51E3" w:rsidRPr="00313D1A" w:rsidRDefault="003D51E3" w:rsidP="0084303C">
      <w:pPr>
        <w:pStyle w:val="Heading2"/>
        <w:ind w:left="0"/>
        <w:jc w:val="both"/>
        <w:rPr>
          <w:rFonts w:ascii="Times New Roman" w:eastAsia="Times New Roman" w:hAnsi="Times New Roman" w:cs="Times New Roman"/>
          <w:lang w:eastAsia="en-US"/>
        </w:rPr>
      </w:pPr>
      <w:bookmarkStart w:id="109" w:name="_Toc531181348"/>
      <w:bookmarkStart w:id="110" w:name="_Toc2842863"/>
      <w:bookmarkStart w:id="111" w:name="_Toc2843317"/>
      <w:bookmarkStart w:id="112" w:name="_Toc2843399"/>
      <w:r w:rsidRPr="006E589E">
        <w:rPr>
          <w:rFonts w:eastAsia="Times New Roman"/>
          <w:shd w:val="clear" w:color="auto" w:fill="FFFFFF"/>
          <w:lang w:eastAsia="en-US"/>
        </w:rPr>
        <w:t>4.3 Consistency Check</w:t>
      </w:r>
      <w:bookmarkEnd w:id="109"/>
      <w:bookmarkEnd w:id="110"/>
      <w:bookmarkEnd w:id="111"/>
      <w:bookmarkEnd w:id="112"/>
    </w:p>
    <w:p w14:paraId="3F8BD27C" w14:textId="1AEE9791"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Choregraphe software is capable of taking in as input all of the different languages and libraries discussed in this </w:t>
      </w:r>
      <w:proofErr w:type="gramStart"/>
      <w:r w:rsidRPr="006E589E">
        <w:rPr>
          <w:rFonts w:ascii="Arial" w:eastAsia="Times New Roman" w:hAnsi="Arial" w:cs="Arial"/>
          <w:color w:val="000000"/>
          <w:kern w:val="0"/>
          <w:shd w:val="clear" w:color="auto" w:fill="FFFFFF"/>
          <w:lang w:eastAsia="en-US"/>
          <w14:ligatures w14:val="none"/>
        </w:rPr>
        <w:t>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w:t>
      </w:r>
      <w:proofErr w:type="gramEnd"/>
      <w:r w:rsidRPr="006E589E">
        <w:rPr>
          <w:rFonts w:ascii="Arial" w:eastAsia="Times New Roman" w:hAnsi="Arial" w:cs="Arial"/>
          <w:color w:val="000000"/>
          <w:kern w:val="0"/>
          <w:shd w:val="clear" w:color="auto" w:fill="FFFFFF"/>
          <w:lang w:eastAsia="en-US"/>
          <w14:ligatures w14:val="none"/>
        </w:rPr>
        <w:t xml:space="preserve"> allows </w:t>
      </w:r>
      <w:r w:rsidR="00313D1A">
        <w:rPr>
          <w:rFonts w:ascii="Arial" w:eastAsia="Times New Roman" w:hAnsi="Arial" w:cs="Arial"/>
          <w:color w:val="000000"/>
          <w:kern w:val="0"/>
          <w:shd w:val="clear" w:color="auto" w:fill="FFFFFF"/>
          <w:lang w:eastAsia="en-US"/>
          <w14:ligatures w14:val="none"/>
        </w:rPr>
        <w:t>the AriGato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w:t>
      </w:r>
      <w:proofErr w:type="gramStart"/>
      <w:r w:rsidRPr="006E589E">
        <w:rPr>
          <w:rFonts w:ascii="Arial" w:eastAsia="Times New Roman" w:hAnsi="Arial" w:cs="Arial"/>
          <w:color w:val="000000"/>
          <w:kern w:val="0"/>
          <w:shd w:val="clear" w:color="auto" w:fill="FFFFFF"/>
          <w:lang w:eastAsia="en-US"/>
          <w14:ligatures w14:val="none"/>
        </w:rPr>
        <w:t>is capable of taking</w:t>
      </w:r>
      <w:proofErr w:type="gramEnd"/>
      <w:r w:rsidRPr="006E589E">
        <w:rPr>
          <w:rFonts w:ascii="Arial" w:eastAsia="Times New Roman" w:hAnsi="Arial" w:cs="Arial"/>
          <w:color w:val="000000"/>
          <w:kern w:val="0"/>
          <w:shd w:val="clear" w:color="auto" w:fill="FFFFFF"/>
          <w:lang w:eastAsia="en-US"/>
          <w14:ligatures w14:val="none"/>
        </w:rPr>
        <w:t xml:space="preserve"> on different “states”, such as a “waiting state”, where it will sit idly and wait for some command to be given, or an “active state” where the NAO is currently performing an action. This will allow </w:t>
      </w:r>
      <w:proofErr w:type="gramStart"/>
      <w:r w:rsidRPr="006E589E">
        <w:rPr>
          <w:rFonts w:ascii="Arial" w:eastAsia="Times New Roman" w:hAnsi="Arial" w:cs="Arial"/>
          <w:color w:val="000000"/>
          <w:kern w:val="0"/>
          <w:shd w:val="clear" w:color="auto" w:fill="FFFFFF"/>
          <w:lang w:eastAsia="en-US"/>
          <w14:ligatures w14:val="none"/>
        </w:rPr>
        <w:t>all of</w:t>
      </w:r>
      <w:proofErr w:type="gramEnd"/>
      <w:r w:rsidRPr="006E589E">
        <w:rPr>
          <w:rFonts w:ascii="Arial" w:eastAsia="Times New Roman" w:hAnsi="Arial" w:cs="Arial"/>
          <w:color w:val="000000"/>
          <w:kern w:val="0"/>
          <w:shd w:val="clear" w:color="auto" w:fill="FFFFFF"/>
          <w:lang w:eastAsia="en-US"/>
          <w14:ligatures w14:val="none"/>
        </w:rPr>
        <w:t xml:space="preserve">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1D590" w14:textId="2F206D81" w:rsidR="003D51E3" w:rsidRDefault="004B0D5D" w:rsidP="0084303C">
      <w:pPr>
        <w:spacing w:after="0"/>
        <w:ind w:left="0" w:right="0"/>
        <w:jc w:val="both"/>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84303C">
      <w:pPr>
        <w:spacing w:after="0"/>
        <w:ind w:left="0" w:right="0"/>
        <w:jc w:val="both"/>
        <w:rPr>
          <w:rFonts w:ascii="Arial" w:eastAsia="Times New Roman" w:hAnsi="Arial" w:cs="Arial"/>
          <w:b/>
          <w:bCs/>
          <w:color w:val="000000"/>
          <w:kern w:val="0"/>
          <w:shd w:val="clear" w:color="auto" w:fill="FFFFFF"/>
          <w:lang w:eastAsia="en-US"/>
          <w14:ligatures w14:val="none"/>
        </w:rPr>
      </w:pPr>
    </w:p>
    <w:p w14:paraId="4ACCB6A2" w14:textId="3D784CE5" w:rsidR="003D51E3" w:rsidRDefault="003D51E3" w:rsidP="0084303C">
      <w:pPr>
        <w:pStyle w:val="Heading2"/>
        <w:jc w:val="both"/>
        <w:rPr>
          <w:rFonts w:eastAsia="Times New Roman"/>
          <w:lang w:eastAsia="en-US"/>
        </w:rPr>
      </w:pPr>
      <w:bookmarkStart w:id="113" w:name="_Toc531181349"/>
      <w:bookmarkStart w:id="114" w:name="_Toc2842864"/>
      <w:bookmarkStart w:id="115" w:name="_Toc2843318"/>
      <w:bookmarkStart w:id="116" w:name="_Toc2843400"/>
      <w:r>
        <w:rPr>
          <w:rFonts w:eastAsia="Times New Roman"/>
          <w:lang w:eastAsia="en-US"/>
        </w:rPr>
        <w:t>4.4 Project Timeline</w:t>
      </w:r>
      <w:bookmarkEnd w:id="113"/>
      <w:bookmarkEnd w:id="114"/>
      <w:bookmarkEnd w:id="115"/>
      <w:bookmarkEnd w:id="116"/>
    </w:p>
    <w:p w14:paraId="23A1E546" w14:textId="0D9FA5C3" w:rsidR="003D51E3" w:rsidRDefault="004B0D5D" w:rsidP="000733A4">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593E1F57" w:rsidR="003D51E3" w:rsidRDefault="003D51E3" w:rsidP="000733A4">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5D7212">
        <w:rPr>
          <w:noProof/>
        </w:rPr>
        <w:t>2</w:t>
      </w:r>
      <w:r>
        <w:rPr>
          <w:noProof/>
        </w:rPr>
        <w:fldChar w:fldCharType="end"/>
      </w:r>
      <w:r>
        <w:t xml:space="preserve"> - Project Timetable</w:t>
      </w:r>
    </w:p>
    <w:p w14:paraId="419E93C9"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7B9863AD" w14:textId="61DC8850" w:rsidR="003D51E3" w:rsidRDefault="003D51E3" w:rsidP="0084303C">
      <w:pPr>
        <w:spacing w:after="240"/>
        <w:ind w:left="0" w:right="0" w:firstLine="72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xml:space="preserve">, when the break ends, the team will begin working on the high priority requirements. The team will divide into smaller groups of one to two, each working on a set of modules, </w:t>
      </w:r>
      <w:r>
        <w:rPr>
          <w:rFonts w:ascii="Arial" w:eastAsia="Times New Roman" w:hAnsi="Arial" w:cs="Arial"/>
          <w:kern w:val="0"/>
          <w:sz w:val="24"/>
          <w:szCs w:val="24"/>
          <w:lang w:eastAsia="en-US"/>
          <w14:ligatures w14:val="none"/>
        </w:rPr>
        <w:lastRenderedPageBreak/>
        <w:t>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4C565DE8" w:rsidR="004B0D5D"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84303C">
      <w:pPr>
        <w:spacing w:after="0"/>
        <w:ind w:left="0" w:right="0"/>
        <w:jc w:val="both"/>
        <w:rPr>
          <w:rFonts w:ascii="Arial" w:eastAsia="Times New Roman" w:hAnsi="Arial" w:cs="Arial"/>
          <w:kern w:val="0"/>
          <w:sz w:val="24"/>
          <w:szCs w:val="24"/>
          <w:lang w:eastAsia="en-US"/>
          <w14:ligatures w14:val="none"/>
        </w:rPr>
      </w:pPr>
    </w:p>
    <w:p w14:paraId="2034E600" w14:textId="4F386B45" w:rsidR="003D51E3"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the team will present the NAO robot at 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 </w:t>
      </w:r>
      <w:proofErr w:type="gramStart"/>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w:t>
      </w:r>
      <w:proofErr w:type="gramEnd"/>
      <w:r w:rsidRPr="00B5231F">
        <w:rPr>
          <w:rFonts w:ascii="Verdana" w:eastAsia="Times New Roman" w:hAnsi="Verdana" w:cs="Times New Roman"/>
          <w:color w:val="000000"/>
          <w:kern w:val="0"/>
          <w:lang w:eastAsia="en-US"/>
          <w14:ligatures w14:val="none"/>
        </w:rPr>
        <w:t xml:space="preserve">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84303C">
      <w:pPr>
        <w:spacing w:after="0"/>
        <w:ind w:left="0" w:right="0"/>
        <w:jc w:val="both"/>
        <w:rPr>
          <w:rFonts w:ascii="Verdana" w:eastAsia="Times New Roman" w:hAnsi="Verdana" w:cs="Times New Roman"/>
          <w:color w:val="000000"/>
          <w:kern w:val="0"/>
          <w:lang w:eastAsia="en-US"/>
          <w14:ligatures w14:val="none"/>
        </w:rPr>
      </w:pPr>
    </w:p>
    <w:p w14:paraId="350DD266" w14:textId="6E4D52E4" w:rsidR="00313D1A" w:rsidRDefault="00313D1A" w:rsidP="0084303C">
      <w:pPr>
        <w:spacing w:after="0"/>
        <w:ind w:left="0" w:right="0"/>
        <w:jc w:val="both"/>
        <w:rPr>
          <w:rFonts w:ascii="Verdana" w:eastAsia="Times New Roman" w:hAnsi="Verdana" w:cs="Times New Roman"/>
          <w:color w:val="000000"/>
          <w:kern w:val="0"/>
          <w:lang w:eastAsia="en-US"/>
          <w14:ligatures w14:val="none"/>
        </w:rPr>
      </w:pPr>
    </w:p>
    <w:p w14:paraId="2771EBBE" w14:textId="77777777" w:rsidR="00313D1A" w:rsidRPr="00B5231F" w:rsidRDefault="00313D1A" w:rsidP="0084303C">
      <w:pPr>
        <w:spacing w:after="0"/>
        <w:ind w:left="0" w:right="0"/>
        <w:jc w:val="both"/>
        <w:rPr>
          <w:rFonts w:ascii="Verdana" w:eastAsia="Times New Roman" w:hAnsi="Verdana" w:cs="Times New Roman"/>
          <w:color w:val="000000"/>
          <w:kern w:val="0"/>
          <w:lang w:eastAsia="en-US"/>
          <w14:ligatures w14:val="none"/>
        </w:rPr>
      </w:pPr>
    </w:p>
    <w:p w14:paraId="201D6705" w14:textId="21940089" w:rsidR="003D51E3" w:rsidRDefault="003D51E3" w:rsidP="0084303C">
      <w:pPr>
        <w:pStyle w:val="Heading1"/>
        <w:jc w:val="both"/>
      </w:pPr>
      <w:bookmarkStart w:id="117" w:name="_Toc531181350"/>
      <w:bookmarkStart w:id="118" w:name="_Toc2842865"/>
      <w:bookmarkStart w:id="119" w:name="_Toc2843319"/>
      <w:bookmarkStart w:id="120" w:name="_Toc2843401"/>
      <w:r w:rsidRPr="006E589E">
        <w:t>Section 5: Prioritization of Requirements</w:t>
      </w:r>
      <w:bookmarkEnd w:id="117"/>
      <w:bookmarkEnd w:id="118"/>
      <w:bookmarkEnd w:id="119"/>
      <w:bookmarkEnd w:id="120"/>
    </w:p>
    <w:p w14:paraId="45E53ADF" w14:textId="77777777" w:rsidR="00FE1979" w:rsidRPr="00FE1979" w:rsidRDefault="00FE1979" w:rsidP="00FE1979"/>
    <w:p w14:paraId="2305E81C" w14:textId="0FE87DE8"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r w:rsidR="004B0D5D" w:rsidRPr="003510DA">
        <w:rPr>
          <w:rFonts w:ascii="Arial" w:eastAsia="Times New Roman" w:hAnsi="Arial" w:cs="Arial"/>
          <w:color w:val="000000"/>
          <w:kern w:val="0"/>
          <w:sz w:val="24"/>
          <w:szCs w:val="24"/>
          <w:lang w:eastAsia="en-US"/>
          <w14:ligatures w14:val="none"/>
        </w:rPr>
        <w:t>AriGato’s</w:t>
      </w:r>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Choregraphe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84303C">
      <w:pPr>
        <w:numPr>
          <w:ilvl w:val="0"/>
          <w:numId w:val="39"/>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84303C">
      <w:pPr>
        <w:spacing w:after="0"/>
        <w:ind w:left="0" w:right="0"/>
        <w:jc w:val="both"/>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43A8CFBD" w:rsidR="001D3F6B" w:rsidRDefault="004B0D5D"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Read/solve written equations.</w:t>
      </w:r>
    </w:p>
    <w:p w14:paraId="3E3650D0" w14:textId="77777777" w:rsidR="001D3F6B" w:rsidRDefault="001D3F6B">
      <w:pPr>
        <w:spacing w:after="240" w:line="252" w:lineRule="auto"/>
        <w:ind w:left="0" w:right="0"/>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br w:type="page"/>
      </w:r>
    </w:p>
    <w:p w14:paraId="1DFA9FA5" w14:textId="2F09119C" w:rsidR="003D314B" w:rsidRPr="001D3F6B" w:rsidRDefault="003D314B" w:rsidP="001D3F6B">
      <w:pPr>
        <w:spacing w:after="0"/>
        <w:ind w:left="720" w:right="0"/>
        <w:jc w:val="both"/>
        <w:textAlignment w:val="baseline"/>
        <w:rPr>
          <w:rFonts w:ascii="Arial" w:eastAsia="Times New Roman" w:hAnsi="Arial" w:cs="Arial"/>
          <w:color w:val="000000" w:themeColor="text1"/>
          <w:sz w:val="24"/>
          <w:szCs w:val="24"/>
          <w:lang w:eastAsia="en-US"/>
        </w:rPr>
      </w:pPr>
    </w:p>
    <w:p w14:paraId="399718D3" w14:textId="74A03AE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00B178" w14:textId="1D31D66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D7D0A1D" w14:textId="21FD4DB0" w:rsidR="003D314B" w:rsidRDefault="000733A4"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26848" behindDoc="1" locked="0" layoutInCell="1" allowOverlap="1" wp14:anchorId="4D3C3E31" wp14:editId="292A4E96">
                <wp:simplePos x="0" y="0"/>
                <wp:positionH relativeFrom="page">
                  <wp:posOffset>295554</wp:posOffset>
                </wp:positionH>
                <wp:positionV relativeFrom="page">
                  <wp:posOffset>308610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93969E1" id="Group 222" o:spid="_x0000_s1026" alt="Decorative sidebar for cover page " style="position:absolute;margin-left:23.25pt;margin-top:24.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" fillcolor="#ff967a [1305]" stroked="f" strokeweight="1pt">
                  <o:lock v:ext="edit" aspectratio="t"/>
                </v:rect>
                <w10:wrap anchorx="page" anchory="page"/>
              </v:group>
            </w:pict>
          </mc:Fallback>
        </mc:AlternateContent>
      </w:r>
    </w:p>
    <w:p w14:paraId="3FBC05ED" w14:textId="65E4262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3D7AB9" w14:textId="1C1A46C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C5FACC8" w14:textId="09B162F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A740632" w14:textId="46DDD740"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51B4B5" w14:textId="7E826A0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C44344" w14:textId="74F6935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2B95EB9" w14:textId="1C7390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88A185B" w14:textId="04D514E8"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8FC472" w14:textId="0F70442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0F32DA9" w14:textId="05344A85"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DE610AA" w14:textId="1F1CF6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DDF9EB8" w14:textId="5180FC3E"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3DB7A7D" w14:textId="421B824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AE6C65" w:rsidRDefault="00AE6C65"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AE6C65" w:rsidRPr="006111F3" w:rsidRDefault="00AE6C65"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AE6C65" w:rsidRDefault="00AE6C65"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AE6C65" w:rsidRPr="006111F3" w:rsidRDefault="00AE6C65"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954A42" w14:textId="744E9DCA"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7084A18" w14:textId="676305C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4CB0D14" w14:textId="6CC192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914A738" w14:textId="086006D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6F3CE88" w14:textId="3247227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0291D0" w14:textId="0A424F3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886D88A" w14:textId="682E1AF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BCC96A5" w14:textId="02BC24E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6DFF65B" w14:textId="58FAA50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299CF35" w14:textId="01AEEE5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EFB0B8D" w14:textId="3E19A2B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493E7D" w14:textId="2F46096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5D7CB41" w14:textId="487A6F1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C058F0B" w14:textId="1C4D54D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5DBD8125" w14:textId="4A1040A2"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C8C58AC" w14:textId="5F32A5CF"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50FE29F" w14:textId="3D75C13B"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982DB9C" w14:textId="5C2FCE15"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101D060" w14:textId="2DA3B71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7CB29F86" w14:textId="6B9ED92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7FDA893" w14:textId="6938EF88"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84A3655" w14:textId="6213335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5A68AD9" w14:textId="3129575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E7B6CB2"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0005B7DE"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1A52B0A6" w14:textId="0981AD10" w:rsidR="001D3F6B" w:rsidRDefault="001D3F6B" w:rsidP="00FC0956">
      <w:pPr>
        <w:pStyle w:val="Heading1"/>
        <w:ind w:left="0"/>
        <w:rPr>
          <w:noProof/>
          <w:kern w:val="0"/>
          <w:lang w:eastAsia="en-US"/>
          <w14:ligatures w14:val="none"/>
        </w:rPr>
      </w:pPr>
      <w:bookmarkStart w:id="121" w:name="_Contents"/>
      <w:bookmarkStart w:id="122" w:name="_Toc2843320"/>
      <w:bookmarkStart w:id="123" w:name="_Toc2843402"/>
      <w:bookmarkEnd w:id="121"/>
      <w:r>
        <w:lastRenderedPageBreak/>
        <w:t>Contents</w:t>
      </w:r>
      <w:bookmarkEnd w:id="122"/>
      <w:bookmarkEnd w:id="123"/>
      <w:r>
        <w:fldChar w:fldCharType="begin"/>
      </w:r>
      <w:r>
        <w:instrText xml:space="preserve"> TOC \o "1-2" \h \z \u </w:instrText>
      </w:r>
      <w:r>
        <w:fldChar w:fldCharType="separate"/>
      </w:r>
    </w:p>
    <w:p w14:paraId="2536E78F" w14:textId="5EA96980" w:rsidR="001D3F6B" w:rsidRDefault="00AE6C65">
      <w:pPr>
        <w:pStyle w:val="TOC1"/>
        <w:tabs>
          <w:tab w:val="right" w:leader="dot" w:pos="9350"/>
        </w:tabs>
        <w:rPr>
          <w:noProof/>
          <w:kern w:val="0"/>
          <w:lang w:eastAsia="en-US"/>
          <w14:ligatures w14:val="none"/>
        </w:rPr>
      </w:pPr>
      <w:hyperlink w:anchor="_Toc2842866" w:history="1">
        <w:r w:rsidR="00FC0956">
          <w:rPr>
            <w:rStyle w:val="Hyperlink"/>
            <w:noProof/>
          </w:rPr>
          <w:t>S</w:t>
        </w:r>
        <w:r w:rsidR="001D3F6B" w:rsidRPr="000848DA">
          <w:rPr>
            <w:rStyle w:val="Hyperlink"/>
            <w:noProof/>
          </w:rPr>
          <w:t xml:space="preserve">ection 1: </w:t>
        </w:r>
        <w:r w:rsidR="00FE1979">
          <w:rPr>
            <w:rStyle w:val="Hyperlink"/>
            <w:noProof/>
          </w:rPr>
          <w:t>H</w:t>
        </w:r>
        <w:r w:rsidR="001D3F6B" w:rsidRPr="000848DA">
          <w:rPr>
            <w:rStyle w:val="Hyperlink"/>
            <w:noProof/>
          </w:rPr>
          <w:t>ardware</w:t>
        </w:r>
        <w:r w:rsidR="001D3F6B">
          <w:rPr>
            <w:noProof/>
            <w:webHidden/>
          </w:rPr>
          <w:tab/>
        </w:r>
        <w:r w:rsidR="001D3F6B">
          <w:rPr>
            <w:noProof/>
            <w:webHidden/>
          </w:rPr>
          <w:fldChar w:fldCharType="begin"/>
        </w:r>
        <w:r w:rsidR="001D3F6B">
          <w:rPr>
            <w:noProof/>
            <w:webHidden/>
          </w:rPr>
          <w:instrText xml:space="preserve"> PAGEREF _Toc2842866 \h </w:instrText>
        </w:r>
        <w:r w:rsidR="001D3F6B">
          <w:rPr>
            <w:noProof/>
            <w:webHidden/>
          </w:rPr>
        </w:r>
        <w:r w:rsidR="001D3F6B">
          <w:rPr>
            <w:noProof/>
            <w:webHidden/>
          </w:rPr>
          <w:fldChar w:fldCharType="separate"/>
        </w:r>
        <w:r w:rsidR="005D7212">
          <w:rPr>
            <w:noProof/>
            <w:webHidden/>
          </w:rPr>
          <w:t>16</w:t>
        </w:r>
        <w:r w:rsidR="001D3F6B">
          <w:rPr>
            <w:noProof/>
            <w:webHidden/>
          </w:rPr>
          <w:fldChar w:fldCharType="end"/>
        </w:r>
      </w:hyperlink>
    </w:p>
    <w:p w14:paraId="465E0DA0" w14:textId="77FBA028" w:rsidR="001D3F6B" w:rsidRDefault="00FC0956" w:rsidP="00FC0956">
      <w:pPr>
        <w:pStyle w:val="TOC2"/>
        <w:tabs>
          <w:tab w:val="left" w:pos="880"/>
          <w:tab w:val="right" w:leader="dot" w:pos="9350"/>
        </w:tabs>
        <w:ind w:left="0"/>
        <w:rPr>
          <w:noProof/>
          <w:kern w:val="0"/>
          <w:lang w:eastAsia="en-US"/>
          <w14:ligatures w14:val="none"/>
        </w:rPr>
      </w:pPr>
      <w:r w:rsidRPr="00FC0956">
        <w:rPr>
          <w:rStyle w:val="Hyperlink"/>
          <w:noProof/>
        </w:rPr>
        <w:tab/>
      </w:r>
      <w:hyperlink w:anchor="_Toc2842867" w:history="1">
        <w:r w:rsidR="001D3F6B" w:rsidRPr="000848DA">
          <w:rPr>
            <w:rStyle w:val="Hyperlink"/>
            <w:noProof/>
          </w:rPr>
          <w:t>1.1</w:t>
        </w:r>
        <w:r>
          <w:rPr>
            <w:noProof/>
            <w:kern w:val="0"/>
            <w:lang w:eastAsia="en-US"/>
            <w14:ligatures w14:val="none"/>
          </w:rPr>
          <w:t xml:space="preserve"> </w:t>
        </w:r>
        <w:r w:rsidR="00FE1979">
          <w:rPr>
            <w:rStyle w:val="Hyperlink"/>
            <w:noProof/>
          </w:rPr>
          <w:t>NAO</w:t>
        </w:r>
        <w:r w:rsidR="001D3F6B" w:rsidRPr="000848DA">
          <w:rPr>
            <w:rStyle w:val="Hyperlink"/>
            <w:noProof/>
          </w:rPr>
          <w:t xml:space="preserve"> robot</w:t>
        </w:r>
        <w:r w:rsidR="001D3F6B">
          <w:rPr>
            <w:noProof/>
            <w:webHidden/>
          </w:rPr>
          <w:tab/>
        </w:r>
        <w:r w:rsidR="001D3F6B">
          <w:rPr>
            <w:noProof/>
            <w:webHidden/>
          </w:rPr>
          <w:fldChar w:fldCharType="begin"/>
        </w:r>
        <w:r w:rsidR="001D3F6B">
          <w:rPr>
            <w:noProof/>
            <w:webHidden/>
          </w:rPr>
          <w:instrText xml:space="preserve"> PAGEREF _Toc2842867 \h </w:instrText>
        </w:r>
        <w:r w:rsidR="001D3F6B">
          <w:rPr>
            <w:noProof/>
            <w:webHidden/>
          </w:rPr>
        </w:r>
        <w:r w:rsidR="001D3F6B">
          <w:rPr>
            <w:noProof/>
            <w:webHidden/>
          </w:rPr>
          <w:fldChar w:fldCharType="separate"/>
        </w:r>
        <w:r w:rsidR="005D7212">
          <w:rPr>
            <w:noProof/>
            <w:webHidden/>
          </w:rPr>
          <w:t>16</w:t>
        </w:r>
        <w:r w:rsidR="001D3F6B">
          <w:rPr>
            <w:noProof/>
            <w:webHidden/>
          </w:rPr>
          <w:fldChar w:fldCharType="end"/>
        </w:r>
      </w:hyperlink>
    </w:p>
    <w:p w14:paraId="213D8134" w14:textId="1AB65804" w:rsidR="001D3F6B" w:rsidRDefault="00FC0956">
      <w:pPr>
        <w:pStyle w:val="TOC2"/>
        <w:tabs>
          <w:tab w:val="left" w:pos="880"/>
          <w:tab w:val="right" w:leader="dot" w:pos="9350"/>
        </w:tabs>
        <w:rPr>
          <w:noProof/>
          <w:kern w:val="0"/>
          <w:lang w:eastAsia="en-US"/>
          <w14:ligatures w14:val="none"/>
        </w:rPr>
      </w:pPr>
      <w:r w:rsidRPr="00FC0956">
        <w:rPr>
          <w:rStyle w:val="Hyperlink"/>
          <w:noProof/>
        </w:rPr>
        <w:tab/>
      </w:r>
      <w:hyperlink w:anchor="_Toc2842868" w:history="1">
        <w:r w:rsidR="001D3F6B" w:rsidRPr="000848DA">
          <w:rPr>
            <w:rStyle w:val="Hyperlink"/>
            <w:noProof/>
          </w:rPr>
          <w:t>1.2</w:t>
        </w:r>
        <w:r>
          <w:rPr>
            <w:noProof/>
            <w:kern w:val="0"/>
            <w:lang w:eastAsia="en-US"/>
            <w14:ligatures w14:val="none"/>
          </w:rPr>
          <w:t xml:space="preserve"> </w:t>
        </w:r>
        <w:r w:rsidR="00FE1979">
          <w:rPr>
            <w:rStyle w:val="Hyperlink"/>
            <w:noProof/>
          </w:rPr>
          <w:t>W</w:t>
        </w:r>
        <w:r w:rsidR="001D3F6B" w:rsidRPr="000848DA">
          <w:rPr>
            <w:rStyle w:val="Hyperlink"/>
            <w:noProof/>
          </w:rPr>
          <w:t xml:space="preserve">indows </w:t>
        </w:r>
        <w:r w:rsidR="00FE1979">
          <w:rPr>
            <w:rStyle w:val="Hyperlink"/>
            <w:noProof/>
          </w:rPr>
          <w:t>D</w:t>
        </w:r>
        <w:r w:rsidR="001D3F6B" w:rsidRPr="000848DA">
          <w:rPr>
            <w:rStyle w:val="Hyperlink"/>
            <w:noProof/>
          </w:rPr>
          <w:t>esktop</w:t>
        </w:r>
        <w:r w:rsidR="001D3F6B">
          <w:rPr>
            <w:noProof/>
            <w:webHidden/>
          </w:rPr>
          <w:tab/>
        </w:r>
        <w:r w:rsidR="001D3F6B">
          <w:rPr>
            <w:noProof/>
            <w:webHidden/>
          </w:rPr>
          <w:fldChar w:fldCharType="begin"/>
        </w:r>
        <w:r w:rsidR="001D3F6B">
          <w:rPr>
            <w:noProof/>
            <w:webHidden/>
          </w:rPr>
          <w:instrText xml:space="preserve"> PAGEREF _Toc2842868 \h </w:instrText>
        </w:r>
        <w:r w:rsidR="001D3F6B">
          <w:rPr>
            <w:noProof/>
            <w:webHidden/>
          </w:rPr>
        </w:r>
        <w:r w:rsidR="001D3F6B">
          <w:rPr>
            <w:noProof/>
            <w:webHidden/>
          </w:rPr>
          <w:fldChar w:fldCharType="separate"/>
        </w:r>
        <w:r w:rsidR="005D7212">
          <w:rPr>
            <w:noProof/>
            <w:webHidden/>
          </w:rPr>
          <w:t>16</w:t>
        </w:r>
        <w:r w:rsidR="001D3F6B">
          <w:rPr>
            <w:noProof/>
            <w:webHidden/>
          </w:rPr>
          <w:fldChar w:fldCharType="end"/>
        </w:r>
      </w:hyperlink>
    </w:p>
    <w:p w14:paraId="4F9265B5" w14:textId="2C1C25D8" w:rsidR="001D3F6B" w:rsidRPr="00873EB1" w:rsidRDefault="00873EB1">
      <w:pPr>
        <w:pStyle w:val="TOC1"/>
        <w:tabs>
          <w:tab w:val="right" w:leader="dot" w:pos="9350"/>
        </w:tabs>
        <w:rPr>
          <w:rStyle w:val="Hyperlink"/>
          <w:noProof/>
          <w:kern w:val="0"/>
          <w:lang w:eastAsia="en-US"/>
          <w14:ligatures w14:val="none"/>
        </w:rPr>
      </w:pPr>
      <w:r>
        <w:rPr>
          <w:rStyle w:val="Hyperlink"/>
          <w:noProof/>
        </w:rPr>
        <w:fldChar w:fldCharType="begin"/>
      </w:r>
      <w:r>
        <w:rPr>
          <w:rStyle w:val="Hyperlink"/>
          <w:noProof/>
        </w:rPr>
        <w:instrText xml:space="preserve"> HYPERLINK  \l "_choregraphe" </w:instrText>
      </w:r>
      <w:r>
        <w:rPr>
          <w:rStyle w:val="Hyperlink"/>
          <w:noProof/>
        </w:rPr>
        <w:fldChar w:fldCharType="separate"/>
      </w:r>
      <w:r w:rsidR="00FC0956" w:rsidRPr="00873EB1">
        <w:rPr>
          <w:rStyle w:val="Hyperlink"/>
          <w:noProof/>
        </w:rPr>
        <w:t>S</w:t>
      </w:r>
      <w:r w:rsidR="001D3F6B" w:rsidRPr="00873EB1">
        <w:rPr>
          <w:rStyle w:val="Hyperlink"/>
          <w:noProof/>
        </w:rPr>
        <w:t xml:space="preserve">ection 2: </w:t>
      </w:r>
      <w:r w:rsidR="00FE1979" w:rsidRPr="00873EB1">
        <w:rPr>
          <w:rStyle w:val="Hyperlink"/>
          <w:noProof/>
        </w:rPr>
        <w:t>S</w:t>
      </w:r>
      <w:r w:rsidR="001D3F6B" w:rsidRPr="00873EB1">
        <w:rPr>
          <w:rStyle w:val="Hyperlink"/>
          <w:noProof/>
        </w:rPr>
        <w:t>oftware</w:t>
      </w:r>
      <w:r w:rsidR="001D3F6B" w:rsidRPr="00873EB1">
        <w:rPr>
          <w:rStyle w:val="Hyperlink"/>
          <w:noProof/>
          <w:webHidden/>
        </w:rPr>
        <w:tab/>
      </w:r>
      <w:r w:rsidR="001D3F6B" w:rsidRPr="00873EB1">
        <w:rPr>
          <w:rStyle w:val="Hyperlink"/>
          <w:noProof/>
          <w:webHidden/>
        </w:rPr>
        <w:fldChar w:fldCharType="begin"/>
      </w:r>
      <w:r w:rsidR="001D3F6B" w:rsidRPr="00873EB1">
        <w:rPr>
          <w:rStyle w:val="Hyperlink"/>
          <w:noProof/>
          <w:webHidden/>
        </w:rPr>
        <w:instrText xml:space="preserve"> PAGEREF _Toc2842869 \h </w:instrText>
      </w:r>
      <w:r w:rsidR="001D3F6B" w:rsidRPr="00873EB1">
        <w:rPr>
          <w:rStyle w:val="Hyperlink"/>
          <w:noProof/>
          <w:webHidden/>
        </w:rPr>
      </w:r>
      <w:r w:rsidR="001D3F6B" w:rsidRPr="00873EB1">
        <w:rPr>
          <w:rStyle w:val="Hyperlink"/>
          <w:noProof/>
          <w:webHidden/>
        </w:rPr>
        <w:fldChar w:fldCharType="separate"/>
      </w:r>
      <w:r w:rsidR="005D7212">
        <w:rPr>
          <w:rStyle w:val="Hyperlink"/>
          <w:noProof/>
          <w:webHidden/>
        </w:rPr>
        <w:t>16</w:t>
      </w:r>
      <w:r w:rsidR="001D3F6B" w:rsidRPr="00873EB1">
        <w:rPr>
          <w:rStyle w:val="Hyperlink"/>
          <w:noProof/>
          <w:webHidden/>
        </w:rPr>
        <w:fldChar w:fldCharType="end"/>
      </w:r>
    </w:p>
    <w:p w14:paraId="3E54A4F9" w14:textId="191EF757" w:rsidR="001D3F6B" w:rsidRDefault="00873EB1">
      <w:pPr>
        <w:pStyle w:val="TOC2"/>
        <w:tabs>
          <w:tab w:val="left" w:pos="880"/>
          <w:tab w:val="right" w:leader="dot" w:pos="9350"/>
        </w:tabs>
        <w:rPr>
          <w:noProof/>
          <w:kern w:val="0"/>
          <w:lang w:eastAsia="en-US"/>
          <w14:ligatures w14:val="none"/>
        </w:rPr>
      </w:pPr>
      <w:r>
        <w:rPr>
          <w:rStyle w:val="Hyperlink"/>
          <w:noProof/>
        </w:rPr>
        <w:fldChar w:fldCharType="end"/>
      </w:r>
      <w:r w:rsidR="00FC0956" w:rsidRPr="00FC0956">
        <w:rPr>
          <w:rStyle w:val="Hyperlink"/>
          <w:noProof/>
        </w:rPr>
        <w:tab/>
      </w:r>
      <w:hyperlink w:anchor="_Toc2842870" w:history="1">
        <w:r w:rsidR="001D3F6B" w:rsidRPr="000848DA">
          <w:rPr>
            <w:rStyle w:val="Hyperlink"/>
            <w:noProof/>
          </w:rPr>
          <w:t>2.1</w:t>
        </w:r>
        <w:r w:rsidR="00FC0956">
          <w:rPr>
            <w:noProof/>
            <w:kern w:val="0"/>
            <w:lang w:eastAsia="en-US"/>
            <w14:ligatures w14:val="none"/>
          </w:rPr>
          <w:t xml:space="preserve"> </w:t>
        </w:r>
        <w:r w:rsidR="00FE1979">
          <w:rPr>
            <w:rStyle w:val="Hyperlink"/>
            <w:noProof/>
          </w:rPr>
          <w:t>C</w:t>
        </w:r>
        <w:r w:rsidR="001D3F6B" w:rsidRPr="000848DA">
          <w:rPr>
            <w:rStyle w:val="Hyperlink"/>
            <w:noProof/>
          </w:rPr>
          <w:t>horegraphe</w:t>
        </w:r>
        <w:r w:rsidR="001D3F6B">
          <w:rPr>
            <w:noProof/>
            <w:webHidden/>
          </w:rPr>
          <w:tab/>
        </w:r>
        <w:r w:rsidR="001117D9">
          <w:rPr>
            <w:noProof/>
            <w:webHidden/>
          </w:rPr>
          <w:t>..16</w:t>
        </w:r>
      </w:hyperlink>
    </w:p>
    <w:p w14:paraId="5049C497" w14:textId="21EAAB86" w:rsidR="001D3F6B" w:rsidRDefault="00FC0956">
      <w:pPr>
        <w:pStyle w:val="TOC2"/>
        <w:tabs>
          <w:tab w:val="left" w:pos="880"/>
          <w:tab w:val="right" w:leader="dot" w:pos="9350"/>
        </w:tabs>
        <w:rPr>
          <w:noProof/>
          <w:kern w:val="0"/>
          <w:lang w:eastAsia="en-US"/>
          <w14:ligatures w14:val="none"/>
        </w:rPr>
      </w:pPr>
      <w:r w:rsidRPr="00FC0956">
        <w:rPr>
          <w:rStyle w:val="Hyperlink"/>
          <w:noProof/>
        </w:rPr>
        <w:tab/>
      </w:r>
      <w:hyperlink w:anchor="_documentation" w:history="1">
        <w:r w:rsidR="001D3F6B" w:rsidRPr="00873EB1">
          <w:rPr>
            <w:rStyle w:val="Hyperlink"/>
            <w:noProof/>
          </w:rPr>
          <w:t>2.2</w:t>
        </w:r>
        <w:r w:rsidRPr="00873EB1">
          <w:rPr>
            <w:rStyle w:val="Hyperlink"/>
            <w:noProof/>
            <w:kern w:val="0"/>
            <w:lang w:eastAsia="en-US"/>
            <w14:ligatures w14:val="none"/>
          </w:rPr>
          <w:t xml:space="preserve"> </w:t>
        </w:r>
        <w:r w:rsidR="00FE1979" w:rsidRPr="00873EB1">
          <w:rPr>
            <w:rStyle w:val="Hyperlink"/>
            <w:noProof/>
          </w:rPr>
          <w:t>D</w:t>
        </w:r>
        <w:r w:rsidR="001D3F6B" w:rsidRPr="00873EB1">
          <w:rPr>
            <w:rStyle w:val="Hyperlink"/>
            <w:noProof/>
          </w:rPr>
          <w:t>ocumentation</w:t>
        </w:r>
        <w:r w:rsidR="001D3F6B" w:rsidRPr="00873EB1">
          <w:rPr>
            <w:rStyle w:val="Hyperlink"/>
            <w:noProof/>
            <w:webHidden/>
          </w:rPr>
          <w:tab/>
        </w:r>
        <w:r w:rsidR="006213A2" w:rsidRPr="00873EB1">
          <w:rPr>
            <w:rStyle w:val="Hyperlink"/>
            <w:noProof/>
          </w:rPr>
          <w:t>17</w:t>
        </w:r>
      </w:hyperlink>
    </w:p>
    <w:p w14:paraId="3907B06B" w14:textId="34F22429" w:rsidR="001D3F6B" w:rsidRPr="00873EB1" w:rsidRDefault="00873EB1">
      <w:pPr>
        <w:pStyle w:val="TOC1"/>
        <w:tabs>
          <w:tab w:val="right" w:leader="dot" w:pos="9350"/>
        </w:tabs>
        <w:rPr>
          <w:rStyle w:val="Hyperlink"/>
          <w:noProof/>
          <w:kern w:val="0"/>
          <w:lang w:eastAsia="en-US"/>
          <w14:ligatures w14:val="none"/>
        </w:rPr>
      </w:pPr>
      <w:r>
        <w:rPr>
          <w:rStyle w:val="Hyperlink"/>
          <w:noProof/>
        </w:rPr>
        <w:fldChar w:fldCharType="begin"/>
      </w:r>
      <w:r>
        <w:rPr>
          <w:rStyle w:val="Hyperlink"/>
          <w:noProof/>
        </w:rPr>
        <w:instrText xml:space="preserve"> HYPERLINK  \l "_section_3:_programming" </w:instrText>
      </w:r>
      <w:r>
        <w:rPr>
          <w:rStyle w:val="Hyperlink"/>
          <w:noProof/>
        </w:rPr>
        <w:fldChar w:fldCharType="separate"/>
      </w:r>
      <w:r w:rsidR="00FC0956" w:rsidRPr="00873EB1">
        <w:rPr>
          <w:rStyle w:val="Hyperlink"/>
          <w:noProof/>
        </w:rPr>
        <w:t>S</w:t>
      </w:r>
      <w:r w:rsidR="001D3F6B" w:rsidRPr="00873EB1">
        <w:rPr>
          <w:rStyle w:val="Hyperlink"/>
          <w:noProof/>
        </w:rPr>
        <w:t xml:space="preserve">ection 3: </w:t>
      </w:r>
      <w:r w:rsidR="00FE1979" w:rsidRPr="00873EB1">
        <w:rPr>
          <w:rStyle w:val="Hyperlink"/>
          <w:noProof/>
        </w:rPr>
        <w:t>P</w:t>
      </w:r>
      <w:r w:rsidR="001D3F6B" w:rsidRPr="00873EB1">
        <w:rPr>
          <w:rStyle w:val="Hyperlink"/>
          <w:noProof/>
        </w:rPr>
        <w:t xml:space="preserve">rogramming </w:t>
      </w:r>
      <w:r w:rsidR="00FE1979" w:rsidRPr="00873EB1">
        <w:rPr>
          <w:rStyle w:val="Hyperlink"/>
          <w:noProof/>
        </w:rPr>
        <w:t>T</w:t>
      </w:r>
      <w:r w:rsidR="001D3F6B" w:rsidRPr="00873EB1">
        <w:rPr>
          <w:rStyle w:val="Hyperlink"/>
          <w:noProof/>
        </w:rPr>
        <w:t>ools</w:t>
      </w:r>
      <w:r w:rsidR="001D3F6B" w:rsidRPr="00873EB1">
        <w:rPr>
          <w:rStyle w:val="Hyperlink"/>
          <w:noProof/>
          <w:webHidden/>
        </w:rPr>
        <w:tab/>
      </w:r>
      <w:r w:rsidR="006213A2" w:rsidRPr="00873EB1">
        <w:rPr>
          <w:rStyle w:val="Hyperlink"/>
          <w:noProof/>
        </w:rPr>
        <w:t>17</w:t>
      </w:r>
    </w:p>
    <w:p w14:paraId="7707D15C" w14:textId="79126105" w:rsidR="001D3F6B" w:rsidRDefault="00873EB1">
      <w:pPr>
        <w:pStyle w:val="TOC2"/>
        <w:tabs>
          <w:tab w:val="left" w:pos="880"/>
          <w:tab w:val="right" w:leader="dot" w:pos="9350"/>
        </w:tabs>
        <w:rPr>
          <w:noProof/>
          <w:kern w:val="0"/>
          <w:lang w:eastAsia="en-US"/>
          <w14:ligatures w14:val="none"/>
        </w:rPr>
      </w:pPr>
      <w:r>
        <w:rPr>
          <w:rStyle w:val="Hyperlink"/>
          <w:noProof/>
        </w:rPr>
        <w:fldChar w:fldCharType="end"/>
      </w:r>
      <w:r w:rsidR="00FC0956" w:rsidRPr="00FC0956">
        <w:rPr>
          <w:rStyle w:val="Hyperlink"/>
          <w:noProof/>
        </w:rPr>
        <w:tab/>
      </w:r>
      <w:hyperlink w:anchor="_python_2.7" w:history="1">
        <w:r w:rsidR="001D3F6B" w:rsidRPr="00873EB1">
          <w:rPr>
            <w:rStyle w:val="Hyperlink"/>
            <w:noProof/>
          </w:rPr>
          <w:t>3.1</w:t>
        </w:r>
        <w:r w:rsidR="00FC0956" w:rsidRPr="00873EB1">
          <w:rPr>
            <w:rStyle w:val="Hyperlink"/>
            <w:noProof/>
            <w:kern w:val="0"/>
            <w:lang w:eastAsia="en-US"/>
            <w14:ligatures w14:val="none"/>
          </w:rPr>
          <w:t xml:space="preserve"> </w:t>
        </w:r>
        <w:r w:rsidR="00FE1979" w:rsidRPr="00873EB1">
          <w:rPr>
            <w:rStyle w:val="Hyperlink"/>
            <w:noProof/>
          </w:rPr>
          <w:t>P</w:t>
        </w:r>
        <w:r w:rsidR="001D3F6B" w:rsidRPr="00873EB1">
          <w:rPr>
            <w:rStyle w:val="Hyperlink"/>
            <w:noProof/>
          </w:rPr>
          <w:t>ython 2.7</w:t>
        </w:r>
        <w:r w:rsidR="001D3F6B" w:rsidRPr="00873EB1">
          <w:rPr>
            <w:rStyle w:val="Hyperlink"/>
            <w:noProof/>
            <w:webHidden/>
          </w:rPr>
          <w:tab/>
        </w:r>
        <w:r w:rsidR="006213A2" w:rsidRPr="00873EB1">
          <w:rPr>
            <w:rStyle w:val="Hyperlink"/>
            <w:noProof/>
          </w:rPr>
          <w:t>17</w:t>
        </w:r>
      </w:hyperlink>
    </w:p>
    <w:p w14:paraId="01F7A41F" w14:textId="292E3F4A" w:rsidR="001D3F6B" w:rsidRPr="00873EB1" w:rsidRDefault="00FC0956">
      <w:pPr>
        <w:pStyle w:val="TOC2"/>
        <w:tabs>
          <w:tab w:val="left" w:pos="880"/>
          <w:tab w:val="right" w:leader="dot" w:pos="9350"/>
        </w:tabs>
        <w:rPr>
          <w:rStyle w:val="Hyperlink"/>
          <w:noProof/>
          <w:kern w:val="0"/>
          <w:lang w:eastAsia="en-US"/>
          <w14:ligatures w14:val="none"/>
        </w:rPr>
      </w:pPr>
      <w:r w:rsidRPr="00FC0956">
        <w:rPr>
          <w:rStyle w:val="Hyperlink"/>
          <w:noProof/>
        </w:rPr>
        <w:tab/>
      </w:r>
      <w:r w:rsidR="00873EB1">
        <w:rPr>
          <w:rStyle w:val="Hyperlink"/>
          <w:noProof/>
        </w:rPr>
        <w:fldChar w:fldCharType="begin"/>
      </w:r>
      <w:r w:rsidR="00873EB1">
        <w:rPr>
          <w:rStyle w:val="Hyperlink"/>
          <w:noProof/>
        </w:rPr>
        <w:instrText xml:space="preserve"> HYPERLINK  \l "_web-based_api’s" </w:instrText>
      </w:r>
      <w:r w:rsidR="00873EB1">
        <w:rPr>
          <w:rStyle w:val="Hyperlink"/>
          <w:noProof/>
        </w:rPr>
        <w:fldChar w:fldCharType="separate"/>
      </w:r>
      <w:r w:rsidR="001D3F6B" w:rsidRPr="00873EB1">
        <w:rPr>
          <w:rStyle w:val="Hyperlink"/>
          <w:noProof/>
        </w:rPr>
        <w:t>3.2</w:t>
      </w:r>
      <w:r w:rsidRPr="00873EB1">
        <w:rPr>
          <w:rStyle w:val="Hyperlink"/>
          <w:noProof/>
          <w:kern w:val="0"/>
          <w:lang w:eastAsia="en-US"/>
          <w14:ligatures w14:val="none"/>
        </w:rPr>
        <w:t xml:space="preserve"> </w:t>
      </w:r>
      <w:r w:rsidR="00FE1979" w:rsidRPr="00873EB1">
        <w:rPr>
          <w:rStyle w:val="Hyperlink"/>
          <w:noProof/>
        </w:rPr>
        <w:t>W</w:t>
      </w:r>
      <w:r w:rsidR="001D3F6B" w:rsidRPr="00873EB1">
        <w:rPr>
          <w:rStyle w:val="Hyperlink"/>
          <w:noProof/>
        </w:rPr>
        <w:t xml:space="preserve">eb-based </w:t>
      </w:r>
      <w:r w:rsidR="00FE1979" w:rsidRPr="00873EB1">
        <w:rPr>
          <w:rStyle w:val="Hyperlink"/>
          <w:noProof/>
        </w:rPr>
        <w:t>API</w:t>
      </w:r>
      <w:r w:rsidR="001D3F6B" w:rsidRPr="00873EB1">
        <w:rPr>
          <w:rStyle w:val="Hyperlink"/>
          <w:noProof/>
        </w:rPr>
        <w:t>’s</w:t>
      </w:r>
      <w:r w:rsidR="001D3F6B" w:rsidRPr="00873EB1">
        <w:rPr>
          <w:rStyle w:val="Hyperlink"/>
          <w:noProof/>
          <w:webHidden/>
        </w:rPr>
        <w:tab/>
      </w:r>
      <w:r w:rsidR="006213A2" w:rsidRPr="00873EB1">
        <w:rPr>
          <w:rStyle w:val="Hyperlink"/>
          <w:noProof/>
        </w:rPr>
        <w:t>17</w:t>
      </w:r>
    </w:p>
    <w:p w14:paraId="2941482B" w14:textId="1510D3E1" w:rsidR="002A1011" w:rsidRDefault="00873EB1" w:rsidP="0084303C">
      <w:pPr>
        <w:jc w:val="both"/>
      </w:pPr>
      <w:r>
        <w:rPr>
          <w:rStyle w:val="Hyperlink"/>
          <w:noProof/>
        </w:rPr>
        <w:fldChar w:fldCharType="end"/>
      </w:r>
      <w:r w:rsidR="001D3F6B">
        <w:fldChar w:fldCharType="end"/>
      </w:r>
    </w:p>
    <w:p w14:paraId="38252CB2" w14:textId="77777777" w:rsidR="003D314B" w:rsidRDefault="003D314B" w:rsidP="0084303C">
      <w:pPr>
        <w:pStyle w:val="Logo"/>
        <w:tabs>
          <w:tab w:val="left" w:pos="6282"/>
        </w:tabs>
        <w:ind w:left="0"/>
        <w:jc w:val="both"/>
      </w:pPr>
    </w:p>
    <w:p w14:paraId="73972685" w14:textId="271815EE" w:rsidR="005904AB" w:rsidRPr="001E63EE" w:rsidRDefault="005904AB" w:rsidP="0084303C">
      <w:pPr>
        <w:spacing w:after="0"/>
        <w:ind w:left="0" w:right="0" w:firstLine="712"/>
        <w:jc w:val="both"/>
        <w:rPr>
          <w:rFonts w:ascii="Arial" w:eastAsia="Times New Roman" w:hAnsi="Arial" w:cs="Arial"/>
          <w:kern w:val="0"/>
          <w:sz w:val="24"/>
          <w:szCs w:val="24"/>
          <w:lang w:eastAsia="en-US"/>
          <w14:ligatures w14:val="none"/>
        </w:rPr>
      </w:pPr>
      <w:r w:rsidRPr="001E63EE">
        <w:rPr>
          <w:rFonts w:ascii="Arial" w:eastAsia="Times New Roman" w:hAnsi="Arial" w:cs="Arial"/>
          <w:color w:val="000000"/>
          <w:kern w:val="0"/>
          <w:lang w:eastAsia="en-US"/>
          <w14:ligatures w14:val="none"/>
        </w:rPr>
        <w:lastRenderedPageBreak/>
        <w:t xml:space="preserve">AriGato has made use of a wide-range of tools to complete and enhance their Human-Robot Interaction project. This part of the </w:t>
      </w:r>
      <w:r w:rsidR="0089166F" w:rsidRPr="001E63EE">
        <w:rPr>
          <w:rFonts w:ascii="Arial" w:eastAsia="Times New Roman" w:hAnsi="Arial" w:cs="Arial"/>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84303C">
      <w:pPr>
        <w:pStyle w:val="Heading1"/>
        <w:ind w:left="0"/>
        <w:jc w:val="both"/>
      </w:pPr>
    </w:p>
    <w:p w14:paraId="4FC5F597" w14:textId="7CADFC3B" w:rsidR="005904AB" w:rsidRPr="009C6037" w:rsidRDefault="005904AB" w:rsidP="0084303C">
      <w:pPr>
        <w:pStyle w:val="Heading1"/>
        <w:ind w:left="0"/>
        <w:jc w:val="both"/>
      </w:pPr>
      <w:bookmarkStart w:id="124" w:name="_Toc2842866"/>
      <w:bookmarkStart w:id="125" w:name="_Toc2843321"/>
      <w:bookmarkStart w:id="126" w:name="_Toc2843403"/>
      <w:r>
        <w:t>section 1: hardware</w:t>
      </w:r>
      <w:bookmarkEnd w:id="124"/>
      <w:bookmarkEnd w:id="125"/>
      <w:bookmarkEnd w:id="126"/>
    </w:p>
    <w:p w14:paraId="7891FDED"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3C76390" w14:textId="7D598505" w:rsidR="005904AB" w:rsidRDefault="005904AB" w:rsidP="0084303C">
      <w:pPr>
        <w:pStyle w:val="Heading2"/>
        <w:numPr>
          <w:ilvl w:val="1"/>
          <w:numId w:val="41"/>
        </w:numPr>
        <w:jc w:val="both"/>
      </w:pPr>
      <w:bookmarkStart w:id="127" w:name="_Toc2842867"/>
      <w:bookmarkStart w:id="128" w:name="_Toc2843322"/>
      <w:bookmarkStart w:id="129" w:name="_Toc2843404"/>
      <w:r>
        <w:t>nao robot</w:t>
      </w:r>
      <w:bookmarkEnd w:id="127"/>
      <w:bookmarkEnd w:id="128"/>
      <w:bookmarkEnd w:id="129"/>
    </w:p>
    <w:p w14:paraId="2C0635B1" w14:textId="450E9452" w:rsidR="005904AB" w:rsidRPr="001E63EE" w:rsidRDefault="000632CF" w:rsidP="0084303C">
      <w:pPr>
        <w:ind w:left="0" w:firstLine="360"/>
        <w:jc w:val="both"/>
        <w:rPr>
          <w:rFonts w:ascii="Arial" w:hAnsi="Arial" w:cs="Arial"/>
        </w:rPr>
      </w:pPr>
      <w:r w:rsidRPr="001E63EE">
        <w:rPr>
          <w:rFonts w:ascii="Arial" w:hAnsi="Arial" w:cs="Arial"/>
        </w:rPr>
        <w:t>The first, and perhaps most obvious tool that AriGato made use of was the NAO unit itself. As previously mentioned in this document, the CWU Computer Science department provided AriGato with one NAO robot to have full and exclusive access to throughout the course of the project. The project would have been impossible to complete without access to the NAO unit, as even though the Choregraphe software from Aldebaran provides a virtual (simulated) robot to test behaviors on, this simulation is quite limited; for example, it is not capable of playing sounds, meaning text-to-speech programs would’ve been impossible to full</w:t>
      </w:r>
      <w:r w:rsidR="00BF1FC4" w:rsidRPr="001E63EE">
        <w:rPr>
          <w:rFonts w:ascii="Arial" w:hAnsi="Arial" w:cs="Arial"/>
        </w:rPr>
        <w:t>y test or interact with.</w:t>
      </w:r>
    </w:p>
    <w:p w14:paraId="7D4F5275" w14:textId="0EEFB058" w:rsidR="005904AB" w:rsidRDefault="005904AB" w:rsidP="0084303C">
      <w:pPr>
        <w:pStyle w:val="Heading2"/>
        <w:numPr>
          <w:ilvl w:val="1"/>
          <w:numId w:val="41"/>
        </w:numPr>
        <w:jc w:val="both"/>
      </w:pPr>
      <w:bookmarkStart w:id="130" w:name="_Toc2842868"/>
      <w:bookmarkStart w:id="131" w:name="_Toc2843323"/>
      <w:bookmarkStart w:id="132" w:name="_Toc2843405"/>
      <w:r>
        <w:t>windows desktop</w:t>
      </w:r>
      <w:bookmarkEnd w:id="130"/>
      <w:bookmarkEnd w:id="131"/>
      <w:bookmarkEnd w:id="132"/>
    </w:p>
    <w:p w14:paraId="7A785E47" w14:textId="77777777" w:rsidR="00BF1FC4" w:rsidRPr="001E63EE" w:rsidRDefault="00BF1FC4" w:rsidP="0084303C">
      <w:pPr>
        <w:ind w:left="0" w:firstLine="360"/>
        <w:jc w:val="both"/>
        <w:rPr>
          <w:rFonts w:ascii="Arial" w:hAnsi="Arial" w:cs="Arial"/>
        </w:rPr>
      </w:pPr>
      <w:r w:rsidRPr="001E63EE">
        <w:rPr>
          <w:rFonts w:ascii="Arial" w:hAnsi="Arial" w:cs="Arial"/>
        </w:rPr>
        <w:t xml:space="preserve">Also provided by the CWU Computer Science department was a desktop computer running the Windows 10 operating system. Though it would also have been possible to complete the project’s development on a Mac machine, the AriGato team members collectively had the most experience with the </w:t>
      </w:r>
      <w:proofErr w:type="gramStart"/>
      <w:r w:rsidRPr="001E63EE">
        <w:rPr>
          <w:rFonts w:ascii="Arial" w:hAnsi="Arial" w:cs="Arial"/>
        </w:rPr>
        <w:t>Windows operating system, and</w:t>
      </w:r>
      <w:proofErr w:type="gramEnd"/>
      <w:r w:rsidRPr="001E63EE">
        <w:rPr>
          <w:rFonts w:ascii="Arial" w:hAnsi="Arial" w:cs="Arial"/>
        </w:rPr>
        <w:t xml:space="preserve"> felt that development would be most efficient in this environment.</w:t>
      </w:r>
    </w:p>
    <w:p w14:paraId="094EADD7" w14:textId="009D8571" w:rsidR="005904AB" w:rsidRPr="001E63EE" w:rsidRDefault="00BF1FC4" w:rsidP="009356D0">
      <w:pPr>
        <w:ind w:left="0"/>
        <w:jc w:val="both"/>
        <w:rPr>
          <w:rFonts w:ascii="Arial" w:hAnsi="Arial" w:cs="Arial"/>
        </w:rPr>
      </w:pPr>
      <w:r w:rsidRPr="001E63EE">
        <w:rPr>
          <w:rFonts w:ascii="Arial" w:hAnsi="Arial" w:cs="Arial"/>
        </w:rPr>
        <w:t xml:space="preserve">AriGato had discussions </w:t>
      </w:r>
      <w:proofErr w:type="gramStart"/>
      <w:r w:rsidRPr="001E63EE">
        <w:rPr>
          <w:rFonts w:ascii="Arial" w:hAnsi="Arial" w:cs="Arial"/>
        </w:rPr>
        <w:t>early on in the</w:t>
      </w:r>
      <w:proofErr w:type="gramEnd"/>
      <w:r w:rsidRPr="001E63EE">
        <w:rPr>
          <w:rFonts w:ascii="Arial" w:hAnsi="Arial" w:cs="Arial"/>
        </w:rPr>
        <w:t xml:space="preserve"> project’s lifespan about using various Linux distributions to complete development, as this operating system provides heavy customization and control over the environment. The main reason that AriGato ended up not using Linux machines was due to the limited support that the Choregraphe software offers for this operating system. To take full advantage of the NAOqi API libraries, which is a necessity for the completion of this project, using Windows or Mac is a must.</w:t>
      </w:r>
    </w:p>
    <w:p w14:paraId="2A6FBD64" w14:textId="77777777" w:rsidR="005904AB" w:rsidRDefault="005904AB" w:rsidP="0084303C">
      <w:pPr>
        <w:jc w:val="both"/>
      </w:pPr>
    </w:p>
    <w:p w14:paraId="657B315B" w14:textId="5F4B2683" w:rsidR="005904AB" w:rsidRPr="009C6037" w:rsidRDefault="005904AB" w:rsidP="0084303C">
      <w:pPr>
        <w:pStyle w:val="Heading1"/>
        <w:ind w:left="0"/>
        <w:jc w:val="both"/>
      </w:pPr>
      <w:bookmarkStart w:id="133" w:name="_Toc2842869"/>
      <w:bookmarkStart w:id="134" w:name="_Toc2843324"/>
      <w:bookmarkStart w:id="135" w:name="_Toc2843406"/>
      <w:r>
        <w:t>section 2: software</w:t>
      </w:r>
      <w:bookmarkEnd w:id="133"/>
      <w:bookmarkEnd w:id="134"/>
      <w:bookmarkEnd w:id="135"/>
    </w:p>
    <w:p w14:paraId="4221670B"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313F2BAD" w14:textId="77777777" w:rsidR="008C64DF" w:rsidRDefault="008C64DF" w:rsidP="008C64DF">
      <w:pPr>
        <w:pStyle w:val="Heading2"/>
        <w:numPr>
          <w:ilvl w:val="1"/>
          <w:numId w:val="42"/>
        </w:numPr>
        <w:jc w:val="both"/>
      </w:pPr>
      <w:bookmarkStart w:id="136" w:name="_choregraphe"/>
      <w:bookmarkEnd w:id="136"/>
      <w:r>
        <w:t>choregraphe</w:t>
      </w:r>
    </w:p>
    <w:p w14:paraId="5F7B5F17" w14:textId="06E09E94" w:rsidR="008C64DF" w:rsidRPr="001E63EE" w:rsidRDefault="008C64DF" w:rsidP="008C64DF">
      <w:pPr>
        <w:ind w:left="0" w:firstLine="360"/>
        <w:jc w:val="both"/>
        <w:rPr>
          <w:rFonts w:ascii="Arial" w:hAnsi="Arial" w:cs="Arial"/>
        </w:rPr>
      </w:pPr>
      <w:r w:rsidRPr="001E63EE">
        <w:rPr>
          <w:rFonts w:ascii="Arial" w:hAnsi="Arial" w:cs="Arial"/>
        </w:rPr>
        <w:t xml:space="preserve">Choregraphe is a proprietary program created specifically for the various robots created by Aldebaran Robotics. It provides an easy to use environment for developing behaviors </w:t>
      </w:r>
      <w:r w:rsidR="00A73F88" w:rsidRPr="001E63EE">
        <w:rPr>
          <w:rFonts w:ascii="Arial" w:hAnsi="Arial" w:cs="Arial"/>
        </w:rPr>
        <w:t xml:space="preserve">for </w:t>
      </w:r>
      <w:r w:rsidRPr="001E63EE">
        <w:rPr>
          <w:rFonts w:ascii="Arial" w:hAnsi="Arial" w:cs="Arial"/>
        </w:rPr>
        <w:t>the various robots. Choregraphe provides many useful features to make creating behaviors easy for both people new to programming, and for people with a greater knowledge of programming. There are many pre-built modules available which allows the user to quickly access any of the sensors</w:t>
      </w:r>
      <w:r w:rsidR="00A73F88" w:rsidRPr="001E63EE">
        <w:rPr>
          <w:rFonts w:ascii="Arial" w:hAnsi="Arial" w:cs="Arial"/>
        </w:rPr>
        <w:t xml:space="preserve"> and motors</w:t>
      </w:r>
      <w:r w:rsidRPr="001E63EE">
        <w:rPr>
          <w:rFonts w:ascii="Arial" w:hAnsi="Arial" w:cs="Arial"/>
        </w:rPr>
        <w:t xml:space="preserve"> in the robot, while also allowing the user to create their own </w:t>
      </w:r>
      <w:r w:rsidR="00A73F88" w:rsidRPr="001E63EE">
        <w:rPr>
          <w:rFonts w:ascii="Arial" w:hAnsi="Arial" w:cs="Arial"/>
        </w:rPr>
        <w:t>custom behaviors</w:t>
      </w:r>
      <w:r w:rsidRPr="001E63EE">
        <w:rPr>
          <w:rFonts w:ascii="Arial" w:hAnsi="Arial" w:cs="Arial"/>
        </w:rPr>
        <w:t xml:space="preserve">. This combination creates a system that makes simple behaviors </w:t>
      </w:r>
      <w:r w:rsidR="00A73F88" w:rsidRPr="001E63EE">
        <w:rPr>
          <w:rFonts w:ascii="Arial" w:hAnsi="Arial" w:cs="Arial"/>
        </w:rPr>
        <w:t>simple</w:t>
      </w:r>
      <w:r w:rsidRPr="001E63EE">
        <w:rPr>
          <w:rFonts w:ascii="Arial" w:hAnsi="Arial" w:cs="Arial"/>
        </w:rPr>
        <w:t xml:space="preserve"> to develop, while</w:t>
      </w:r>
      <w:r w:rsidR="00A73F88" w:rsidRPr="001E63EE">
        <w:rPr>
          <w:rFonts w:ascii="Arial" w:hAnsi="Arial" w:cs="Arial"/>
        </w:rPr>
        <w:t xml:space="preserve"> simultaneously</w:t>
      </w:r>
      <w:r w:rsidRPr="001E63EE">
        <w:rPr>
          <w:rFonts w:ascii="Arial" w:hAnsi="Arial" w:cs="Arial"/>
        </w:rPr>
        <w:t xml:space="preserve"> allowing</w:t>
      </w:r>
      <w:r w:rsidR="00A73F88" w:rsidRPr="001E63EE">
        <w:rPr>
          <w:rFonts w:ascii="Arial" w:hAnsi="Arial" w:cs="Arial"/>
        </w:rPr>
        <w:t xml:space="preserve"> more</w:t>
      </w:r>
      <w:r w:rsidRPr="001E63EE">
        <w:rPr>
          <w:rFonts w:ascii="Arial" w:hAnsi="Arial" w:cs="Arial"/>
        </w:rPr>
        <w:t xml:space="preserve"> complex behaviors to also be worked on.</w:t>
      </w:r>
    </w:p>
    <w:p w14:paraId="1AFBEDFE" w14:textId="205B2C23" w:rsidR="008C64DF" w:rsidRPr="001E63EE" w:rsidRDefault="008C64DF" w:rsidP="009356D0">
      <w:pPr>
        <w:ind w:left="0"/>
        <w:jc w:val="both"/>
        <w:rPr>
          <w:rFonts w:ascii="Arial" w:hAnsi="Arial" w:cs="Arial"/>
        </w:rPr>
      </w:pPr>
      <w:r w:rsidRPr="001E63EE">
        <w:rPr>
          <w:rFonts w:ascii="Arial" w:hAnsi="Arial" w:cs="Arial"/>
        </w:rPr>
        <w:t xml:space="preserve">Of the various panels that are available to the user </w:t>
      </w:r>
      <w:r w:rsidR="00A73F88" w:rsidRPr="001E63EE">
        <w:rPr>
          <w:rFonts w:ascii="Arial" w:hAnsi="Arial" w:cs="Arial"/>
        </w:rPr>
        <w:t>within Choregraphe’s</w:t>
      </w:r>
      <w:r w:rsidRPr="001E63EE">
        <w:rPr>
          <w:rFonts w:ascii="Arial" w:hAnsi="Arial" w:cs="Arial"/>
        </w:rPr>
        <w:t xml:space="preserve"> display, one of the most important ones is the </w:t>
      </w:r>
      <w:r w:rsidR="00A73F88" w:rsidRPr="001E63EE">
        <w:rPr>
          <w:rFonts w:ascii="Arial" w:hAnsi="Arial" w:cs="Arial"/>
        </w:rPr>
        <w:t>“</w:t>
      </w:r>
      <w:r w:rsidRPr="001E63EE">
        <w:rPr>
          <w:rFonts w:ascii="Arial" w:hAnsi="Arial" w:cs="Arial"/>
        </w:rPr>
        <w:t>Flow Diagram</w:t>
      </w:r>
      <w:r w:rsidR="00A73F88" w:rsidRPr="001E63EE">
        <w:rPr>
          <w:rFonts w:ascii="Arial" w:hAnsi="Arial" w:cs="Arial"/>
        </w:rPr>
        <w:t>”</w:t>
      </w:r>
      <w:r w:rsidRPr="001E63EE">
        <w:rPr>
          <w:rFonts w:ascii="Arial" w:hAnsi="Arial" w:cs="Arial"/>
        </w:rPr>
        <w:t xml:space="preserve"> </w:t>
      </w:r>
      <w:r w:rsidR="00A73F88" w:rsidRPr="001E63EE">
        <w:rPr>
          <w:rFonts w:ascii="Arial" w:hAnsi="Arial" w:cs="Arial"/>
        </w:rPr>
        <w:t>p</w:t>
      </w:r>
      <w:r w:rsidRPr="001E63EE">
        <w:rPr>
          <w:rFonts w:ascii="Arial" w:hAnsi="Arial" w:cs="Arial"/>
        </w:rPr>
        <w:t xml:space="preserve">anel. This is an area in Choregraphe where the user can take </w:t>
      </w:r>
      <w:r w:rsidR="00A73F88" w:rsidRPr="001E63EE">
        <w:rPr>
          <w:rFonts w:ascii="Arial" w:hAnsi="Arial" w:cs="Arial"/>
        </w:rPr>
        <w:t xml:space="preserve">pre-existing </w:t>
      </w:r>
      <w:r w:rsidRPr="001E63EE">
        <w:rPr>
          <w:rFonts w:ascii="Arial" w:hAnsi="Arial" w:cs="Arial"/>
        </w:rPr>
        <w:t>modules, small programs or functions, and connect them with lines</w:t>
      </w:r>
      <w:r w:rsidR="00A73F88" w:rsidRPr="001E63EE">
        <w:rPr>
          <w:rFonts w:ascii="Arial" w:hAnsi="Arial" w:cs="Arial"/>
        </w:rPr>
        <w:t xml:space="preserve"> (or “wires”)</w:t>
      </w:r>
      <w:r w:rsidRPr="001E63EE">
        <w:rPr>
          <w:rFonts w:ascii="Arial" w:hAnsi="Arial" w:cs="Arial"/>
        </w:rPr>
        <w:t xml:space="preserve"> to create the higher logic that ties the code together. Another important panel is the Script Editor. This is where the code inside the modules can be modified. </w:t>
      </w:r>
    </w:p>
    <w:p w14:paraId="4DE5EDAF" w14:textId="77777777" w:rsidR="008C64DF" w:rsidRPr="0089166F" w:rsidRDefault="008C64DF" w:rsidP="008C64DF">
      <w:pPr>
        <w:pStyle w:val="Heading2"/>
        <w:numPr>
          <w:ilvl w:val="1"/>
          <w:numId w:val="42"/>
        </w:numPr>
        <w:jc w:val="both"/>
      </w:pPr>
      <w:bookmarkStart w:id="137" w:name="_documentation"/>
      <w:bookmarkEnd w:id="137"/>
      <w:r>
        <w:lastRenderedPageBreak/>
        <w:t>documentation</w:t>
      </w:r>
    </w:p>
    <w:p w14:paraId="08DC2633" w14:textId="77777777" w:rsidR="008C64DF" w:rsidRPr="001E63EE" w:rsidRDefault="008C64DF" w:rsidP="008C64DF">
      <w:pPr>
        <w:ind w:left="0" w:firstLine="360"/>
        <w:jc w:val="both"/>
        <w:rPr>
          <w:rFonts w:ascii="Arial" w:hAnsi="Arial" w:cs="Arial"/>
        </w:rPr>
      </w:pPr>
      <w:r w:rsidRPr="001E63EE">
        <w:rPr>
          <w:rFonts w:ascii="Arial" w:hAnsi="Arial" w:cs="Arial"/>
        </w:rPr>
        <w:t xml:space="preserve">Aldebaran provides online documentation for both the NAO robot as well as the NAOqi framework. This documentation for the robot provides information on the different components of the machine. When it comes to basic information such as the names of the various motors and the functions which control them, there is plenty of information available. </w:t>
      </w:r>
    </w:p>
    <w:p w14:paraId="00B21AEB" w14:textId="6A3003AC" w:rsidR="008C64DF" w:rsidRPr="001E63EE" w:rsidRDefault="008C64DF" w:rsidP="009356D0">
      <w:pPr>
        <w:ind w:left="0"/>
        <w:jc w:val="both"/>
        <w:rPr>
          <w:rFonts w:ascii="Arial" w:hAnsi="Arial" w:cs="Arial"/>
        </w:rPr>
      </w:pPr>
      <w:r w:rsidRPr="001E63EE">
        <w:rPr>
          <w:rFonts w:ascii="Arial" w:hAnsi="Arial" w:cs="Arial"/>
        </w:rPr>
        <w:t xml:space="preserve">However, when it comes to information which is not just explaining the different components and functions, there is little to be found. For example, to disable the fall manager for the </w:t>
      </w:r>
      <w:proofErr w:type="gramStart"/>
      <w:r w:rsidRPr="001E63EE">
        <w:rPr>
          <w:rFonts w:ascii="Arial" w:hAnsi="Arial" w:cs="Arial"/>
        </w:rPr>
        <w:t>push</w:t>
      </w:r>
      <w:r w:rsidR="00A73F88" w:rsidRPr="001E63EE">
        <w:rPr>
          <w:rFonts w:ascii="Arial" w:hAnsi="Arial" w:cs="Arial"/>
        </w:rPr>
        <w:t>-ups</w:t>
      </w:r>
      <w:proofErr w:type="gramEnd"/>
      <w:r w:rsidR="00A73F88" w:rsidRPr="001E63EE">
        <w:rPr>
          <w:rFonts w:ascii="Arial" w:hAnsi="Arial" w:cs="Arial"/>
        </w:rPr>
        <w:t xml:space="preserve"> modules</w:t>
      </w:r>
      <w:r w:rsidRPr="001E63EE">
        <w:rPr>
          <w:rFonts w:ascii="Arial" w:hAnsi="Arial" w:cs="Arial"/>
        </w:rPr>
        <w:t xml:space="preserve">, a specific variable needs to </w:t>
      </w:r>
      <w:proofErr w:type="spellStart"/>
      <w:r w:rsidRPr="001E63EE">
        <w:rPr>
          <w:rFonts w:ascii="Arial" w:hAnsi="Arial" w:cs="Arial"/>
        </w:rPr>
        <w:t>changed</w:t>
      </w:r>
      <w:proofErr w:type="spellEnd"/>
      <w:r w:rsidRPr="001E63EE">
        <w:rPr>
          <w:rFonts w:ascii="Arial" w:hAnsi="Arial" w:cs="Arial"/>
        </w:rPr>
        <w:t xml:space="preserve"> in order to allow it to be switched off. The current documentation provides two methods of doing so, but both methods are out of date. A solution was eventually found but it utilized a method that was not provided in the documentation</w:t>
      </w:r>
      <w:r w:rsidR="00A73F88" w:rsidRPr="001E63EE">
        <w:rPr>
          <w:rFonts w:ascii="Arial" w:hAnsi="Arial" w:cs="Arial"/>
        </w:rPr>
        <w:t xml:space="preserve"> and required outside research and testing.</w:t>
      </w:r>
    </w:p>
    <w:p w14:paraId="4BBF592D" w14:textId="77777777" w:rsidR="008C64DF" w:rsidRDefault="008C64DF" w:rsidP="008C64DF">
      <w:pPr>
        <w:ind w:left="0"/>
        <w:jc w:val="both"/>
      </w:pPr>
    </w:p>
    <w:p w14:paraId="06CCE8D9" w14:textId="77777777" w:rsidR="008C64DF" w:rsidRPr="009C6037" w:rsidRDefault="008C64DF" w:rsidP="008C64DF">
      <w:pPr>
        <w:pStyle w:val="Heading1"/>
        <w:ind w:left="0"/>
        <w:jc w:val="both"/>
      </w:pPr>
      <w:bookmarkStart w:id="138" w:name="_section_3:_programming"/>
      <w:bookmarkEnd w:id="138"/>
      <w:r>
        <w:t>section 3: programming tools</w:t>
      </w:r>
    </w:p>
    <w:p w14:paraId="7E0D6F12" w14:textId="77777777" w:rsidR="008C64DF" w:rsidRDefault="008C64DF" w:rsidP="008C64DF">
      <w:pPr>
        <w:spacing w:after="0"/>
        <w:ind w:left="0" w:right="0"/>
        <w:jc w:val="both"/>
        <w:rPr>
          <w:rFonts w:ascii="Arial" w:eastAsia="Times New Roman" w:hAnsi="Arial" w:cs="Arial"/>
          <w:b/>
          <w:bCs/>
          <w:color w:val="000000"/>
          <w:kern w:val="0"/>
          <w:lang w:eastAsia="en-US"/>
          <w14:ligatures w14:val="none"/>
        </w:rPr>
      </w:pPr>
    </w:p>
    <w:p w14:paraId="646B061D" w14:textId="77777777" w:rsidR="008C64DF" w:rsidRDefault="008C64DF" w:rsidP="008C64DF">
      <w:pPr>
        <w:pStyle w:val="Heading2"/>
        <w:numPr>
          <w:ilvl w:val="1"/>
          <w:numId w:val="43"/>
        </w:numPr>
        <w:jc w:val="both"/>
      </w:pPr>
      <w:bookmarkStart w:id="139" w:name="_python_2.7"/>
      <w:bookmarkEnd w:id="139"/>
      <w:r>
        <w:t>python 2.7</w:t>
      </w:r>
    </w:p>
    <w:p w14:paraId="78D67B0C" w14:textId="76FB2F77" w:rsidR="008C64DF" w:rsidRPr="001E63EE" w:rsidRDefault="008C64DF" w:rsidP="008C64DF">
      <w:pPr>
        <w:ind w:left="0" w:firstLine="360"/>
        <w:jc w:val="both"/>
        <w:rPr>
          <w:rFonts w:ascii="Arial" w:hAnsi="Arial" w:cs="Arial"/>
        </w:rPr>
      </w:pPr>
      <w:bookmarkStart w:id="140" w:name="_Hlk2766919"/>
      <w:r w:rsidRPr="001E63EE">
        <w:rPr>
          <w:rFonts w:ascii="Arial" w:hAnsi="Arial" w:cs="Arial"/>
        </w:rPr>
        <w:t xml:space="preserve">Python 2.7 is being used for this project because </w:t>
      </w:r>
      <w:r w:rsidR="00A73F88" w:rsidRPr="001E63EE">
        <w:rPr>
          <w:rFonts w:ascii="Arial" w:hAnsi="Arial" w:cs="Arial"/>
        </w:rPr>
        <w:t>it</w:t>
      </w:r>
      <w:r w:rsidRPr="001E63EE">
        <w:rPr>
          <w:rFonts w:ascii="Arial" w:hAnsi="Arial" w:cs="Arial"/>
        </w:rPr>
        <w:t xml:space="preserve"> is the language with the most support in both the robot itself, as well as in Choregraphe. AriGato chose to use Python 2 over Python 3 because both the robot and Choregraphe do not support Python 3, only Python 2. Additionally, Python was chosen over other supported languages, such as C and Java, because Choregraphe natively supports Python</w:t>
      </w:r>
      <w:r w:rsidR="00A73F88" w:rsidRPr="001E63EE">
        <w:rPr>
          <w:rFonts w:ascii="Arial" w:hAnsi="Arial" w:cs="Arial"/>
        </w:rPr>
        <w:t xml:space="preserve"> and it is a language that is very quick and easy to learn</w:t>
      </w:r>
      <w:r w:rsidRPr="001E63EE">
        <w:rPr>
          <w:rFonts w:ascii="Arial" w:hAnsi="Arial" w:cs="Arial"/>
        </w:rPr>
        <w:t xml:space="preserve">. To use the other languages, an external IDE would have to be used, and the process of uploading the programs to the robot is not as intuitive as Choregraphe. The APIs were much easier to implement, as most APIs </w:t>
      </w:r>
      <w:r w:rsidR="00A73F88" w:rsidRPr="001E63EE">
        <w:rPr>
          <w:rFonts w:ascii="Arial" w:hAnsi="Arial" w:cs="Arial"/>
        </w:rPr>
        <w:t>proved to be</w:t>
      </w:r>
      <w:r w:rsidRPr="001E63EE">
        <w:rPr>
          <w:rFonts w:ascii="Arial" w:hAnsi="Arial" w:cs="Arial"/>
        </w:rPr>
        <w:t xml:space="preserve"> very easy to use with</w:t>
      </w:r>
      <w:r w:rsidR="00A73F88" w:rsidRPr="001E63EE">
        <w:rPr>
          <w:rFonts w:ascii="Arial" w:hAnsi="Arial" w:cs="Arial"/>
        </w:rPr>
        <w:t>in</w:t>
      </w:r>
      <w:r w:rsidRPr="001E63EE">
        <w:rPr>
          <w:rFonts w:ascii="Arial" w:hAnsi="Arial" w:cs="Arial"/>
        </w:rPr>
        <w:t xml:space="preserve"> Python.</w:t>
      </w:r>
    </w:p>
    <w:p w14:paraId="573B6681" w14:textId="77777777" w:rsidR="008C64DF" w:rsidRDefault="008C64DF" w:rsidP="008C64DF">
      <w:pPr>
        <w:pStyle w:val="Heading2"/>
        <w:numPr>
          <w:ilvl w:val="1"/>
          <w:numId w:val="43"/>
        </w:numPr>
        <w:jc w:val="both"/>
      </w:pPr>
      <w:bookmarkStart w:id="141" w:name="_web-based_api’s"/>
      <w:bookmarkEnd w:id="140"/>
      <w:bookmarkEnd w:id="141"/>
      <w:r>
        <w:t>web-based api’s</w:t>
      </w:r>
    </w:p>
    <w:p w14:paraId="1CD8597A" w14:textId="1BF42C22" w:rsidR="008C64DF" w:rsidRPr="001E63EE" w:rsidRDefault="008C64DF" w:rsidP="001E63EE">
      <w:pPr>
        <w:ind w:firstLine="288"/>
        <w:jc w:val="both"/>
        <w:rPr>
          <w:rFonts w:ascii="Arial" w:hAnsi="Arial" w:cs="Arial"/>
        </w:rPr>
      </w:pPr>
      <w:r w:rsidRPr="001E63EE">
        <w:rPr>
          <w:rFonts w:ascii="Arial" w:hAnsi="Arial" w:cs="Arial"/>
        </w:rPr>
        <w:t xml:space="preserve">For a few of </w:t>
      </w:r>
      <w:r w:rsidR="00A73F88" w:rsidRPr="001E63EE">
        <w:rPr>
          <w:rFonts w:ascii="Arial" w:hAnsi="Arial" w:cs="Arial"/>
        </w:rPr>
        <w:t>AriGato’s</w:t>
      </w:r>
      <w:r w:rsidRPr="001E63EE">
        <w:rPr>
          <w:rFonts w:ascii="Arial" w:hAnsi="Arial" w:cs="Arial"/>
        </w:rPr>
        <w:t xml:space="preserve"> </w:t>
      </w:r>
      <w:r w:rsidR="00A73F88" w:rsidRPr="001E63EE">
        <w:rPr>
          <w:rFonts w:ascii="Arial" w:hAnsi="Arial" w:cs="Arial"/>
        </w:rPr>
        <w:t>modules</w:t>
      </w:r>
      <w:r w:rsidRPr="001E63EE">
        <w:rPr>
          <w:rFonts w:ascii="Arial" w:hAnsi="Arial" w:cs="Arial"/>
        </w:rPr>
        <w:t xml:space="preserve">, </w:t>
      </w:r>
      <w:r w:rsidR="00A73F88" w:rsidRPr="001E63EE">
        <w:rPr>
          <w:rFonts w:ascii="Arial" w:hAnsi="Arial" w:cs="Arial"/>
        </w:rPr>
        <w:t>they</w:t>
      </w:r>
      <w:r w:rsidRPr="001E63EE">
        <w:rPr>
          <w:rFonts w:ascii="Arial" w:hAnsi="Arial" w:cs="Arial"/>
        </w:rPr>
        <w:t xml:space="preserve"> implemented web-based APIs to retrieve relevant data. The first API used is OMDB, which retrieves information about requested movies from </w:t>
      </w:r>
      <w:r w:rsidR="00A73F88" w:rsidRPr="001E63EE">
        <w:rPr>
          <w:rFonts w:ascii="Arial" w:hAnsi="Arial" w:cs="Arial"/>
        </w:rPr>
        <w:t xml:space="preserve">the moving reviewing website </w:t>
      </w:r>
      <w:r w:rsidRPr="001E63EE">
        <w:rPr>
          <w:rFonts w:ascii="Arial" w:hAnsi="Arial" w:cs="Arial"/>
        </w:rPr>
        <w:t xml:space="preserve">Rotten Tomatoes. Specifically, </w:t>
      </w:r>
      <w:r w:rsidR="00A73F88" w:rsidRPr="001E63EE">
        <w:rPr>
          <w:rFonts w:ascii="Arial" w:hAnsi="Arial" w:cs="Arial"/>
        </w:rPr>
        <w:t>the team</w:t>
      </w:r>
      <w:r w:rsidRPr="001E63EE">
        <w:rPr>
          <w:rFonts w:ascii="Arial" w:hAnsi="Arial" w:cs="Arial"/>
        </w:rPr>
        <w:t xml:space="preserve"> used it to get the ratings and a brief description of the movie. The second API is Open Weather Map, which is useful for getting weather information. </w:t>
      </w:r>
      <w:r w:rsidR="00A73F88" w:rsidRPr="001E63EE">
        <w:rPr>
          <w:rFonts w:ascii="Arial" w:hAnsi="Arial" w:cs="Arial"/>
        </w:rPr>
        <w:t>AriGato</w:t>
      </w:r>
      <w:r w:rsidRPr="001E63EE">
        <w:rPr>
          <w:rFonts w:ascii="Arial" w:hAnsi="Arial" w:cs="Arial"/>
        </w:rPr>
        <w:t xml:space="preserve"> used it to get the current temperature and wind speed of Ellensburg, Washington</w:t>
      </w:r>
      <w:r w:rsidR="00A73F88" w:rsidRPr="001E63EE">
        <w:rPr>
          <w:rFonts w:ascii="Arial" w:hAnsi="Arial" w:cs="Arial"/>
        </w:rPr>
        <w:t xml:space="preserve"> (which is where the project was developed, and the NAO unit will stay)</w:t>
      </w:r>
      <w:r w:rsidRPr="001E63EE">
        <w:rPr>
          <w:rFonts w:ascii="Arial" w:hAnsi="Arial" w:cs="Arial"/>
        </w:rPr>
        <w:t xml:space="preserve">. Using this information, </w:t>
      </w:r>
      <w:r w:rsidR="00A73F88" w:rsidRPr="001E63EE">
        <w:rPr>
          <w:rFonts w:ascii="Arial" w:hAnsi="Arial" w:cs="Arial"/>
        </w:rPr>
        <w:t>AriGato</w:t>
      </w:r>
      <w:r w:rsidRPr="001E63EE">
        <w:rPr>
          <w:rFonts w:ascii="Arial" w:hAnsi="Arial" w:cs="Arial"/>
        </w:rPr>
        <w:t xml:space="preserve"> created a couple behaviors that gave the user relevant weather information</w:t>
      </w:r>
      <w:r w:rsidR="00CE5BEB" w:rsidRPr="001E63EE">
        <w:rPr>
          <w:rFonts w:ascii="Arial" w:hAnsi="Arial" w:cs="Arial"/>
        </w:rPr>
        <w:t xml:space="preserve"> and suggestions on types of clothes to wear outside</w:t>
      </w:r>
      <w:r w:rsidRPr="001E63EE">
        <w:rPr>
          <w:rFonts w:ascii="Arial" w:hAnsi="Arial" w:cs="Arial"/>
        </w:rPr>
        <w:t xml:space="preserve">. The last API is World Time API. Due to issues with using the robot’s system clock, </w:t>
      </w:r>
      <w:r w:rsidR="00CE5BEB" w:rsidRPr="001E63EE">
        <w:rPr>
          <w:rFonts w:ascii="Arial" w:hAnsi="Arial" w:cs="Arial"/>
        </w:rPr>
        <w:t>the tea</w:t>
      </w:r>
      <w:r w:rsidR="00ED4764" w:rsidRPr="001E63EE">
        <w:rPr>
          <w:rFonts w:ascii="Arial" w:hAnsi="Arial" w:cs="Arial"/>
        </w:rPr>
        <w:t>m</w:t>
      </w:r>
      <w:r w:rsidRPr="001E63EE">
        <w:rPr>
          <w:rFonts w:ascii="Arial" w:hAnsi="Arial" w:cs="Arial"/>
        </w:rPr>
        <w:t xml:space="preserve"> decided to use an API that uses the device’s IP address to get the current time and time zone. </w:t>
      </w:r>
      <w:r w:rsidR="00CE5BEB" w:rsidRPr="001E63EE">
        <w:rPr>
          <w:rFonts w:ascii="Arial" w:hAnsi="Arial" w:cs="Arial"/>
        </w:rPr>
        <w:t>This</w:t>
      </w:r>
      <w:r w:rsidR="009356D0">
        <w:rPr>
          <w:rFonts w:ascii="Arial" w:hAnsi="Arial" w:cs="Arial"/>
        </w:rPr>
        <w:t xml:space="preserve"> </w:t>
      </w:r>
      <w:r w:rsidR="00CE5BEB" w:rsidRPr="001E63EE">
        <w:rPr>
          <w:rFonts w:ascii="Arial" w:hAnsi="Arial" w:cs="Arial"/>
        </w:rPr>
        <w:t>issue</w:t>
      </w:r>
      <w:r w:rsidR="0081328D" w:rsidRPr="001E63EE">
        <w:rPr>
          <w:rFonts w:ascii="Arial" w:hAnsi="Arial" w:cs="Arial"/>
        </w:rPr>
        <w:t xml:space="preserve"> </w:t>
      </w:r>
      <w:r w:rsidR="00CE5BEB" w:rsidRPr="001E63EE">
        <w:rPr>
          <w:rFonts w:ascii="Arial" w:hAnsi="Arial" w:cs="Arial"/>
        </w:rPr>
        <w:t xml:space="preserve">is further discussed in the “Problems Encountered” section of this documentation. </w:t>
      </w:r>
    </w:p>
    <w:p w14:paraId="56173BF8" w14:textId="599A3A3E" w:rsidR="005904AB" w:rsidRDefault="005904AB" w:rsidP="0084303C">
      <w:pPr>
        <w:pStyle w:val="Heading2"/>
        <w:jc w:val="both"/>
      </w:pPr>
    </w:p>
    <w:p w14:paraId="1BC16638" w14:textId="77777777" w:rsidR="005904AB" w:rsidRPr="005904AB" w:rsidRDefault="005904AB" w:rsidP="0084303C">
      <w:pPr>
        <w:jc w:val="both"/>
      </w:pPr>
    </w:p>
    <w:p w14:paraId="376D75DC" w14:textId="77777777" w:rsidR="005904AB" w:rsidRDefault="005904AB" w:rsidP="0084303C">
      <w:pPr>
        <w:ind w:left="0"/>
        <w:jc w:val="both"/>
      </w:pPr>
    </w:p>
    <w:p w14:paraId="027A5685" w14:textId="3CCAE6E9" w:rsidR="002A1011" w:rsidRDefault="000733A4" w:rsidP="0084303C">
      <w:pPr>
        <w:pStyle w:val="Logo"/>
        <w:tabs>
          <w:tab w:val="left" w:pos="6282"/>
        </w:tabs>
        <w:ind w:left="0"/>
        <w:jc w:val="both"/>
      </w:pPr>
      <w:r>
        <w:rPr>
          <w:lang w:eastAsia="en-US"/>
        </w:rPr>
        <w:lastRenderedPageBreak/>
        <w:drawing>
          <wp:anchor distT="0" distB="0" distL="114300" distR="114300" simplePos="0" relativeHeight="251689984" behindDoc="1" locked="0" layoutInCell="1" allowOverlap="1" wp14:anchorId="4B0980F8" wp14:editId="0F716D6F">
            <wp:simplePos x="0" y="0"/>
            <wp:positionH relativeFrom="column">
              <wp:posOffset>2142490</wp:posOffset>
            </wp:positionH>
            <wp:positionV relativeFrom="paragraph">
              <wp:posOffset>1751330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2F23E769">
            <wp:simplePos x="0" y="0"/>
            <wp:positionH relativeFrom="column">
              <wp:posOffset>469265</wp:posOffset>
            </wp:positionH>
            <wp:positionV relativeFrom="paragraph">
              <wp:posOffset>1703705</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9D008B2" w14:textId="65DB937B" w:rsidR="00EE767C" w:rsidRDefault="000733A4" w:rsidP="0084303C">
      <w:pPr>
        <w:pStyle w:val="Logo"/>
        <w:tabs>
          <w:tab w:val="left" w:pos="6282"/>
        </w:tabs>
        <w:ind w:left="0"/>
        <w:jc w:val="both"/>
      </w:pPr>
      <w:r>
        <w:rPr>
          <w:lang w:eastAsia="en-US"/>
        </w:rPr>
        <mc:AlternateContent>
          <mc:Choice Requires="wps">
            <w:drawing>
              <wp:anchor distT="45720" distB="45720" distL="114300" distR="114300" simplePos="0" relativeHeight="251685888" behindDoc="0" locked="0" layoutInCell="1" allowOverlap="1" wp14:anchorId="09D62411" wp14:editId="7596D751">
                <wp:simplePos x="0" y="0"/>
                <wp:positionH relativeFrom="column">
                  <wp:posOffset>705485</wp:posOffset>
                </wp:positionH>
                <wp:positionV relativeFrom="paragraph">
                  <wp:posOffset>1262380</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AE6C65" w:rsidRDefault="00AE6C65"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AE6C65" w:rsidRPr="006111F3" w:rsidRDefault="00AE6C65"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left:0;text-align:left;margin-left:55.55pt;margin-top:99.4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" stroked="f">
                <v:textbox>
                  <w:txbxContent>
                    <w:p w14:paraId="7A57996F" w14:textId="17DCB01D" w:rsidR="00AE6C65" w:rsidRDefault="00AE6C65"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AE6C65" w:rsidRPr="006111F3" w:rsidRDefault="00AE6C65" w:rsidP="00EE767C">
                      <w:pPr>
                        <w:jc w:val="center"/>
                        <w:rPr>
                          <w:b/>
                          <w:sz w:val="44"/>
                          <w:szCs w:val="44"/>
                        </w:rPr>
                      </w:pPr>
                      <w:r>
                        <w:rPr>
                          <w:color w:val="FF0000"/>
                          <w:sz w:val="44"/>
                          <w:szCs w:val="44"/>
                        </w:rPr>
                        <w:t>Testing</w:t>
                      </w:r>
                    </w:p>
                  </w:txbxContent>
                </v:textbox>
                <w10:wrap type="square"/>
              </v:shape>
            </w:pict>
          </mc:Fallback>
        </mc:AlternateContent>
      </w:r>
      <w:r w:rsidR="00EE767C">
        <w:rPr>
          <w:lang w:eastAsia="en-US"/>
        </w:rPr>
        <mc:AlternateContent>
          <mc:Choice Requires="wpg">
            <w:drawing>
              <wp:anchor distT="0" distB="0" distL="114300" distR="114300" simplePos="0" relativeHeight="251702272" behindDoc="1" locked="0" layoutInCell="1" allowOverlap="1" wp14:anchorId="1D8E558F" wp14:editId="359E2DE8">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C0E4F00"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" fillcolor="#ff967a [1305]" stroked="f" strokeweight="1pt">
                  <o:lock v:ext="edit" aspectratio="t"/>
                </v:rect>
                <w10:wrap anchorx="page" anchory="page"/>
              </v:group>
            </w:pict>
          </mc:Fallback>
        </mc:AlternateContent>
      </w:r>
    </w:p>
    <w:p w14:paraId="33B5C64D"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18A909D9"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27EB96DC" w14:textId="77777777" w:rsidR="000733A4" w:rsidRDefault="000733A4" w:rsidP="000733A4"/>
    <w:p w14:paraId="14074546" w14:textId="77777777" w:rsidR="000733A4" w:rsidRPr="000733A4" w:rsidRDefault="000733A4" w:rsidP="000733A4"/>
    <w:p w14:paraId="167DB488" w14:textId="5C3FB397" w:rsidR="002F4A37" w:rsidRDefault="002A1011" w:rsidP="000A36D5">
      <w:pPr>
        <w:pStyle w:val="Heading1"/>
        <w:ind w:left="0"/>
        <w:jc w:val="both"/>
      </w:pPr>
      <w:bookmarkStart w:id="142" w:name="_CONTENTS_2"/>
      <w:bookmarkStart w:id="143" w:name="_Toc2842875"/>
      <w:bookmarkStart w:id="144" w:name="_Toc2843330"/>
      <w:bookmarkStart w:id="145" w:name="_Toc2843412"/>
      <w:bookmarkEnd w:id="142"/>
      <w:r>
        <w:rPr>
          <w:noProof/>
        </w:rPr>
        <w:lastRenderedPageBreak/>
        <w:t>CONTENTS</w:t>
      </w:r>
      <w:bookmarkEnd w:id="143"/>
      <w:bookmarkEnd w:id="144"/>
      <w:bookmarkEnd w:id="145"/>
    </w:p>
    <w:p w14:paraId="7C344BDB" w14:textId="12D988E4" w:rsidR="000A36D5" w:rsidRDefault="000A36D5" w:rsidP="000A36D5">
      <w:pPr>
        <w:ind w:left="0"/>
        <w:jc w:val="both"/>
      </w:pPr>
      <w:r>
        <w:t>Section 1: Unit Testing……………………………………….………………………………………………………………………………….20</w:t>
      </w:r>
    </w:p>
    <w:p w14:paraId="554F3C25" w14:textId="761F880E" w:rsidR="000A36D5" w:rsidRDefault="000A36D5" w:rsidP="0084303C">
      <w:pPr>
        <w:jc w:val="both"/>
      </w:pPr>
      <w:r>
        <w:tab/>
        <w:t>1.1 Behavior Development Testing…………………………………………………………………………………………...20</w:t>
      </w:r>
    </w:p>
    <w:p w14:paraId="42CD913A" w14:textId="42EC383D" w:rsidR="000A36D5" w:rsidRDefault="000A36D5" w:rsidP="0084303C">
      <w:pPr>
        <w:jc w:val="both"/>
      </w:pPr>
      <w:r>
        <w:tab/>
        <w:t>1.2 Integration Testing………………………………………………………………………………………………………………20</w:t>
      </w:r>
    </w:p>
    <w:p w14:paraId="0A27F62E" w14:textId="0B4CD5D1" w:rsidR="000A36D5" w:rsidRDefault="000A36D5" w:rsidP="000A36D5">
      <w:pPr>
        <w:ind w:left="0"/>
        <w:jc w:val="both"/>
      </w:pPr>
      <w:r>
        <w:t>Section 2: System Testing……………………………………………….…………………………………………………………………</w:t>
      </w:r>
      <w:proofErr w:type="gramStart"/>
      <w:r>
        <w:t>…..</w:t>
      </w:r>
      <w:proofErr w:type="gramEnd"/>
      <w:r>
        <w:t>20</w:t>
      </w:r>
    </w:p>
    <w:p w14:paraId="2594C8CE" w14:textId="36C70CD7" w:rsidR="000A36D5" w:rsidRDefault="000A36D5" w:rsidP="0084303C">
      <w:pPr>
        <w:jc w:val="both"/>
      </w:pPr>
      <w:r>
        <w:tab/>
        <w:t>2.1 Verbal Command Testing…………………………………………………………………………………………………….20</w:t>
      </w:r>
    </w:p>
    <w:p w14:paraId="018FDC3D" w14:textId="4F918122" w:rsidR="000A36D5" w:rsidRDefault="000A36D5" w:rsidP="000A36D5">
      <w:pPr>
        <w:ind w:left="0"/>
        <w:jc w:val="both"/>
      </w:pPr>
      <w:r>
        <w:t>System 3: User Testing…………………………………………………………………………</w:t>
      </w:r>
      <w:proofErr w:type="gramStart"/>
      <w:r>
        <w:t>…..</w:t>
      </w:r>
      <w:proofErr w:type="gramEnd"/>
      <w:r>
        <w:t>……………………………………………21</w:t>
      </w:r>
    </w:p>
    <w:p w14:paraId="4EFCB10F" w14:textId="42A69271" w:rsidR="000A36D5" w:rsidRDefault="000A36D5" w:rsidP="0084303C">
      <w:pPr>
        <w:jc w:val="both"/>
      </w:pPr>
      <w:r>
        <w:tab/>
        <w:t>3.1 Blind Test……………………………………………………………………………………………………………………………21</w:t>
      </w:r>
    </w:p>
    <w:p w14:paraId="29E5A9C7" w14:textId="72D1232F" w:rsidR="000A36D5" w:rsidRDefault="000A36D5" w:rsidP="0084303C">
      <w:pPr>
        <w:jc w:val="both"/>
      </w:pPr>
      <w:r>
        <w:tab/>
        <w:t>3.2 Behaviors Revealed…………………………………………………………………………………………………………….21</w:t>
      </w:r>
    </w:p>
    <w:p w14:paraId="4209E576" w14:textId="2FDB311F" w:rsidR="000A36D5" w:rsidRDefault="000A36D5" w:rsidP="0084303C">
      <w:pPr>
        <w:jc w:val="both"/>
      </w:pPr>
      <w:r>
        <w:tab/>
        <w:t>3.3 Conclusion of Testing Session…………………………………………………………………………………………</w:t>
      </w:r>
      <w:proofErr w:type="gramStart"/>
      <w:r>
        <w:t>…..</w:t>
      </w:r>
      <w:proofErr w:type="gramEnd"/>
      <w:r>
        <w:t>21</w:t>
      </w:r>
    </w:p>
    <w:p w14:paraId="06F839D2" w14:textId="0C3E41F1" w:rsidR="00560DFC" w:rsidRDefault="00560DFC" w:rsidP="0084303C">
      <w:pPr>
        <w:jc w:val="both"/>
      </w:pPr>
      <w:r>
        <w:t>Section 4: Testing Scenarios…………………………………………………………………………………………………………………21</w:t>
      </w:r>
    </w:p>
    <w:p w14:paraId="71EFCF88" w14:textId="77777777" w:rsidR="002A1011" w:rsidRDefault="002A1011" w:rsidP="0084303C">
      <w:pPr>
        <w:pStyle w:val="Heading1"/>
        <w:jc w:val="both"/>
      </w:pPr>
    </w:p>
    <w:p w14:paraId="5AC74D70" w14:textId="77777777" w:rsidR="002A1011" w:rsidRDefault="002A1011" w:rsidP="0084303C">
      <w:pPr>
        <w:pStyle w:val="Heading1"/>
        <w:jc w:val="both"/>
      </w:pPr>
    </w:p>
    <w:p w14:paraId="39F1A872" w14:textId="77777777" w:rsidR="002A1011" w:rsidRDefault="002A1011" w:rsidP="0084303C">
      <w:pPr>
        <w:pStyle w:val="Heading1"/>
        <w:jc w:val="both"/>
      </w:pPr>
    </w:p>
    <w:p w14:paraId="261B6B73" w14:textId="77777777" w:rsidR="002A1011" w:rsidRDefault="002A1011" w:rsidP="0084303C">
      <w:pPr>
        <w:pStyle w:val="Heading1"/>
        <w:jc w:val="both"/>
      </w:pPr>
    </w:p>
    <w:p w14:paraId="6A74060B" w14:textId="77777777" w:rsidR="002A1011" w:rsidRDefault="002A1011" w:rsidP="0084303C">
      <w:pPr>
        <w:pStyle w:val="Heading1"/>
        <w:jc w:val="both"/>
      </w:pPr>
    </w:p>
    <w:p w14:paraId="50753E06" w14:textId="77777777" w:rsidR="002A1011" w:rsidRDefault="002A1011" w:rsidP="0084303C">
      <w:pPr>
        <w:pStyle w:val="Heading1"/>
        <w:jc w:val="both"/>
      </w:pPr>
    </w:p>
    <w:p w14:paraId="74E77E10" w14:textId="77777777" w:rsidR="002A1011" w:rsidRDefault="002A1011" w:rsidP="0084303C">
      <w:pPr>
        <w:pStyle w:val="Heading1"/>
        <w:jc w:val="both"/>
      </w:pPr>
    </w:p>
    <w:p w14:paraId="6D40BF3C" w14:textId="77777777" w:rsidR="002A1011" w:rsidRDefault="002A1011" w:rsidP="0084303C">
      <w:pPr>
        <w:pStyle w:val="Heading1"/>
        <w:jc w:val="both"/>
      </w:pPr>
    </w:p>
    <w:p w14:paraId="485B33FE" w14:textId="77777777" w:rsidR="002A1011" w:rsidRDefault="002A1011" w:rsidP="0084303C">
      <w:pPr>
        <w:pStyle w:val="Heading1"/>
        <w:jc w:val="both"/>
      </w:pPr>
    </w:p>
    <w:p w14:paraId="3D2C5018" w14:textId="77777777" w:rsidR="002A1011" w:rsidRDefault="002A1011" w:rsidP="0084303C">
      <w:pPr>
        <w:pStyle w:val="Heading1"/>
        <w:jc w:val="both"/>
      </w:pPr>
    </w:p>
    <w:p w14:paraId="505B3430" w14:textId="77777777" w:rsidR="002A1011" w:rsidRDefault="002A1011" w:rsidP="0084303C">
      <w:pPr>
        <w:pStyle w:val="Heading1"/>
        <w:jc w:val="both"/>
      </w:pPr>
    </w:p>
    <w:p w14:paraId="26BEA8E9" w14:textId="77777777" w:rsidR="002A1011" w:rsidRDefault="002A1011" w:rsidP="0084303C">
      <w:pPr>
        <w:pStyle w:val="Heading1"/>
        <w:jc w:val="both"/>
      </w:pPr>
    </w:p>
    <w:p w14:paraId="1703D177" w14:textId="77777777" w:rsidR="002A1011" w:rsidRDefault="002A1011" w:rsidP="0084303C">
      <w:pPr>
        <w:pStyle w:val="Heading1"/>
        <w:jc w:val="both"/>
      </w:pPr>
    </w:p>
    <w:p w14:paraId="511462E8" w14:textId="77777777" w:rsidR="002A1011" w:rsidRDefault="002A1011" w:rsidP="0084303C">
      <w:pPr>
        <w:pStyle w:val="Heading1"/>
        <w:jc w:val="both"/>
      </w:pPr>
    </w:p>
    <w:p w14:paraId="60BC8877" w14:textId="77777777" w:rsidR="002A1011" w:rsidRDefault="002A1011" w:rsidP="0084303C">
      <w:pPr>
        <w:pStyle w:val="Heading1"/>
        <w:jc w:val="both"/>
      </w:pPr>
    </w:p>
    <w:p w14:paraId="232A3659" w14:textId="77777777" w:rsidR="002A1011" w:rsidRDefault="002A1011" w:rsidP="0084303C">
      <w:pPr>
        <w:pStyle w:val="Heading1"/>
        <w:jc w:val="both"/>
      </w:pPr>
    </w:p>
    <w:p w14:paraId="6138BF06" w14:textId="77777777" w:rsidR="002A1011" w:rsidRDefault="002A1011" w:rsidP="0084303C">
      <w:pPr>
        <w:pStyle w:val="Heading1"/>
        <w:jc w:val="both"/>
      </w:pPr>
    </w:p>
    <w:p w14:paraId="38B51F1B" w14:textId="77777777" w:rsidR="002A1011" w:rsidRDefault="002A1011" w:rsidP="0084303C">
      <w:pPr>
        <w:pStyle w:val="Heading1"/>
        <w:jc w:val="both"/>
      </w:pPr>
    </w:p>
    <w:p w14:paraId="1F0EAEB2" w14:textId="7A66F1A8" w:rsidR="002A1011" w:rsidRDefault="002A1011" w:rsidP="0084303C">
      <w:pPr>
        <w:pStyle w:val="Heading1"/>
        <w:jc w:val="both"/>
      </w:pPr>
    </w:p>
    <w:p w14:paraId="51005095" w14:textId="2F8B8E0C" w:rsidR="00AD000F" w:rsidRDefault="00AD000F" w:rsidP="0084303C">
      <w:pPr>
        <w:pStyle w:val="Heading1"/>
        <w:ind w:left="0"/>
        <w:jc w:val="both"/>
        <w:rPr>
          <w:rFonts w:asciiTheme="minorHAnsi" w:eastAsiaTheme="minorEastAsia" w:hAnsiTheme="minorHAnsi" w:cstheme="minorBidi"/>
          <w:caps w:val="0"/>
          <w:color w:val="auto"/>
          <w:sz w:val="22"/>
          <w:szCs w:val="22"/>
        </w:rPr>
      </w:pPr>
    </w:p>
    <w:p w14:paraId="17D51C48" w14:textId="77777777" w:rsidR="00AD000F" w:rsidRPr="00AD000F" w:rsidRDefault="00AD000F" w:rsidP="0084303C">
      <w:pPr>
        <w:jc w:val="both"/>
      </w:pPr>
    </w:p>
    <w:p w14:paraId="59B383D4" w14:textId="16CD5A49" w:rsidR="00EE767C" w:rsidRDefault="00AD000F" w:rsidP="0084303C">
      <w:pPr>
        <w:pStyle w:val="Heading1"/>
        <w:ind w:left="0"/>
        <w:jc w:val="both"/>
      </w:pPr>
      <w:bookmarkStart w:id="146" w:name="_Toc2842876"/>
      <w:bookmarkStart w:id="147" w:name="_Toc2843331"/>
      <w:bookmarkStart w:id="148" w:name="_Toc2843413"/>
      <w:r>
        <w:lastRenderedPageBreak/>
        <w:t xml:space="preserve">section 1: </w:t>
      </w:r>
      <w:r w:rsidR="009C6037">
        <w:t>Unit Testing</w:t>
      </w:r>
      <w:bookmarkEnd w:id="146"/>
      <w:bookmarkEnd w:id="147"/>
      <w:bookmarkEnd w:id="148"/>
    </w:p>
    <w:p w14:paraId="11F030B9" w14:textId="16782972" w:rsidR="009C6037" w:rsidRDefault="009A0C18" w:rsidP="0084303C">
      <w:pPr>
        <w:pStyle w:val="Heading2"/>
        <w:jc w:val="both"/>
      </w:pPr>
      <w:bookmarkStart w:id="149" w:name="_Toc2842877"/>
      <w:bookmarkStart w:id="150" w:name="_Toc2843332"/>
      <w:bookmarkStart w:id="151" w:name="_Toc2843414"/>
      <w:r>
        <w:t xml:space="preserve">1.1 </w:t>
      </w:r>
      <w:r w:rsidR="009C6037">
        <w:t>Behavior development Testing</w:t>
      </w:r>
      <w:bookmarkEnd w:id="149"/>
      <w:bookmarkEnd w:id="150"/>
      <w:bookmarkEnd w:id="151"/>
    </w:p>
    <w:p w14:paraId="61BCB3DE" w14:textId="1AD5915A" w:rsidR="009C6037" w:rsidRPr="00FB59E7" w:rsidRDefault="009C6037" w:rsidP="0084303C">
      <w:pPr>
        <w:ind w:firstLine="648"/>
        <w:jc w:val="both"/>
        <w:rPr>
          <w:rFonts w:ascii="Arial" w:hAnsi="Arial" w:cs="Arial"/>
        </w:rPr>
      </w:pPr>
      <w:r w:rsidRPr="00FB59E7">
        <w:rPr>
          <w:rFonts w:ascii="Arial" w:hAnsi="Arial" w:cs="Arial"/>
        </w:rPr>
        <w:t>While modules are in the development stage</w:t>
      </w:r>
      <w:r w:rsidR="00195C7B" w:rsidRPr="00FB59E7">
        <w:rPr>
          <w:rFonts w:ascii="Arial" w:hAnsi="Arial" w:cs="Arial"/>
        </w:rPr>
        <w:t>,</w:t>
      </w:r>
      <w:r w:rsidRPr="00FB59E7">
        <w:rPr>
          <w:rFonts w:ascii="Arial" w:hAnsi="Arial" w:cs="Arial"/>
        </w:rP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Pr="00FB59E7" w:rsidRDefault="009C6037" w:rsidP="0084303C">
      <w:pPr>
        <w:jc w:val="both"/>
        <w:rPr>
          <w:rFonts w:ascii="Arial" w:hAnsi="Arial" w:cs="Arial"/>
        </w:rPr>
      </w:pPr>
      <w:r w:rsidRPr="00FB59E7">
        <w:rPr>
          <w:rFonts w:ascii="Arial" w:hAnsi="Arial" w:cs="Arial"/>
        </w:rPr>
        <w:t xml:space="preserve">For example, if speech recognition module is used within a behavior, it will be tested multiple times to make sure that it responds to the appropriate phrases with </w:t>
      </w:r>
      <w:r w:rsidR="00296887" w:rsidRPr="00FB59E7">
        <w:rPr>
          <w:rFonts w:ascii="Arial" w:hAnsi="Arial" w:cs="Arial"/>
        </w:rPr>
        <w:t xml:space="preserve">certain </w:t>
      </w:r>
      <w:r w:rsidRPr="00FB59E7">
        <w:rPr>
          <w:rFonts w:ascii="Arial" w:hAnsi="Arial" w:cs="Arial"/>
        </w:rPr>
        <w:t>reliability before connecting it to the response module to be triggered. The result of this testing is a higher quality and more reliable module that will b</w:t>
      </w:r>
      <w:r w:rsidR="006D5516" w:rsidRPr="00FB59E7">
        <w:rPr>
          <w:rFonts w:ascii="Arial" w:hAnsi="Arial" w:cs="Arial"/>
        </w:rPr>
        <w:t>e sent to the integration lead.</w:t>
      </w:r>
    </w:p>
    <w:p w14:paraId="071CDEDC" w14:textId="1ADAB59C" w:rsidR="009C6037" w:rsidRDefault="009A0C18" w:rsidP="0084303C">
      <w:pPr>
        <w:pStyle w:val="Heading2"/>
        <w:jc w:val="both"/>
      </w:pPr>
      <w:bookmarkStart w:id="152" w:name="_Toc2842878"/>
      <w:bookmarkStart w:id="153" w:name="_Toc2843333"/>
      <w:bookmarkStart w:id="154" w:name="_Toc2843415"/>
      <w:r>
        <w:t xml:space="preserve">1.2 </w:t>
      </w:r>
      <w:r w:rsidR="009C6037">
        <w:t>Integration Testing</w:t>
      </w:r>
      <w:bookmarkEnd w:id="152"/>
      <w:bookmarkEnd w:id="153"/>
      <w:bookmarkEnd w:id="154"/>
    </w:p>
    <w:p w14:paraId="0E705B5A" w14:textId="717BA55E" w:rsidR="009C6037" w:rsidRPr="00FB59E7" w:rsidRDefault="009C6037" w:rsidP="0084303C">
      <w:pPr>
        <w:jc w:val="both"/>
        <w:rPr>
          <w:rFonts w:ascii="Arial" w:hAnsi="Arial" w:cs="Arial"/>
        </w:rPr>
      </w:pPr>
      <w:r w:rsidRPr="00FB59E7">
        <w:rPr>
          <w:rFonts w:ascii="Arial" w:hAnsi="Arial" w:cs="Arial"/>
        </w:rPr>
        <w:tab/>
        <w:t xml:space="preserve">Before a behavior is to be implemented, it will be sent to the integration lead for testing and </w:t>
      </w:r>
      <w:r w:rsidR="00296887" w:rsidRPr="00FB59E7">
        <w:rPr>
          <w:rFonts w:ascii="Arial" w:hAnsi="Arial" w:cs="Arial"/>
        </w:rPr>
        <w:t xml:space="preserve">eventual </w:t>
      </w:r>
      <w:r w:rsidRPr="00FB59E7">
        <w:rPr>
          <w:rFonts w:ascii="Arial" w:hAnsi="Arial" w:cs="Arial"/>
        </w:rPr>
        <w:t>integration. The integration</w:t>
      </w:r>
      <w:r w:rsidR="00296887" w:rsidRPr="00FB59E7">
        <w:rPr>
          <w:rFonts w:ascii="Arial" w:hAnsi="Arial" w:cs="Arial"/>
        </w:rPr>
        <w:t xml:space="preserve"> lead</w:t>
      </w:r>
      <w:r w:rsidRPr="00FB59E7">
        <w:rPr>
          <w:rFonts w:ascii="Arial" w:hAnsi="Arial" w:cs="Arial"/>
        </w:rPr>
        <w:t xml:space="preserve"> will make sure that the module is properly documented with names and description, check and expand upon the verbal triggers, and then do their own round of testing on the behavior.</w:t>
      </w:r>
      <w:r w:rsidR="006D5516" w:rsidRPr="00FB59E7">
        <w:rPr>
          <w:rFonts w:ascii="Arial" w:hAnsi="Arial" w:cs="Arial"/>
        </w:rPr>
        <w:t xml:space="preserve"> Another responsibility of the integration lead is to make sure that no</w:t>
      </w:r>
      <w:r w:rsidR="00296887" w:rsidRPr="00FB59E7">
        <w:rPr>
          <w:rFonts w:ascii="Arial" w:hAnsi="Arial" w:cs="Arial"/>
        </w:rPr>
        <w:t>ne</w:t>
      </w:r>
      <w:r w:rsidR="006D5516" w:rsidRPr="00FB59E7">
        <w:rPr>
          <w:rFonts w:ascii="Arial" w:hAnsi="Arial" w:cs="Arial"/>
        </w:rPr>
        <w:t xml:space="preserve"> of the trigger phrases interfere with the trigger phrases used in other behaviors</w:t>
      </w:r>
      <w:r w:rsidR="00296887" w:rsidRPr="00FB59E7">
        <w:rPr>
          <w:rFonts w:ascii="Arial" w:hAnsi="Arial" w:cs="Arial"/>
        </w:rPr>
        <w:t>.</w:t>
      </w:r>
    </w:p>
    <w:p w14:paraId="15C6F250" w14:textId="7172E66E" w:rsidR="009C6037" w:rsidRDefault="009C6037" w:rsidP="0084303C">
      <w:pPr>
        <w:jc w:val="both"/>
      </w:pPr>
    </w:p>
    <w:p w14:paraId="32945449" w14:textId="4D6DED78" w:rsidR="009C6037" w:rsidRDefault="00AD000F" w:rsidP="0084303C">
      <w:pPr>
        <w:pStyle w:val="Heading1"/>
        <w:jc w:val="both"/>
      </w:pPr>
      <w:bookmarkStart w:id="155" w:name="_Toc2842879"/>
      <w:bookmarkStart w:id="156" w:name="_Toc2843334"/>
      <w:bookmarkStart w:id="157" w:name="_Toc2843416"/>
      <w:r>
        <w:t xml:space="preserve">section 2: </w:t>
      </w:r>
      <w:r w:rsidR="009C6037">
        <w:t>System Testing</w:t>
      </w:r>
      <w:bookmarkEnd w:id="155"/>
      <w:bookmarkEnd w:id="156"/>
      <w:bookmarkEnd w:id="157"/>
    </w:p>
    <w:p w14:paraId="5076FA9F" w14:textId="5375E82E" w:rsidR="006D5516" w:rsidRDefault="00E93FD1" w:rsidP="0084303C">
      <w:pPr>
        <w:pStyle w:val="Heading2"/>
        <w:jc w:val="both"/>
      </w:pPr>
      <w:bookmarkStart w:id="158" w:name="_Toc2842880"/>
      <w:bookmarkStart w:id="159" w:name="_Toc2843335"/>
      <w:bookmarkStart w:id="160" w:name="_Toc2843417"/>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3C56C87A" w:rsidR="00AE6C65" w:rsidRPr="008C56BB" w:rsidRDefault="00AE6C65"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5D7212">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3C56C87A" w:rsidR="00AE6C65" w:rsidRPr="008C56BB" w:rsidRDefault="00AE6C65"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5D7212">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bookmarkEnd w:id="158"/>
      <w:bookmarkEnd w:id="159"/>
      <w:bookmarkEnd w:id="160"/>
    </w:p>
    <w:p w14:paraId="51232837" w14:textId="049F461A" w:rsidR="00E93FD1" w:rsidRPr="00FB59E7" w:rsidRDefault="00E93FD1" w:rsidP="0084303C">
      <w:pPr>
        <w:jc w:val="both"/>
        <w:rPr>
          <w:rFonts w:ascii="Arial" w:hAnsi="Arial" w:cs="Arial"/>
        </w:rPr>
      </w:pPr>
      <w:r w:rsidRPr="00FB59E7">
        <w:rPr>
          <w:rFonts w:ascii="Arial" w:hAnsi="Arial" w:cs="Arial"/>
        </w:rPr>
        <w:tab/>
        <w:t xml:space="preserve">To test how well </w:t>
      </w:r>
      <w:r w:rsidR="00296887" w:rsidRPr="00FB59E7">
        <w:rPr>
          <w:rFonts w:ascii="Arial" w:hAnsi="Arial" w:cs="Arial"/>
        </w:rPr>
        <w:t>NAO</w:t>
      </w:r>
      <w:r w:rsidRPr="00FB59E7">
        <w:rPr>
          <w:rFonts w:ascii="Arial" w:hAnsi="Arial" w:cs="Arial"/>
        </w:rPr>
        <w:t xml:space="preserve"> w</w:t>
      </w:r>
      <w:r w:rsidR="000733A4" w:rsidRPr="00FB59E7">
        <w:rPr>
          <w:rFonts w:ascii="Arial" w:hAnsi="Arial" w:cs="Arial"/>
        </w:rPr>
        <w:t xml:space="preserve">ill do in various environments, </w:t>
      </w:r>
      <w:r w:rsidRPr="00FB59E7">
        <w:rPr>
          <w:rFonts w:ascii="Arial" w:hAnsi="Arial" w:cs="Arial"/>
        </w:rPr>
        <w:t>AriGato tested the reliability of N</w:t>
      </w:r>
      <w:r w:rsidR="00296887" w:rsidRPr="00FB59E7">
        <w:rPr>
          <w:rFonts w:ascii="Arial" w:hAnsi="Arial" w:cs="Arial"/>
        </w:rPr>
        <w:t>AO</w:t>
      </w:r>
      <w:r w:rsidRPr="00FB59E7">
        <w:rPr>
          <w:rFonts w:ascii="Arial" w:hAnsi="Arial" w:cs="Arial"/>
        </w:rPr>
        <w:t>’s speech recognition with various background noises. This ensured that the team members would know what to expect when demoing with the interference of different background noises.</w:t>
      </w:r>
    </w:p>
    <w:p w14:paraId="5C832057" w14:textId="426A07BB" w:rsidR="009C6037" w:rsidRPr="00FB59E7" w:rsidRDefault="00E93FD1" w:rsidP="0084303C">
      <w:pPr>
        <w:jc w:val="both"/>
        <w:rPr>
          <w:rFonts w:ascii="Arial" w:hAnsi="Arial" w:cs="Arial"/>
        </w:rPr>
      </w:pPr>
      <w:r w:rsidRPr="00FB59E7">
        <w:rPr>
          <w:rFonts w:ascii="Arial" w:hAnsi="Arial" w:cs="Arial"/>
        </w:rPr>
        <w:t xml:space="preserve">To test this, the tester would repeat the same trigger phrase several times with the same background </w:t>
      </w:r>
      <w:proofErr w:type="gramStart"/>
      <w:r w:rsidRPr="00FB59E7">
        <w:rPr>
          <w:rFonts w:ascii="Arial" w:hAnsi="Arial" w:cs="Arial"/>
        </w:rPr>
        <w:t>noise, and</w:t>
      </w:r>
      <w:proofErr w:type="gramEnd"/>
      <w:r w:rsidRPr="00FB59E7">
        <w:rPr>
          <w:rFonts w:ascii="Arial" w:hAnsi="Arial" w:cs="Arial"/>
        </w:rPr>
        <w:t xml:space="preserve"> take note of NAO’s confidence in the speech recognition. This confidence is shown in grey next to the green “Human” text in Figure 3. The tester would then repeat the test with various kinds of background noises and noise levels.</w:t>
      </w:r>
    </w:p>
    <w:p w14:paraId="78B775C9" w14:textId="1EF43F65" w:rsidR="00E93FD1" w:rsidRPr="00FB59E7" w:rsidRDefault="000733A4" w:rsidP="0084303C">
      <w:pPr>
        <w:jc w:val="both"/>
        <w:rPr>
          <w:rFonts w:ascii="Arial" w:hAnsi="Arial" w:cs="Arial"/>
        </w:rPr>
      </w:pPr>
      <w:r w:rsidRPr="00FB59E7">
        <w:rPr>
          <w:rFonts w:ascii="Arial" w:hAnsi="Arial" w:cs="Arial"/>
        </w:rPr>
        <w:t>What the team found during this t</w:t>
      </w:r>
      <w:r w:rsidR="00E93FD1" w:rsidRPr="00FB59E7">
        <w:rPr>
          <w:rFonts w:ascii="Arial" w:hAnsi="Arial" w:cs="Arial"/>
        </w:rPr>
        <w:t xml:space="preserve">esting was that quiet to moderate music had little effect on NAO’s speech recognition confidence, while loud music inhibited </w:t>
      </w:r>
      <w:r w:rsidR="00296887" w:rsidRPr="00FB59E7">
        <w:rPr>
          <w:rFonts w:ascii="Arial" w:hAnsi="Arial" w:cs="Arial"/>
        </w:rPr>
        <w:t>its</w:t>
      </w:r>
      <w:r w:rsidR="00E93FD1" w:rsidRPr="00FB59E7">
        <w:rPr>
          <w:rFonts w:ascii="Arial" w:hAnsi="Arial" w:cs="Arial"/>
        </w:rPr>
        <w:t xml:space="preserve"> ability to hear anything at all. It was </w:t>
      </w:r>
      <w:r w:rsidR="00E93FD1" w:rsidRPr="00FB59E7">
        <w:rPr>
          <w:rFonts w:ascii="Arial" w:hAnsi="Arial" w:cs="Arial"/>
        </w:rPr>
        <w:lastRenderedPageBreak/>
        <w:t xml:space="preserve">also found that multiple people speaking </w:t>
      </w:r>
      <w:r w:rsidR="00CC5A40" w:rsidRPr="00FB59E7">
        <w:rPr>
          <w:rFonts w:ascii="Arial" w:hAnsi="Arial" w:cs="Arial"/>
        </w:rPr>
        <w:t xml:space="preserve">in quiet to normal volumes </w:t>
      </w:r>
      <w:r w:rsidR="00E93FD1" w:rsidRPr="00FB59E7">
        <w:rPr>
          <w:rFonts w:ascii="Arial" w:hAnsi="Arial" w:cs="Arial"/>
        </w:rPr>
        <w:t>in the background had little effect on his speech recognition as well.</w:t>
      </w:r>
    </w:p>
    <w:p w14:paraId="6CCD3EB9" w14:textId="77777777" w:rsidR="00E93FD1" w:rsidRDefault="00E93FD1" w:rsidP="0084303C">
      <w:pPr>
        <w:ind w:left="0"/>
        <w:jc w:val="both"/>
      </w:pPr>
    </w:p>
    <w:p w14:paraId="45863BE3" w14:textId="1B30DB0A" w:rsidR="00C81CFB" w:rsidRDefault="00AD000F" w:rsidP="000733A4">
      <w:pPr>
        <w:pStyle w:val="Heading1"/>
        <w:ind w:left="0"/>
        <w:jc w:val="both"/>
      </w:pPr>
      <w:bookmarkStart w:id="161" w:name="_Toc2842881"/>
      <w:bookmarkStart w:id="162" w:name="_Toc2843336"/>
      <w:bookmarkStart w:id="163" w:name="_Toc2843418"/>
      <w:r>
        <w:t xml:space="preserve">section 3: </w:t>
      </w:r>
      <w:r w:rsidR="009C6037">
        <w:t>User Testing</w:t>
      </w:r>
      <w:bookmarkEnd w:id="161"/>
      <w:bookmarkEnd w:id="162"/>
      <w:bookmarkEnd w:id="163"/>
    </w:p>
    <w:p w14:paraId="022FE044" w14:textId="77777777" w:rsidR="001016C2" w:rsidRDefault="001016C2" w:rsidP="0084303C">
      <w:pPr>
        <w:pStyle w:val="Heading2"/>
        <w:jc w:val="both"/>
      </w:pPr>
      <w:bookmarkStart w:id="164" w:name="_Toc2842882"/>
      <w:bookmarkStart w:id="165" w:name="_Toc2843337"/>
      <w:bookmarkStart w:id="166" w:name="_Toc2843419"/>
      <w:r>
        <w:t>3.1 Blind Test</w:t>
      </w:r>
      <w:bookmarkEnd w:id="164"/>
      <w:bookmarkEnd w:id="165"/>
      <w:bookmarkEnd w:id="166"/>
    </w:p>
    <w:p w14:paraId="01BB4827" w14:textId="77777777" w:rsidR="001016C2" w:rsidRPr="00FB59E7" w:rsidRDefault="001016C2" w:rsidP="0084303C">
      <w:pPr>
        <w:ind w:firstLine="648"/>
        <w:jc w:val="both"/>
        <w:rPr>
          <w:rFonts w:ascii="Arial" w:hAnsi="Arial" w:cs="Arial"/>
        </w:rPr>
      </w:pPr>
      <w:r w:rsidRPr="00FB59E7">
        <w:rPr>
          <w:rFonts w:ascii="Arial" w:hAnsi="Arial" w:cs="Arial"/>
        </w:rPr>
        <w:t xml:space="preserve">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w:t>
      </w:r>
      <w:proofErr w:type="gramStart"/>
      <w:r w:rsidRPr="00FB59E7">
        <w:rPr>
          <w:rFonts w:ascii="Arial" w:hAnsi="Arial" w:cs="Arial"/>
        </w:rPr>
        <w:t>response, or</w:t>
      </w:r>
      <w:proofErr w:type="gramEnd"/>
      <w:r w:rsidRPr="00FB59E7">
        <w:rPr>
          <w:rFonts w:ascii="Arial" w:hAnsi="Arial" w:cs="Arial"/>
        </w:rPr>
        <w:t xml:space="preserve"> did not understand at all.</w:t>
      </w:r>
    </w:p>
    <w:p w14:paraId="08CBC389" w14:textId="77777777" w:rsidR="001016C2" w:rsidRPr="00FB59E7" w:rsidRDefault="001016C2" w:rsidP="0084303C">
      <w:pPr>
        <w:ind w:firstLine="648"/>
        <w:jc w:val="both"/>
        <w:rPr>
          <w:rFonts w:ascii="Arial" w:hAnsi="Arial" w:cs="Arial"/>
        </w:rPr>
      </w:pPr>
      <w:r w:rsidRPr="00FB59E7">
        <w:rPr>
          <w:rFonts w:ascii="Arial" w:hAnsi="Arial" w:cs="Arial"/>
        </w:rP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84303C">
      <w:pPr>
        <w:pStyle w:val="Heading2"/>
        <w:jc w:val="both"/>
      </w:pPr>
      <w:bookmarkStart w:id="167" w:name="_Toc2842883"/>
      <w:bookmarkStart w:id="168" w:name="_Toc2843338"/>
      <w:bookmarkStart w:id="169" w:name="_Toc2843420"/>
      <w:r>
        <w:t>3.2 Behaviors Revealed</w:t>
      </w:r>
      <w:bookmarkEnd w:id="167"/>
      <w:bookmarkEnd w:id="168"/>
      <w:bookmarkEnd w:id="169"/>
    </w:p>
    <w:p w14:paraId="3842658E" w14:textId="2C54EE38" w:rsidR="001016C2" w:rsidRPr="00FB59E7" w:rsidRDefault="001016C2" w:rsidP="0084303C">
      <w:pPr>
        <w:jc w:val="both"/>
        <w:rPr>
          <w:rFonts w:ascii="Arial" w:hAnsi="Arial" w:cs="Arial"/>
        </w:rPr>
      </w:pPr>
      <w:r w:rsidRPr="00FB59E7">
        <w:rPr>
          <w:rFonts w:ascii="Arial" w:hAnsi="Arial" w:cs="Arial"/>
        </w:rPr>
        <w:tab/>
        <w:t>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w:t>
      </w:r>
      <w:r w:rsidR="000733A4" w:rsidRPr="00FB59E7">
        <w:rPr>
          <w:rFonts w:ascii="Arial" w:hAnsi="Arial" w:cs="Arial"/>
        </w:rPr>
        <w:t>igger phrases. This will give AriGato</w:t>
      </w:r>
      <w:r w:rsidRPr="00FB59E7">
        <w:rPr>
          <w:rFonts w:ascii="Arial" w:hAnsi="Arial" w:cs="Arial"/>
        </w:rPr>
        <w:t xml:space="preserve"> an idea of if the trigger phrases already on NAO are reasonable, and if other trigger phrases should be added </w:t>
      </w:r>
    </w:p>
    <w:p w14:paraId="663ED49D" w14:textId="41EBA87B" w:rsidR="001016C2" w:rsidRDefault="001016C2" w:rsidP="0084303C">
      <w:pPr>
        <w:pStyle w:val="Heading2"/>
        <w:jc w:val="both"/>
      </w:pPr>
      <w:bookmarkStart w:id="170" w:name="_Toc2842884"/>
      <w:bookmarkStart w:id="171" w:name="_Toc2843339"/>
      <w:bookmarkStart w:id="172" w:name="_Toc2843421"/>
      <w:r>
        <w:t>3.</w:t>
      </w:r>
      <w:r w:rsidR="00FE1979">
        <w:t>3</w:t>
      </w:r>
      <w:r>
        <w:t xml:space="preserve"> Conclusion of Testing Session</w:t>
      </w:r>
      <w:bookmarkEnd w:id="170"/>
      <w:bookmarkEnd w:id="171"/>
      <w:bookmarkEnd w:id="172"/>
    </w:p>
    <w:p w14:paraId="136F8579" w14:textId="2BE08574" w:rsidR="001016C2" w:rsidRPr="00FB59E7" w:rsidRDefault="001016C2" w:rsidP="0084303C">
      <w:pPr>
        <w:jc w:val="both"/>
        <w:rPr>
          <w:rFonts w:ascii="Arial" w:hAnsi="Arial" w:cs="Arial"/>
        </w:rPr>
      </w:pPr>
      <w:r>
        <w:tab/>
      </w:r>
      <w:r w:rsidRPr="00FB59E7">
        <w:rPr>
          <w:rFonts w:ascii="Arial" w:hAnsi="Arial" w:cs="Arial"/>
        </w:rPr>
        <w:t xml:space="preserve">To conclude the testing session, the users are given a look at the behaviors section of the documentation. This way they can see the actual triggers for all the </w:t>
      </w:r>
      <w:proofErr w:type="gramStart"/>
      <w:r w:rsidRPr="00FB59E7">
        <w:rPr>
          <w:rFonts w:ascii="Arial" w:hAnsi="Arial" w:cs="Arial"/>
        </w:rPr>
        <w:t>behaviors, and</w:t>
      </w:r>
      <w:proofErr w:type="gramEnd"/>
      <w:r w:rsidRPr="00FB59E7">
        <w:rPr>
          <w:rFonts w:ascii="Arial" w:hAnsi="Arial" w:cs="Arial"/>
        </w:rPr>
        <w:t xml:space="preserve"> give any additional suggestions they have. They are asked for their overall impression of their experience with NAO, an</w:t>
      </w:r>
      <w:r w:rsidR="000733A4" w:rsidRPr="00FB59E7">
        <w:rPr>
          <w:rFonts w:ascii="Arial" w:hAnsi="Arial" w:cs="Arial"/>
        </w:rPr>
        <w:t>d then the session is over.</w:t>
      </w:r>
    </w:p>
    <w:p w14:paraId="62D88236" w14:textId="77777777" w:rsidR="002A1011" w:rsidRDefault="002A1011" w:rsidP="0084303C">
      <w:pPr>
        <w:jc w:val="both"/>
      </w:pPr>
    </w:p>
    <w:p w14:paraId="12B4C035" w14:textId="32DF0D85" w:rsidR="00C81CFB" w:rsidRDefault="00AD000F" w:rsidP="0084303C">
      <w:pPr>
        <w:pStyle w:val="Heading1"/>
        <w:ind w:left="0"/>
        <w:jc w:val="both"/>
      </w:pPr>
      <w:bookmarkStart w:id="173" w:name="_Toc2842885"/>
      <w:bookmarkStart w:id="174" w:name="_Toc2843340"/>
      <w:bookmarkStart w:id="175" w:name="_Toc2843422"/>
      <w:r>
        <w:t xml:space="preserve">section 4: </w:t>
      </w:r>
      <w:r w:rsidR="00C81CFB">
        <w:t>Testing scenarios</w:t>
      </w:r>
      <w:bookmarkEnd w:id="173"/>
      <w:bookmarkEnd w:id="174"/>
      <w:bookmarkEnd w:id="175"/>
    </w:p>
    <w:p w14:paraId="32167A57" w14:textId="77777777" w:rsidR="003411A9" w:rsidRPr="003411A9" w:rsidRDefault="003411A9" w:rsidP="003411A9"/>
    <w:p w14:paraId="4250316C" w14:textId="77777777" w:rsidR="005A57C2" w:rsidRDefault="005A57C2" w:rsidP="005A57C2">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For all testing purposes, you must get NAO’s attention to initiate any interactions. Stand within a two-foot distance from the front of the robot and make eye contact to begin facial detection. Once NAO’s eyes flash blue, the detection has </w:t>
      </w:r>
      <w:proofErr w:type="gramStart"/>
      <w:r>
        <w:rPr>
          <w:rFonts w:ascii="Arial" w:eastAsia="Times New Roman" w:hAnsi="Arial" w:cs="Arial"/>
          <w:color w:val="000000"/>
          <w:kern w:val="0"/>
          <w:lang w:eastAsia="en-US"/>
          <w14:ligatures w14:val="none"/>
        </w:rPr>
        <w:t>finished</w:t>
      </w:r>
      <w:proofErr w:type="gramEnd"/>
      <w:r>
        <w:rPr>
          <w:rFonts w:ascii="Arial" w:eastAsia="Times New Roman" w:hAnsi="Arial" w:cs="Arial"/>
          <w:color w:val="000000"/>
          <w:kern w:val="0"/>
          <w:lang w:eastAsia="en-US"/>
          <w14:ligatures w14:val="none"/>
        </w:rPr>
        <w:t xml:space="preserve"> and NAO will train its eyes on you. Users may greet the robot to ensure that it is listening and ready to execute an AriGato module. Commands and questions are recommended to be spoken loudly towards the robot with each word being clearly enunciated. Below are the main testing scenarios that AriGato has used to improve NAO’s human-robot interaction.</w:t>
      </w:r>
    </w:p>
    <w:p w14:paraId="1984DCD2"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p>
    <w:p w14:paraId="19181CF0"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b/>
          <w:color w:val="000000"/>
          <w:kern w:val="0"/>
          <w:lang w:eastAsia="en-US"/>
          <w14:ligatures w14:val="none"/>
        </w:rPr>
        <w:t>Note</w:t>
      </w:r>
      <w:r>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4D1AE2F3" w14:textId="77777777" w:rsidR="005A57C2" w:rsidRDefault="005A57C2" w:rsidP="005A57C2">
      <w:pPr>
        <w:spacing w:after="0"/>
        <w:ind w:left="0" w:right="0"/>
        <w:jc w:val="both"/>
        <w:rPr>
          <w:rFonts w:ascii="Arial" w:eastAsia="Times New Roman" w:hAnsi="Arial" w:cs="Arial"/>
          <w:b/>
          <w:bCs/>
          <w:color w:val="000000"/>
          <w:kern w:val="0"/>
          <w:lang w:eastAsia="en-US"/>
          <w14:ligatures w14:val="none"/>
        </w:rPr>
      </w:pPr>
    </w:p>
    <w:p w14:paraId="1B81743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AgeGuesser</w:t>
      </w:r>
      <w:proofErr w:type="spellEnd"/>
    </w:p>
    <w:p w14:paraId="5054706B"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old I am?</w:t>
      </w:r>
    </w:p>
    <w:p w14:paraId="52699E2C" w14:textId="41179CB9"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lastRenderedPageBreak/>
        <w:t>Robot: Okay. I’m going to give my best guess. Let’s see, you look like you’re &lt;approximate age&gt; years old.</w:t>
      </w:r>
    </w:p>
    <w:p w14:paraId="41E43CCC" w14:textId="77777777" w:rsidR="00F41B1C" w:rsidRDefault="00F41B1C" w:rsidP="005A57C2">
      <w:pPr>
        <w:pStyle w:val="NormalWeb"/>
        <w:spacing w:before="0" w:beforeAutospacing="0" w:after="0" w:afterAutospacing="0"/>
        <w:ind w:left="1440"/>
        <w:rPr>
          <w:rFonts w:ascii="Arial" w:hAnsi="Arial" w:cs="Arial"/>
          <w:color w:val="000000"/>
          <w:sz w:val="22"/>
          <w:szCs w:val="22"/>
        </w:rPr>
      </w:pPr>
    </w:p>
    <w:p w14:paraId="38E5EE0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CanYouDoMyWork</w:t>
      </w:r>
      <w:proofErr w:type="spellEnd"/>
    </w:p>
    <w:p w14:paraId="67E8650B"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do my work?</w:t>
      </w:r>
    </w:p>
    <w:p w14:paraId="5979382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Nope! Doing your own work builds character!</w:t>
      </w:r>
    </w:p>
    <w:p w14:paraId="1A6D06BE" w14:textId="77777777" w:rsidR="005A57C2" w:rsidRDefault="005A57C2" w:rsidP="005A57C2">
      <w:pPr>
        <w:pStyle w:val="NormalWeb"/>
        <w:spacing w:before="0" w:beforeAutospacing="0" w:after="0" w:afterAutospacing="0"/>
        <w:ind w:left="1440"/>
      </w:pPr>
    </w:p>
    <w:p w14:paraId="63A86C2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DanceMoves</w:t>
      </w:r>
      <w:proofErr w:type="spellEnd"/>
    </w:p>
    <w:p w14:paraId="4F4B13A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dance?</w:t>
      </w:r>
    </w:p>
    <w:p w14:paraId="0E3DB993"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[Dances to Beyoncé’s Single Ladies]</w:t>
      </w:r>
    </w:p>
    <w:p w14:paraId="7104EFF3" w14:textId="77777777" w:rsidR="005A57C2" w:rsidRDefault="005A57C2" w:rsidP="005A57C2">
      <w:pPr>
        <w:pStyle w:val="NormalWeb"/>
        <w:spacing w:before="0" w:beforeAutospacing="0" w:after="0" w:afterAutospacing="0"/>
        <w:ind w:left="1440"/>
      </w:pPr>
    </w:p>
    <w:p w14:paraId="65763C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Developers</w:t>
      </w:r>
    </w:p>
    <w:p w14:paraId="03F36B8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developing your programs?</w:t>
      </w:r>
    </w:p>
    <w:p w14:paraId="2C6FE31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The people who are developing my projects are Casey Chen, Hailey Dhanens, Matthew Harker, Angie Quach, and Derek Vaughan.</w:t>
      </w:r>
    </w:p>
    <w:p w14:paraId="5B66EDA6" w14:textId="77777777" w:rsidR="005A57C2" w:rsidRDefault="005A57C2" w:rsidP="005A57C2">
      <w:pPr>
        <w:pStyle w:val="NormalWeb"/>
        <w:spacing w:before="0" w:beforeAutospacing="0" w:after="0" w:afterAutospacing="0"/>
        <w:ind w:left="1440"/>
      </w:pPr>
    </w:p>
    <w:p w14:paraId="16B7D76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FavClass</w:t>
      </w:r>
      <w:proofErr w:type="spellEnd"/>
    </w:p>
    <w:p w14:paraId="25CFDCBE"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What is your favorite class?</w:t>
      </w:r>
    </w:p>
    <w:p w14:paraId="325439B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My favorite class is CS 481, because it is where I met my Capstone team before they were to graduate.</w:t>
      </w:r>
    </w:p>
    <w:p w14:paraId="64361EE1" w14:textId="77777777" w:rsidR="005A57C2" w:rsidRDefault="005A57C2" w:rsidP="005A57C2">
      <w:pPr>
        <w:pStyle w:val="NormalWeb"/>
        <w:spacing w:before="0" w:beforeAutospacing="0" w:after="0" w:afterAutospacing="0"/>
        <w:ind w:left="1440"/>
      </w:pPr>
    </w:p>
    <w:p w14:paraId="0B4B86F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FavColor</w:t>
      </w:r>
      <w:proofErr w:type="spellEnd"/>
    </w:p>
    <w:p w14:paraId="6B847FE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Do you like any colors?</w:t>
      </w:r>
    </w:p>
    <w:p w14:paraId="552C7FA9"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Red is my favorite color.</w:t>
      </w:r>
    </w:p>
    <w:p w14:paraId="272A6B36" w14:textId="77777777" w:rsidR="005A57C2" w:rsidRDefault="005A57C2" w:rsidP="005A57C2">
      <w:pPr>
        <w:pStyle w:val="NormalWeb"/>
        <w:spacing w:before="0" w:beforeAutospacing="0" w:after="0" w:afterAutospacing="0"/>
      </w:pPr>
    </w:p>
    <w:p w14:paraId="215FB0E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FavoriteProfessor</w:t>
      </w:r>
      <w:proofErr w:type="spellEnd"/>
    </w:p>
    <w:p w14:paraId="6F12C09F"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your favorite professor?</w:t>
      </w:r>
    </w:p>
    <w:p w14:paraId="3D7475C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Dr. Davendra is my favorite professor!</w:t>
      </w:r>
    </w:p>
    <w:p w14:paraId="37D6D085" w14:textId="77777777" w:rsidR="005A57C2" w:rsidRDefault="005A57C2" w:rsidP="005A57C2">
      <w:pPr>
        <w:pStyle w:val="NormalWeb"/>
        <w:spacing w:before="0" w:beforeAutospacing="0" w:after="0" w:afterAutospacing="0"/>
        <w:ind w:left="1440"/>
      </w:pPr>
    </w:p>
    <w:p w14:paraId="470A62DF"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HowOldAreYou</w:t>
      </w:r>
      <w:proofErr w:type="spellEnd"/>
    </w:p>
    <w:p w14:paraId="747FD5B5"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How old are you?</w:t>
      </w:r>
    </w:p>
    <w:p w14:paraId="673672A5"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am 42.</w:t>
      </w:r>
    </w:p>
    <w:p w14:paraId="2ED90161"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should never ask a robot its age.</w:t>
      </w:r>
    </w:p>
    <w:p w14:paraId="5616AD1F"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Robot: 1249 and a </w:t>
      </w:r>
      <w:proofErr w:type="gramStart"/>
      <w:r>
        <w:rPr>
          <w:rFonts w:ascii="Arial" w:hAnsi="Arial" w:cs="Arial"/>
          <w:color w:val="000000"/>
          <w:sz w:val="22"/>
          <w:szCs w:val="22"/>
        </w:rPr>
        <w:t>quarter years</w:t>
      </w:r>
      <w:proofErr w:type="gramEnd"/>
      <w:r>
        <w:rPr>
          <w:rFonts w:ascii="Arial" w:hAnsi="Arial" w:cs="Arial"/>
          <w:color w:val="000000"/>
          <w:sz w:val="22"/>
          <w:szCs w:val="22"/>
        </w:rPr>
        <w:t xml:space="preserve"> old.</w:t>
      </w:r>
    </w:p>
    <w:p w14:paraId="3EFC51A8"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Old enough to know better.</w:t>
      </w:r>
    </w:p>
    <w:p w14:paraId="70D57A3D"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was born yesterday.</w:t>
      </w:r>
    </w:p>
    <w:p w14:paraId="48BF58B1" w14:textId="77777777" w:rsidR="005A57C2" w:rsidRDefault="005A57C2" w:rsidP="000E24A7">
      <w:pPr>
        <w:pStyle w:val="NormalWeb"/>
        <w:spacing w:before="0" w:beforeAutospacing="0" w:after="0" w:afterAutospacing="0"/>
        <w:ind w:left="1800"/>
        <w:textAlignment w:val="baseline"/>
        <w:rPr>
          <w:rFonts w:ascii="Arial" w:hAnsi="Arial" w:cs="Arial"/>
          <w:color w:val="000000"/>
          <w:sz w:val="22"/>
          <w:szCs w:val="22"/>
        </w:rPr>
      </w:pPr>
    </w:p>
    <w:p w14:paraId="6FBA52B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JazzHands</w:t>
      </w:r>
      <w:proofErr w:type="spellEnd"/>
    </w:p>
    <w:p w14:paraId="5A05380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Jazz hands</w:t>
      </w:r>
    </w:p>
    <w:p w14:paraId="15448D2A"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[Lifts both arms and rotates hands back and forth]</w:t>
      </w:r>
    </w:p>
    <w:p w14:paraId="01E84573" w14:textId="77777777" w:rsidR="005A57C2" w:rsidRDefault="005A57C2" w:rsidP="005A57C2">
      <w:pPr>
        <w:pStyle w:val="NormalWeb"/>
        <w:spacing w:before="0" w:beforeAutospacing="0" w:after="0" w:afterAutospacing="0"/>
        <w:ind w:left="720" w:firstLine="720"/>
      </w:pPr>
    </w:p>
    <w:p w14:paraId="46BD014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MoodGuesser</w:t>
      </w:r>
      <w:proofErr w:type="spellEnd"/>
    </w:p>
    <w:p w14:paraId="5BE7CD7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I’m feeling?</w:t>
      </w:r>
    </w:p>
    <w:p w14:paraId="66C29E61"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look sad. Cheer up! Try thinking about puppies.</w:t>
      </w:r>
    </w:p>
    <w:p w14:paraId="5342E001"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quite happy today. That makes me happy too!</w:t>
      </w:r>
    </w:p>
    <w:p w14:paraId="47986E5D"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Not looking so expressive today. Maybe you could try asking me to dance, it’ll make you smile.</w:t>
      </w:r>
    </w:p>
    <w:p w14:paraId="3DCEC41F" w14:textId="77777777" w:rsidR="005A57C2" w:rsidRDefault="005A57C2" w:rsidP="005A57C2">
      <w:pPr>
        <w:pStyle w:val="NormalWeb"/>
        <w:spacing w:before="0" w:beforeAutospacing="0" w:after="0" w:afterAutospacing="0"/>
        <w:rPr>
          <w:rFonts w:ascii="Arial" w:hAnsi="Arial" w:cs="Arial"/>
          <w:color w:val="000000"/>
          <w:sz w:val="22"/>
          <w:szCs w:val="22"/>
        </w:rPr>
      </w:pPr>
    </w:p>
    <w:p w14:paraId="4046A70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MoveFingers</w:t>
      </w:r>
      <w:proofErr w:type="spellEnd"/>
    </w:p>
    <w:p w14:paraId="7182F2F0"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Move your hands</w:t>
      </w:r>
    </w:p>
    <w:p w14:paraId="47AEC5E4"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lastRenderedPageBreak/>
        <w:t>Robot: [Opens and closes its hands]</w:t>
      </w:r>
    </w:p>
    <w:p w14:paraId="16EA9A77" w14:textId="77777777" w:rsidR="005A57C2" w:rsidRDefault="005A57C2" w:rsidP="005A57C2">
      <w:pPr>
        <w:pStyle w:val="NormalWeb"/>
        <w:spacing w:before="0" w:beforeAutospacing="0" w:after="0" w:afterAutospacing="0"/>
        <w:ind w:left="1440"/>
      </w:pPr>
    </w:p>
    <w:p w14:paraId="41348A8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NodYes</w:t>
      </w:r>
      <w:proofErr w:type="spellEnd"/>
    </w:p>
    <w:p w14:paraId="17B2C82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Nod your head</w:t>
      </w:r>
    </w:p>
    <w:p w14:paraId="40B4CCEB"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[Nods head twice]</w:t>
      </w:r>
    </w:p>
    <w:p w14:paraId="732623EB" w14:textId="77777777" w:rsidR="005A57C2" w:rsidRDefault="005A57C2" w:rsidP="005A57C2">
      <w:pPr>
        <w:pStyle w:val="NormalWeb"/>
        <w:spacing w:before="0" w:beforeAutospacing="0" w:after="0" w:afterAutospacing="0"/>
        <w:ind w:left="720" w:firstLine="720"/>
      </w:pPr>
    </w:p>
    <w:p w14:paraId="193CD254" w14:textId="731DC7D8"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OMD</w:t>
      </w:r>
      <w:r w:rsidR="000E24A7">
        <w:rPr>
          <w:rFonts w:ascii="Arial" w:hAnsi="Arial" w:cs="Arial"/>
          <w:color w:val="000000"/>
          <w:sz w:val="22"/>
          <w:szCs w:val="22"/>
          <w:u w:val="single"/>
        </w:rPr>
        <w:t>b</w:t>
      </w:r>
      <w:proofErr w:type="spellEnd"/>
      <w:r>
        <w:rPr>
          <w:rFonts w:ascii="Arial" w:hAnsi="Arial" w:cs="Arial"/>
          <w:color w:val="000000"/>
          <w:sz w:val="22"/>
          <w:szCs w:val="22"/>
          <w:u w:val="single"/>
        </w:rPr>
        <w:t xml:space="preserve"> Movies</w:t>
      </w:r>
    </w:p>
    <w:p w14:paraId="4D5D9FF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Tell me about a movie.</w:t>
      </w:r>
    </w:p>
    <w:p w14:paraId="1BCF3441"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Which movie would you like to know about?</w:t>
      </w:r>
    </w:p>
    <w:p w14:paraId="771473C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&lt;Movie name&gt;</w:t>
      </w:r>
    </w:p>
    <w:p w14:paraId="66ABB000"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&lt;Movie name&gt; came out in &lt;Year&gt; and stars &lt;Starring list&gt;. Its Rotten Tomatoes rating is &lt;Rating&gt;%.</w:t>
      </w:r>
    </w:p>
    <w:p w14:paraId="638BEE1A" w14:textId="77777777" w:rsidR="005A57C2" w:rsidRDefault="005A57C2" w:rsidP="005A57C2">
      <w:pPr>
        <w:pStyle w:val="NormalWeb"/>
        <w:spacing w:before="0" w:beforeAutospacing="0" w:after="0" w:afterAutospacing="0"/>
        <w:ind w:left="1440"/>
      </w:pPr>
    </w:p>
    <w:p w14:paraId="0A3A5030"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Pushups</w:t>
      </w:r>
    </w:p>
    <w:p w14:paraId="7A22F4C3"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Push ups</w:t>
      </w:r>
    </w:p>
    <w:p w14:paraId="2A14C6F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How many?</w:t>
      </w:r>
    </w:p>
    <w:p w14:paraId="7A20C6D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&lt;Amount up to 10&gt;</w:t>
      </w:r>
    </w:p>
    <w:p w14:paraId="567833C4"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Okay, doing &lt;amount&gt; pushups. [Does pushups]</w:t>
      </w:r>
    </w:p>
    <w:p w14:paraId="5C66B926" w14:textId="77777777" w:rsidR="005A57C2" w:rsidRDefault="005A57C2" w:rsidP="005A57C2">
      <w:pPr>
        <w:pStyle w:val="NormalWeb"/>
        <w:spacing w:before="0" w:beforeAutospacing="0" w:after="0" w:afterAutospacing="0"/>
      </w:pPr>
    </w:p>
    <w:p w14:paraId="6BD9C39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RaiseLeftFoot</w:t>
      </w:r>
      <w:proofErr w:type="spellEnd"/>
    </w:p>
    <w:p w14:paraId="1C3066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left foot</w:t>
      </w:r>
    </w:p>
    <w:p w14:paraId="07DBC13D"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left foot]</w:t>
      </w:r>
    </w:p>
    <w:p w14:paraId="1490FE9B" w14:textId="77777777" w:rsidR="005A57C2" w:rsidRDefault="005A57C2" w:rsidP="005A57C2">
      <w:pPr>
        <w:pStyle w:val="NormalWeb"/>
        <w:spacing w:before="0" w:beforeAutospacing="0" w:after="0" w:afterAutospacing="0"/>
        <w:ind w:left="720" w:firstLine="720"/>
      </w:pPr>
    </w:p>
    <w:p w14:paraId="198431B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RaiseRightFoot</w:t>
      </w:r>
      <w:proofErr w:type="spellEnd"/>
    </w:p>
    <w:p w14:paraId="7F72FB4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right foot</w:t>
      </w:r>
    </w:p>
    <w:p w14:paraId="792005C0"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right foot]</w:t>
      </w:r>
    </w:p>
    <w:p w14:paraId="5C8980EC" w14:textId="77777777" w:rsidR="005A57C2" w:rsidRDefault="005A57C2" w:rsidP="005A57C2">
      <w:pPr>
        <w:pStyle w:val="NormalWeb"/>
        <w:spacing w:before="0" w:beforeAutospacing="0" w:after="0" w:afterAutospacing="0"/>
        <w:ind w:left="720" w:firstLine="720"/>
      </w:pPr>
    </w:p>
    <w:p w14:paraId="2223C66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SeeYouLaterAlligator</w:t>
      </w:r>
      <w:proofErr w:type="spellEnd"/>
    </w:p>
    <w:p w14:paraId="517F7A7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See you later alligator</w:t>
      </w:r>
    </w:p>
    <w:p w14:paraId="228A1CA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In a while, crocodile!</w:t>
      </w:r>
    </w:p>
    <w:p w14:paraId="2779B19F" w14:textId="77777777" w:rsidR="005A57C2" w:rsidRDefault="005A57C2" w:rsidP="005A57C2">
      <w:pPr>
        <w:pStyle w:val="NormalWeb"/>
        <w:spacing w:before="0" w:beforeAutospacing="0" w:after="0" w:afterAutospacing="0"/>
        <w:ind w:left="1440"/>
      </w:pPr>
    </w:p>
    <w:p w14:paraId="029FE5C6"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SingAnthem</w:t>
      </w:r>
      <w:proofErr w:type="spellEnd"/>
    </w:p>
    <w:p w14:paraId="4B3E9B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Sing the anthem</w:t>
      </w:r>
    </w:p>
    <w:p w14:paraId="3BE30430"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F246F3F"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3CC7425"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User: Stop!</w:t>
      </w:r>
    </w:p>
    <w:p w14:paraId="55906204"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Robot: [Stops singing and exits the module]</w:t>
      </w:r>
    </w:p>
    <w:p w14:paraId="1F0D2499"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p>
    <w:p w14:paraId="5641BFB2"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Temperature</w:t>
      </w:r>
    </w:p>
    <w:p w14:paraId="3363FFC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What’s the current temperature outside?</w:t>
      </w:r>
    </w:p>
    <w:p w14:paraId="1E578521"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It is &lt;current temperature in F&gt; Fahrenheit, or &lt;current temperature in C&gt; Celsius in Ellensburg right now.</w:t>
      </w:r>
    </w:p>
    <w:p w14:paraId="1E9AF9B0" w14:textId="77777777" w:rsidR="005A57C2" w:rsidRDefault="005A57C2" w:rsidP="005A57C2">
      <w:pPr>
        <w:pStyle w:val="NormalWeb"/>
        <w:spacing w:before="0" w:beforeAutospacing="0" w:after="0" w:afterAutospacing="0"/>
        <w:ind w:left="1440"/>
      </w:pPr>
    </w:p>
    <w:p w14:paraId="3A699F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Time</w:t>
      </w:r>
    </w:p>
    <w:p w14:paraId="0112B49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45A77CA5"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 xml:space="preserve">Robot: [Returns time from </w:t>
      </w:r>
      <w:proofErr w:type="spellStart"/>
      <w:r>
        <w:rPr>
          <w:rFonts w:ascii="Arial" w:hAnsi="Arial" w:cs="Arial"/>
          <w:color w:val="000000"/>
          <w:sz w:val="22"/>
          <w:szCs w:val="22"/>
        </w:rPr>
        <w:t>worldtimeAPI</w:t>
      </w:r>
      <w:proofErr w:type="spellEnd"/>
      <w:r>
        <w:rPr>
          <w:rFonts w:ascii="Arial" w:hAnsi="Arial" w:cs="Arial"/>
          <w:color w:val="000000"/>
          <w:sz w:val="22"/>
          <w:szCs w:val="22"/>
        </w:rPr>
        <w:t>]</w:t>
      </w:r>
    </w:p>
    <w:p w14:paraId="456593B8" w14:textId="77777777" w:rsidR="005A57C2" w:rsidRDefault="005A57C2" w:rsidP="005A57C2">
      <w:pPr>
        <w:pStyle w:val="NormalWeb"/>
        <w:spacing w:before="0" w:beforeAutospacing="0" w:after="0" w:afterAutospacing="0"/>
      </w:pPr>
    </w:p>
    <w:p w14:paraId="64E0CD9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TurnAround</w:t>
      </w:r>
      <w:proofErr w:type="spellEnd"/>
    </w:p>
    <w:p w14:paraId="1F3CDCB9"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Turn around</w:t>
      </w:r>
    </w:p>
    <w:p w14:paraId="7CEC7321"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[Turns around]</w:t>
      </w:r>
    </w:p>
    <w:p w14:paraId="1609B599" w14:textId="77777777" w:rsidR="005A57C2" w:rsidRDefault="005A57C2" w:rsidP="005A57C2">
      <w:pPr>
        <w:pStyle w:val="NormalWeb"/>
        <w:spacing w:before="0" w:beforeAutospacing="0" w:after="0" w:afterAutospacing="0"/>
      </w:pPr>
    </w:p>
    <w:p w14:paraId="0D8864C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TurnLeft</w:t>
      </w:r>
      <w:proofErr w:type="spellEnd"/>
    </w:p>
    <w:p w14:paraId="448E2677"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left</w:t>
      </w:r>
    </w:p>
    <w:p w14:paraId="1C6681B8"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left]</w:t>
      </w:r>
    </w:p>
    <w:p w14:paraId="238B2532" w14:textId="77777777" w:rsidR="005A57C2" w:rsidRDefault="005A57C2" w:rsidP="005A57C2">
      <w:pPr>
        <w:pStyle w:val="NormalWeb"/>
        <w:spacing w:before="0" w:beforeAutospacing="0" w:after="0" w:afterAutospacing="0"/>
        <w:ind w:left="1440"/>
      </w:pPr>
    </w:p>
    <w:p w14:paraId="2C1EAF3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TurnRight</w:t>
      </w:r>
      <w:proofErr w:type="spellEnd"/>
    </w:p>
    <w:p w14:paraId="3035298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right</w:t>
      </w:r>
    </w:p>
    <w:p w14:paraId="0286D146"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right]</w:t>
      </w:r>
    </w:p>
    <w:p w14:paraId="09172ADF" w14:textId="77777777" w:rsidR="005A57C2" w:rsidRDefault="005A57C2" w:rsidP="005A57C2">
      <w:pPr>
        <w:pStyle w:val="NormalWeb"/>
        <w:spacing w:before="0" w:beforeAutospacing="0" w:after="0" w:afterAutospacing="0"/>
        <w:ind w:left="1440"/>
      </w:pPr>
    </w:p>
    <w:p w14:paraId="58D46895"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Left</w:t>
      </w:r>
    </w:p>
    <w:p w14:paraId="67BCF61B"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left</w:t>
      </w:r>
    </w:p>
    <w:p w14:paraId="573A607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left]</w:t>
      </w:r>
    </w:p>
    <w:p w14:paraId="7594B72F" w14:textId="77777777" w:rsidR="005A57C2" w:rsidRDefault="005A57C2" w:rsidP="005A57C2">
      <w:pPr>
        <w:pStyle w:val="NormalWeb"/>
        <w:spacing w:before="0" w:beforeAutospacing="0" w:after="0" w:afterAutospacing="0"/>
        <w:ind w:left="720"/>
      </w:pPr>
    </w:p>
    <w:p w14:paraId="6544781D"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Right</w:t>
      </w:r>
    </w:p>
    <w:p w14:paraId="0EC0DC10"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right</w:t>
      </w:r>
    </w:p>
    <w:p w14:paraId="17C6F807"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right]</w:t>
      </w:r>
    </w:p>
    <w:p w14:paraId="4725F072" w14:textId="77777777" w:rsidR="005A57C2" w:rsidRDefault="005A57C2" w:rsidP="005A57C2">
      <w:pPr>
        <w:pStyle w:val="NormalWeb"/>
        <w:spacing w:before="0" w:beforeAutospacing="0" w:after="0" w:afterAutospacing="0"/>
        <w:ind w:left="720"/>
      </w:pPr>
    </w:p>
    <w:p w14:paraId="15861F55"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WalkBackwards</w:t>
      </w:r>
      <w:proofErr w:type="spellEnd"/>
    </w:p>
    <w:p w14:paraId="556CB22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Walk backward</w:t>
      </w:r>
    </w:p>
    <w:p w14:paraId="45FB7DC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[Walks backward]</w:t>
      </w:r>
    </w:p>
    <w:p w14:paraId="5C15F012" w14:textId="77777777" w:rsidR="005A57C2" w:rsidRDefault="005A57C2" w:rsidP="005A57C2">
      <w:pPr>
        <w:pStyle w:val="NormalWeb"/>
        <w:spacing w:before="0" w:beforeAutospacing="0" w:after="0" w:afterAutospacing="0"/>
        <w:ind w:left="1440"/>
      </w:pPr>
    </w:p>
    <w:p w14:paraId="50A7D12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WalkForward</w:t>
      </w:r>
      <w:proofErr w:type="spellEnd"/>
    </w:p>
    <w:p w14:paraId="510EE316"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forwards</w:t>
      </w:r>
    </w:p>
    <w:p w14:paraId="432AA5BF"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forwards]</w:t>
      </w:r>
    </w:p>
    <w:p w14:paraId="562579A9" w14:textId="77777777" w:rsidR="005A57C2" w:rsidRDefault="005A57C2" w:rsidP="005A57C2">
      <w:pPr>
        <w:pStyle w:val="NormalWeb"/>
        <w:spacing w:before="0" w:beforeAutospacing="0" w:after="0" w:afterAutospacing="0"/>
        <w:ind w:left="720" w:firstLine="720"/>
      </w:pPr>
    </w:p>
    <w:p w14:paraId="76B92A1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WalkLeft</w:t>
      </w:r>
      <w:proofErr w:type="spellEnd"/>
    </w:p>
    <w:p w14:paraId="3890FBE4"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Walk left</w:t>
      </w:r>
    </w:p>
    <w:p w14:paraId="2D1C2894"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left]</w:t>
      </w:r>
    </w:p>
    <w:p w14:paraId="2C4D8BEF" w14:textId="77777777" w:rsidR="005A57C2" w:rsidRDefault="005A57C2" w:rsidP="005A57C2">
      <w:pPr>
        <w:pStyle w:val="NormalWeb"/>
        <w:spacing w:before="0" w:beforeAutospacing="0" w:after="0" w:afterAutospacing="0"/>
        <w:ind w:left="720"/>
      </w:pPr>
    </w:p>
    <w:p w14:paraId="35FE255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WalkRight</w:t>
      </w:r>
      <w:proofErr w:type="spellEnd"/>
    </w:p>
    <w:p w14:paraId="71EA77E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right</w:t>
      </w:r>
    </w:p>
    <w:p w14:paraId="4B07C7B1"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right]</w:t>
      </w:r>
    </w:p>
    <w:p w14:paraId="0484B03D" w14:textId="77777777" w:rsidR="005A57C2" w:rsidRDefault="005A57C2" w:rsidP="005A57C2">
      <w:pPr>
        <w:pStyle w:val="NormalWeb"/>
        <w:spacing w:before="0" w:beforeAutospacing="0" w:after="0" w:afterAutospacing="0"/>
        <w:ind w:left="720"/>
      </w:pPr>
    </w:p>
    <w:p w14:paraId="7169CCF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WalkVariableDistance</w:t>
      </w:r>
      <w:proofErr w:type="spellEnd"/>
    </w:p>
    <w:p w14:paraId="02E8A0B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 me</w:t>
      </w:r>
    </w:p>
    <w:p w14:paraId="316A012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What direction?</w:t>
      </w:r>
    </w:p>
    <w:p w14:paraId="4ABB980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Forward/backward/left/right</w:t>
      </w:r>
    </w:p>
    <w:p w14:paraId="19C51BD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Feet or inches?</w:t>
      </w:r>
    </w:p>
    <w:p w14:paraId="39CAD1C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&lt;Unit of measurement&gt;</w:t>
      </w:r>
    </w:p>
    <w:p w14:paraId="34DE15E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How many units?</w:t>
      </w:r>
    </w:p>
    <w:p w14:paraId="46FC4179"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&lt;Amount in integers up to 12 units&gt;</w:t>
      </w:r>
    </w:p>
    <w:p w14:paraId="56689C04"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&lt;Amount&gt; in &lt;Direction&gt;]</w:t>
      </w:r>
    </w:p>
    <w:p w14:paraId="06363639" w14:textId="77777777" w:rsidR="005A57C2" w:rsidRDefault="005A57C2" w:rsidP="005A57C2">
      <w:pPr>
        <w:pStyle w:val="NormalWeb"/>
        <w:spacing w:before="0" w:beforeAutospacing="0" w:after="0" w:afterAutospacing="0"/>
        <w:ind w:left="720" w:firstLine="720"/>
      </w:pPr>
    </w:p>
    <w:p w14:paraId="68CAEA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Weather Clothing Picker</w:t>
      </w:r>
    </w:p>
    <w:p w14:paraId="4B8D104E"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 should I wear outside today?</w:t>
      </w:r>
    </w:p>
    <w:p w14:paraId="7DB74E1C" w14:textId="77777777" w:rsidR="005A57C2" w:rsidRDefault="005A57C2" w:rsidP="00241FBD">
      <w:pPr>
        <w:pStyle w:val="NormalWeb"/>
        <w:numPr>
          <w:ilvl w:val="0"/>
          <w:numId w:val="4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little chilly but not too breezy, feel free to put on a warm coat.</w:t>
      </w:r>
    </w:p>
    <w:p w14:paraId="7C3C76D6" w14:textId="77777777" w:rsidR="005A57C2" w:rsidRDefault="005A57C2" w:rsidP="00241FBD">
      <w:pPr>
        <w:pStyle w:val="NormalWeb"/>
        <w:numPr>
          <w:ilvl w:val="0"/>
          <w:numId w:val="4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Robot: It’s a bit warm and a little breezy, feel free to wear shorts and a t-shirt, maybe bring a </w:t>
      </w:r>
      <w:proofErr w:type="gramStart"/>
      <w:r>
        <w:rPr>
          <w:rFonts w:ascii="Arial" w:hAnsi="Arial" w:cs="Arial"/>
          <w:color w:val="000000"/>
          <w:sz w:val="22"/>
          <w:szCs w:val="22"/>
        </w:rPr>
        <w:t>long sleeved</w:t>
      </w:r>
      <w:proofErr w:type="gramEnd"/>
      <w:r>
        <w:rPr>
          <w:rFonts w:ascii="Arial" w:hAnsi="Arial" w:cs="Arial"/>
          <w:color w:val="000000"/>
          <w:sz w:val="22"/>
          <w:szCs w:val="22"/>
        </w:rPr>
        <w:t xml:space="preserve"> t-shirt just in case.</w:t>
      </w:r>
    </w:p>
    <w:p w14:paraId="36A7FAE3"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655095C7"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WhatTimeIsIt</w:t>
      </w:r>
      <w:proofErr w:type="spellEnd"/>
    </w:p>
    <w:p w14:paraId="5F8EDFC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lastRenderedPageBreak/>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072C22D3"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The time is &lt;current local time&gt;.</w:t>
      </w:r>
    </w:p>
    <w:p w14:paraId="4340B558" w14:textId="77777777" w:rsidR="005A57C2" w:rsidRDefault="005A57C2" w:rsidP="005A57C2">
      <w:pPr>
        <w:pStyle w:val="NormalWeb"/>
        <w:spacing w:before="0" w:beforeAutospacing="0" w:after="0" w:afterAutospacing="0"/>
      </w:pPr>
    </w:p>
    <w:p w14:paraId="2479CFC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FacialRecognition</w:t>
      </w:r>
      <w:proofErr w:type="spellEnd"/>
    </w:p>
    <w:p w14:paraId="7023F05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Do you know me?</w:t>
      </w:r>
    </w:p>
    <w:p w14:paraId="2DC7E930" w14:textId="77777777" w:rsidR="005A57C2" w:rsidRDefault="005A57C2" w:rsidP="00241FBD">
      <w:pPr>
        <w:pStyle w:val="NormalWeb"/>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Hi, &lt;NAME&gt;.</w:t>
      </w:r>
    </w:p>
    <w:p w14:paraId="69499719" w14:textId="77777777" w:rsidR="005A57C2" w:rsidRDefault="005A57C2" w:rsidP="00241FBD">
      <w:pPr>
        <w:pStyle w:val="NormalWeb"/>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Sorry I don’t recognize you.</w:t>
      </w:r>
    </w:p>
    <w:p w14:paraId="473690EB"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1362645C"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FavoriteSong</w:t>
      </w:r>
      <w:proofErr w:type="spellEnd"/>
    </w:p>
    <w:p w14:paraId="40B0E0DC"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Do you like any songs?</w:t>
      </w:r>
    </w:p>
    <w:p w14:paraId="5CAF1DA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I love Beyoncé’s Single Ladies. It’s so fun to dance with!</w:t>
      </w:r>
    </w:p>
    <w:p w14:paraId="45127A2C" w14:textId="77777777" w:rsidR="005A57C2" w:rsidRDefault="005A57C2" w:rsidP="005A57C2">
      <w:pPr>
        <w:pStyle w:val="NormalWeb"/>
        <w:spacing w:before="0" w:beforeAutospacing="0" w:after="0" w:afterAutospacing="0"/>
        <w:ind w:left="720"/>
      </w:pPr>
    </w:p>
    <w:p w14:paraId="70E5BB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Jokes</w:t>
      </w:r>
    </w:p>
    <w:p w14:paraId="384E961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Tell me a joke.</w:t>
      </w:r>
    </w:p>
    <w:p w14:paraId="39DFED02" w14:textId="77777777" w:rsidR="005A57C2" w:rsidRDefault="005A57C2" w:rsidP="00241FBD">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was the robot so mad? People kept pushing its buttons.</w:t>
      </w:r>
    </w:p>
    <w:p w14:paraId="5E942F9B" w14:textId="77777777" w:rsidR="005A57C2" w:rsidRDefault="005A57C2" w:rsidP="00241FBD">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did the robot go to the doctor? It had a virus.</w:t>
      </w:r>
    </w:p>
    <w:p w14:paraId="75F32AE4" w14:textId="77777777" w:rsidR="005A57C2" w:rsidRDefault="005A57C2" w:rsidP="00241FBD">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do you call a pirate droid? Argh2-D2.</w:t>
      </w:r>
    </w:p>
    <w:p w14:paraId="0CC16804" w14:textId="77777777" w:rsidR="005A57C2" w:rsidRDefault="005A57C2" w:rsidP="00241FBD">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did the man say to his dead robot? Rust in peace.</w:t>
      </w:r>
    </w:p>
    <w:p w14:paraId="56D54E6E" w14:textId="77777777" w:rsidR="00EE767C" w:rsidRDefault="00EE767C" w:rsidP="0084303C">
      <w:pPr>
        <w:pStyle w:val="Subtitle"/>
        <w:ind w:left="0"/>
        <w:jc w:val="both"/>
      </w:pPr>
    </w:p>
    <w:p w14:paraId="502EB9D0" w14:textId="77777777" w:rsidR="00EE767C" w:rsidRDefault="00EE767C" w:rsidP="0084303C">
      <w:pPr>
        <w:jc w:val="both"/>
      </w:pPr>
    </w:p>
    <w:p w14:paraId="2B9B30F6" w14:textId="77777777" w:rsidR="00EE767C" w:rsidRDefault="00EE767C" w:rsidP="0084303C">
      <w:pPr>
        <w:jc w:val="both"/>
      </w:pPr>
    </w:p>
    <w:p w14:paraId="7BB22362" w14:textId="77777777" w:rsidR="00EE767C" w:rsidRDefault="00EE767C" w:rsidP="0084303C">
      <w:pPr>
        <w:jc w:val="both"/>
      </w:pPr>
    </w:p>
    <w:p w14:paraId="7C045485" w14:textId="644F57BE" w:rsidR="00EE767C" w:rsidRDefault="00EE767C" w:rsidP="0084303C">
      <w:pPr>
        <w:pStyle w:val="Heading1"/>
        <w:ind w:left="0"/>
        <w:jc w:val="both"/>
        <w:rPr>
          <w:noProof/>
        </w:rPr>
      </w:pPr>
    </w:p>
    <w:p w14:paraId="4D2B5E23" w14:textId="77777777" w:rsidR="00EE767C" w:rsidRDefault="00EE767C" w:rsidP="0084303C">
      <w:pPr>
        <w:pStyle w:val="Heading1"/>
        <w:ind w:left="0"/>
        <w:jc w:val="both"/>
        <w:rPr>
          <w:noProof/>
        </w:rPr>
      </w:pPr>
    </w:p>
    <w:p w14:paraId="13C74D3E" w14:textId="77777777" w:rsidR="00EE767C" w:rsidRDefault="00EE767C" w:rsidP="0084303C">
      <w:pPr>
        <w:pStyle w:val="Heading1"/>
        <w:ind w:left="0"/>
        <w:jc w:val="both"/>
        <w:rPr>
          <w:noProof/>
        </w:rPr>
      </w:pPr>
    </w:p>
    <w:p w14:paraId="5FEB05E9" w14:textId="77777777" w:rsidR="00EE767C" w:rsidRDefault="00EE767C" w:rsidP="0084303C">
      <w:pPr>
        <w:pStyle w:val="Heading1"/>
        <w:ind w:left="0"/>
        <w:jc w:val="both"/>
        <w:rPr>
          <w:noProof/>
        </w:rPr>
      </w:pPr>
    </w:p>
    <w:p w14:paraId="564E92EF" w14:textId="207EC0B1" w:rsidR="00EE767C" w:rsidRDefault="00EE767C" w:rsidP="0084303C">
      <w:pPr>
        <w:jc w:val="both"/>
      </w:pPr>
    </w:p>
    <w:p w14:paraId="39B30637" w14:textId="24024380" w:rsidR="002A1011" w:rsidRDefault="002A1011" w:rsidP="0084303C">
      <w:pPr>
        <w:jc w:val="both"/>
      </w:pPr>
    </w:p>
    <w:p w14:paraId="05E43EF9" w14:textId="20509626" w:rsidR="002A1011" w:rsidRDefault="002A1011" w:rsidP="0084303C">
      <w:pPr>
        <w:jc w:val="both"/>
      </w:pPr>
    </w:p>
    <w:p w14:paraId="4E9CF26A" w14:textId="760CB8B4" w:rsidR="002A1011" w:rsidRDefault="002A1011" w:rsidP="0084303C">
      <w:pPr>
        <w:jc w:val="both"/>
      </w:pPr>
    </w:p>
    <w:p w14:paraId="6116B651" w14:textId="3F5D350A" w:rsidR="002A1011" w:rsidRDefault="002A1011" w:rsidP="0084303C">
      <w:pPr>
        <w:jc w:val="both"/>
      </w:pPr>
    </w:p>
    <w:p w14:paraId="75C8A4E2" w14:textId="2D6A73A7" w:rsidR="002A1011" w:rsidRDefault="002A1011" w:rsidP="0084303C">
      <w:pPr>
        <w:jc w:val="both"/>
      </w:pPr>
    </w:p>
    <w:p w14:paraId="67E3A9C1" w14:textId="23F43405" w:rsidR="002A1011" w:rsidRDefault="002A1011" w:rsidP="0084303C">
      <w:pPr>
        <w:jc w:val="both"/>
      </w:pPr>
    </w:p>
    <w:p w14:paraId="6A7C74A9" w14:textId="43947739" w:rsidR="002A1011" w:rsidRDefault="002A1011" w:rsidP="0084303C">
      <w:pPr>
        <w:jc w:val="both"/>
      </w:pPr>
    </w:p>
    <w:p w14:paraId="31AE9AE7" w14:textId="1279578D" w:rsidR="002A1011" w:rsidRDefault="002A1011" w:rsidP="0084303C">
      <w:pPr>
        <w:jc w:val="both"/>
      </w:pPr>
    </w:p>
    <w:p w14:paraId="54208893" w14:textId="7F244CC2" w:rsidR="002A1011" w:rsidRDefault="002A1011" w:rsidP="0084303C">
      <w:pPr>
        <w:jc w:val="both"/>
      </w:pPr>
    </w:p>
    <w:p w14:paraId="2EA1BB1E" w14:textId="0D94457E" w:rsidR="002A1011" w:rsidRDefault="002A1011" w:rsidP="0084303C">
      <w:pPr>
        <w:jc w:val="both"/>
      </w:pPr>
    </w:p>
    <w:p w14:paraId="0C3AB337" w14:textId="42FA008C" w:rsidR="002A1011" w:rsidRDefault="002A1011" w:rsidP="0084303C">
      <w:pPr>
        <w:jc w:val="both"/>
      </w:pPr>
    </w:p>
    <w:p w14:paraId="0BF3E436" w14:textId="2686ADEE" w:rsidR="002A1011" w:rsidRDefault="002A1011" w:rsidP="0084303C">
      <w:pPr>
        <w:jc w:val="both"/>
      </w:pPr>
    </w:p>
    <w:p w14:paraId="17CB53C9" w14:textId="6E5A1511" w:rsidR="002A1011" w:rsidRDefault="002A1011" w:rsidP="0084303C">
      <w:pPr>
        <w:jc w:val="both"/>
      </w:pPr>
    </w:p>
    <w:p w14:paraId="5E44FC03" w14:textId="77777777" w:rsidR="002A1011" w:rsidRPr="00DA3D5D" w:rsidRDefault="002A1011" w:rsidP="005A57C2">
      <w:pPr>
        <w:ind w:left="0"/>
        <w:jc w:val="both"/>
      </w:pPr>
    </w:p>
    <w:bookmarkStart w:id="176" w:name="_Toc2842886"/>
    <w:bookmarkStart w:id="177" w:name="_Toc2843341"/>
    <w:bookmarkStart w:id="178" w:name="_Toc2843423"/>
    <w:p w14:paraId="6C0E66F3" w14:textId="4B747D50" w:rsidR="00EE767C" w:rsidRDefault="00EE767C" w:rsidP="0084303C">
      <w:pPr>
        <w:pStyle w:val="Heading1"/>
        <w:ind w:left="0"/>
        <w:jc w:val="both"/>
        <w:rPr>
          <w:noProof/>
        </w:rPr>
      </w:pPr>
      <w:r>
        <w:rPr>
          <w:noProof/>
          <w:lang w:eastAsia="en-US"/>
        </w:rPr>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1AD8CB5"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bookmarkEnd w:id="176"/>
      <w:bookmarkEnd w:id="177"/>
      <w:bookmarkEnd w:id="178"/>
    </w:p>
    <w:p w14:paraId="7F906020" w14:textId="21EC186D" w:rsidR="00EE767C" w:rsidRDefault="00EE767C" w:rsidP="0084303C">
      <w:pPr>
        <w:pStyle w:val="Heading1"/>
        <w:ind w:left="0"/>
        <w:jc w:val="both"/>
        <w:rPr>
          <w:noProof/>
        </w:rPr>
      </w:pPr>
    </w:p>
    <w:p w14:paraId="60C4A289" w14:textId="2F53E08F" w:rsidR="00EE767C" w:rsidRDefault="00EE767C" w:rsidP="0084303C">
      <w:pPr>
        <w:pStyle w:val="Heading1"/>
        <w:ind w:left="0"/>
        <w:jc w:val="both"/>
        <w:rPr>
          <w:noProof/>
        </w:rPr>
      </w:pPr>
    </w:p>
    <w:p w14:paraId="729C45CC" w14:textId="635CCDBB" w:rsidR="00EE767C" w:rsidRDefault="00EE767C" w:rsidP="0084303C">
      <w:pPr>
        <w:pStyle w:val="Heading1"/>
        <w:ind w:left="0"/>
        <w:jc w:val="both"/>
        <w:rPr>
          <w:noProof/>
        </w:rPr>
      </w:pPr>
    </w:p>
    <w:p w14:paraId="702E8FC1" w14:textId="77777777" w:rsidR="00EE767C" w:rsidRDefault="00EE767C" w:rsidP="0084303C">
      <w:pPr>
        <w:pStyle w:val="Heading1"/>
        <w:ind w:left="0"/>
        <w:jc w:val="both"/>
        <w:rPr>
          <w:noProof/>
        </w:rPr>
      </w:pPr>
    </w:p>
    <w:p w14:paraId="454DC7A3" w14:textId="65004AB9" w:rsidR="00EE767C" w:rsidRDefault="00EE767C" w:rsidP="0084303C">
      <w:pPr>
        <w:pStyle w:val="Heading1"/>
        <w:ind w:left="0"/>
        <w:jc w:val="both"/>
        <w:rPr>
          <w:noProof/>
        </w:rPr>
      </w:pPr>
      <w:bookmarkStart w:id="179" w:name="_Toc2842887"/>
      <w:bookmarkStart w:id="180" w:name="_Toc2843342"/>
      <w:bookmarkStart w:id="181" w:name="_Toc2843424"/>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bookmarkEnd w:id="179"/>
      <w:bookmarkEnd w:id="180"/>
      <w:bookmarkEnd w:id="181"/>
    </w:p>
    <w:p w14:paraId="53F0A10A" w14:textId="7164F408" w:rsidR="00EE767C" w:rsidRDefault="00EE767C" w:rsidP="0084303C">
      <w:pPr>
        <w:pStyle w:val="Heading1"/>
        <w:ind w:left="0"/>
        <w:jc w:val="both"/>
        <w:rPr>
          <w:noProof/>
        </w:rPr>
      </w:pPr>
    </w:p>
    <w:p w14:paraId="515EDAE4" w14:textId="5167E68A" w:rsidR="00EE767C" w:rsidRDefault="00EE767C" w:rsidP="0084303C">
      <w:pPr>
        <w:pStyle w:val="Heading1"/>
        <w:ind w:left="0"/>
        <w:jc w:val="both"/>
        <w:rPr>
          <w:noProof/>
        </w:rPr>
      </w:pPr>
    </w:p>
    <w:p w14:paraId="65D11059" w14:textId="2841957D" w:rsidR="00EE767C" w:rsidRDefault="00EE767C" w:rsidP="0084303C">
      <w:pPr>
        <w:pStyle w:val="Logo"/>
        <w:tabs>
          <w:tab w:val="left" w:pos="6282"/>
        </w:tabs>
        <w:ind w:left="0"/>
        <w:jc w:val="both"/>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AE6C65" w:rsidRDefault="00AE6C65"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AE6C65" w:rsidRPr="006111F3" w:rsidRDefault="00AE6C65"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left:0;text-align:left;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AE6C65" w:rsidRDefault="00AE6C65"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AE6C65" w:rsidRPr="006111F3" w:rsidRDefault="00AE6C65"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84303C">
      <w:pPr>
        <w:pStyle w:val="Heading1"/>
        <w:ind w:left="0"/>
        <w:jc w:val="both"/>
        <w:rPr>
          <w:noProof/>
        </w:rPr>
      </w:pPr>
    </w:p>
    <w:p w14:paraId="69F992C0" w14:textId="77777777" w:rsidR="002A1011" w:rsidRPr="002A1011" w:rsidRDefault="002A1011" w:rsidP="0084303C">
      <w:pPr>
        <w:jc w:val="both"/>
      </w:pPr>
    </w:p>
    <w:p w14:paraId="792D39CA" w14:textId="34D29319" w:rsidR="002A1011" w:rsidRDefault="002A1011" w:rsidP="0084303C">
      <w:pPr>
        <w:pStyle w:val="Heading1"/>
        <w:ind w:left="0"/>
        <w:jc w:val="both"/>
        <w:rPr>
          <w:noProof/>
        </w:rPr>
      </w:pPr>
      <w:bookmarkStart w:id="182" w:name="_CONTENTS_3"/>
      <w:bookmarkStart w:id="183" w:name="_Toc2842888"/>
      <w:bookmarkStart w:id="184" w:name="_Toc2843343"/>
      <w:bookmarkStart w:id="185" w:name="_Toc2843425"/>
      <w:bookmarkEnd w:id="182"/>
      <w:r>
        <w:rPr>
          <w:noProof/>
        </w:rPr>
        <w:lastRenderedPageBreak/>
        <w:t>CONTENTS</w:t>
      </w:r>
      <w:bookmarkEnd w:id="183"/>
      <w:bookmarkEnd w:id="184"/>
      <w:bookmarkEnd w:id="185"/>
    </w:p>
    <w:p w14:paraId="570EE89A" w14:textId="6AECF166" w:rsidR="002A1011" w:rsidRPr="00873EB1" w:rsidRDefault="00AE6C65" w:rsidP="0084303C">
      <w:pPr>
        <w:jc w:val="both"/>
      </w:pPr>
      <w:hyperlink w:anchor="_section_1:_problems" w:history="1">
        <w:r w:rsidR="002A1011" w:rsidRPr="00873EB1">
          <w:rPr>
            <w:rStyle w:val="Hyperlink"/>
          </w:rPr>
          <w:t xml:space="preserve">Section 1: </w:t>
        </w:r>
        <w:r w:rsidR="005725C5" w:rsidRPr="00873EB1">
          <w:rPr>
            <w:rStyle w:val="Hyperlink"/>
          </w:rPr>
          <w:t>Problems Encountered</w:t>
        </w:r>
        <w:r w:rsidR="002A1011" w:rsidRPr="00873EB1">
          <w:rPr>
            <w:rStyle w:val="Hyperlink"/>
          </w:rPr>
          <w:t>………………………………</w:t>
        </w:r>
        <w:r w:rsidR="005725C5" w:rsidRPr="00873EB1">
          <w:rPr>
            <w:rStyle w:val="Hyperlink"/>
          </w:rPr>
          <w:t>….</w:t>
        </w:r>
        <w:r w:rsidR="002A1011" w:rsidRPr="00873EB1">
          <w:rPr>
            <w:rStyle w:val="Hyperlink"/>
          </w:rPr>
          <w:t>……………………………………………………………………</w:t>
        </w:r>
        <w:r w:rsidR="000E24A7" w:rsidRPr="00873EB1">
          <w:rPr>
            <w:rStyle w:val="Hyperlink"/>
          </w:rPr>
          <w:t>28</w:t>
        </w:r>
      </w:hyperlink>
    </w:p>
    <w:p w14:paraId="71FE3D46" w14:textId="64E4FA64" w:rsidR="002A1011" w:rsidRPr="00873EB1" w:rsidRDefault="002A1011" w:rsidP="0084303C">
      <w:pPr>
        <w:jc w:val="both"/>
      </w:pPr>
      <w:r w:rsidRPr="00873EB1">
        <w:tab/>
      </w:r>
      <w:hyperlink w:anchor="_1.1:_Internal_Clock" w:history="1">
        <w:r w:rsidRPr="00873EB1">
          <w:rPr>
            <w:rStyle w:val="Hyperlink"/>
          </w:rPr>
          <w:t xml:space="preserve">1.1 </w:t>
        </w:r>
        <w:r w:rsidR="005725C5" w:rsidRPr="00873EB1">
          <w:rPr>
            <w:rStyle w:val="Hyperlink"/>
          </w:rPr>
          <w:t>Internal Clock…..</w:t>
        </w:r>
        <w:r w:rsidRPr="00873EB1">
          <w:rPr>
            <w:rStyle w:val="Hyperlink"/>
          </w:rPr>
          <w:t>.....................................................................................................................</w:t>
        </w:r>
        <w:r w:rsidR="000E24A7" w:rsidRPr="00873EB1">
          <w:rPr>
            <w:rStyle w:val="Hyperlink"/>
          </w:rPr>
          <w:t>28</w:t>
        </w:r>
      </w:hyperlink>
    </w:p>
    <w:p w14:paraId="23ADAAE0" w14:textId="73A5E986" w:rsidR="005725C5" w:rsidRPr="00873EB1" w:rsidRDefault="00AE6C65" w:rsidP="005725C5">
      <w:pPr>
        <w:ind w:firstLine="648"/>
        <w:jc w:val="both"/>
      </w:pPr>
      <w:hyperlink w:anchor="_1.2:_Segmentation_Faults" w:history="1">
        <w:r w:rsidR="005725C5" w:rsidRPr="00873EB1">
          <w:rPr>
            <w:rStyle w:val="Hyperlink"/>
          </w:rPr>
          <w:t>1.2 Segmentation Faults…............................................................................................................</w:t>
        </w:r>
        <w:r w:rsidR="000E24A7" w:rsidRPr="00873EB1">
          <w:rPr>
            <w:rStyle w:val="Hyperlink"/>
          </w:rPr>
          <w:t>28</w:t>
        </w:r>
      </w:hyperlink>
    </w:p>
    <w:p w14:paraId="58810C05" w14:textId="5273D120" w:rsidR="005725C5" w:rsidRPr="00873EB1" w:rsidRDefault="00AE6C65" w:rsidP="005725C5">
      <w:pPr>
        <w:ind w:firstLine="648"/>
        <w:jc w:val="both"/>
      </w:pPr>
      <w:hyperlink w:anchor="_1.3:_Trigger_Conditions" w:history="1">
        <w:r w:rsidR="005725C5" w:rsidRPr="00873EB1">
          <w:rPr>
            <w:rStyle w:val="Hyperlink"/>
          </w:rPr>
          <w:t>1.3 Trigger Conditions…................................................................................................................</w:t>
        </w:r>
        <w:r w:rsidR="000E24A7" w:rsidRPr="00873EB1">
          <w:rPr>
            <w:rStyle w:val="Hyperlink"/>
          </w:rPr>
          <w:t>28</w:t>
        </w:r>
      </w:hyperlink>
    </w:p>
    <w:p w14:paraId="69B701F1" w14:textId="07668EFF" w:rsidR="005725C5" w:rsidRPr="00873EB1" w:rsidRDefault="00AE6C65" w:rsidP="005725C5">
      <w:pPr>
        <w:ind w:firstLine="648"/>
        <w:jc w:val="both"/>
      </w:pPr>
      <w:hyperlink w:anchor="_1.4:_Speech_Recognition" w:history="1">
        <w:r w:rsidR="005725C5" w:rsidRPr="00873EB1">
          <w:rPr>
            <w:rStyle w:val="Hyperlink"/>
          </w:rPr>
          <w:t>1.4 Speech Recognition…..............................................................................................................</w:t>
        </w:r>
        <w:r w:rsidR="000E24A7" w:rsidRPr="00873EB1">
          <w:rPr>
            <w:rStyle w:val="Hyperlink"/>
          </w:rPr>
          <w:t>29</w:t>
        </w:r>
      </w:hyperlink>
    </w:p>
    <w:p w14:paraId="598D7AD2" w14:textId="41E9EB2E" w:rsidR="005725C5" w:rsidRPr="00873EB1" w:rsidRDefault="00AE6C65" w:rsidP="005725C5">
      <w:pPr>
        <w:ind w:firstLine="648"/>
        <w:jc w:val="both"/>
      </w:pPr>
      <w:hyperlink w:anchor="_1.5:_Overheating" w:history="1">
        <w:r w:rsidR="005725C5" w:rsidRPr="00873EB1">
          <w:rPr>
            <w:rStyle w:val="Hyperlink"/>
          </w:rPr>
          <w:t>1.5 Overheating…….......................................................................................................................</w:t>
        </w:r>
        <w:r w:rsidR="000E24A7" w:rsidRPr="00873EB1">
          <w:rPr>
            <w:rStyle w:val="Hyperlink"/>
          </w:rPr>
          <w:t>29</w:t>
        </w:r>
      </w:hyperlink>
    </w:p>
    <w:p w14:paraId="0DCF1AEF" w14:textId="3550E890" w:rsidR="005725C5" w:rsidRPr="00873EB1" w:rsidRDefault="00AE6C65" w:rsidP="00CD5F0F">
      <w:pPr>
        <w:ind w:firstLine="648"/>
      </w:pPr>
      <w:hyperlink w:anchor="_1.6:_Mystery_Response" w:history="1">
        <w:r w:rsidR="005725C5" w:rsidRPr="00873EB1">
          <w:rPr>
            <w:rStyle w:val="Hyperlink"/>
          </w:rPr>
          <w:t>1.6</w:t>
        </w:r>
        <w:r w:rsidR="00CD5F0F">
          <w:rPr>
            <w:rStyle w:val="Hyperlink"/>
          </w:rPr>
          <w:t xml:space="preserve"> </w:t>
        </w:r>
        <w:r w:rsidR="00CD5F0F" w:rsidRPr="00CD5F0F">
          <w:rPr>
            <w:rStyle w:val="Hyperlink"/>
          </w:rPr>
          <w:t>NAO Can’t Walk on Carpe</w:t>
        </w:r>
        <w:r w:rsidR="00CD5F0F">
          <w:rPr>
            <w:rStyle w:val="Hyperlink"/>
          </w:rPr>
          <w:t>t.</w:t>
        </w:r>
        <w:r w:rsidR="005725C5" w:rsidRPr="00873EB1">
          <w:rPr>
            <w:rStyle w:val="Hyperlink"/>
          </w:rPr>
          <w:t>.....................................................................................................</w:t>
        </w:r>
        <w:r w:rsidR="000E24A7" w:rsidRPr="00873EB1">
          <w:rPr>
            <w:rStyle w:val="Hyperlink"/>
          </w:rPr>
          <w:t>29</w:t>
        </w:r>
      </w:hyperlink>
    </w:p>
    <w:p w14:paraId="4181A4C2" w14:textId="671169F5" w:rsidR="002A1011" w:rsidRPr="00873EB1" w:rsidRDefault="00AE6C65" w:rsidP="0084303C">
      <w:pPr>
        <w:jc w:val="both"/>
      </w:pPr>
      <w:hyperlink w:anchor="_section_2:_bug" w:history="1">
        <w:r w:rsidR="002A1011" w:rsidRPr="00873EB1">
          <w:rPr>
            <w:rStyle w:val="Hyperlink"/>
          </w:rPr>
          <w:t xml:space="preserve">Section 2: </w:t>
        </w:r>
        <w:r w:rsidR="005725C5" w:rsidRPr="00873EB1">
          <w:rPr>
            <w:rStyle w:val="Hyperlink"/>
          </w:rPr>
          <w:t>Bug Report……….</w:t>
        </w:r>
        <w:r w:rsidR="002A1011" w:rsidRPr="00873EB1">
          <w:rPr>
            <w:rStyle w:val="Hyperlink"/>
          </w:rPr>
          <w:t>…………………………………………………………………………………………………………………</w:t>
        </w:r>
        <w:r w:rsidR="000E24A7" w:rsidRPr="00873EB1">
          <w:rPr>
            <w:rStyle w:val="Hyperlink"/>
          </w:rPr>
          <w:t>30</w:t>
        </w:r>
      </w:hyperlink>
    </w:p>
    <w:p w14:paraId="259A89E9" w14:textId="685189FB" w:rsidR="002A1011" w:rsidRPr="00873EB1" w:rsidRDefault="002A1011" w:rsidP="0084303C">
      <w:pPr>
        <w:jc w:val="both"/>
      </w:pPr>
      <w:r w:rsidRPr="00873EB1">
        <w:tab/>
      </w:r>
      <w:hyperlink w:anchor="_Red_Ball_Tracker" w:history="1">
        <w:r w:rsidRPr="00873EB1">
          <w:rPr>
            <w:rStyle w:val="Hyperlink"/>
          </w:rPr>
          <w:t>2.</w:t>
        </w:r>
        <w:r w:rsidR="005725C5" w:rsidRPr="00873EB1">
          <w:rPr>
            <w:rStyle w:val="Hyperlink"/>
          </w:rPr>
          <w:t>1</w:t>
        </w:r>
        <w:r w:rsidRPr="00873EB1">
          <w:rPr>
            <w:rStyle w:val="Hyperlink"/>
          </w:rPr>
          <w:t xml:space="preserve"> </w:t>
        </w:r>
        <w:r w:rsidR="00F45498" w:rsidRPr="00873EB1">
          <w:rPr>
            <w:rStyle w:val="Hyperlink"/>
          </w:rPr>
          <w:t>Red Ball Tracker</w:t>
        </w:r>
        <w:r w:rsidRPr="00873EB1">
          <w:rPr>
            <w:rStyle w:val="Hyperlink"/>
          </w:rPr>
          <w:t>.......................................................................................................................</w:t>
        </w:r>
        <w:r w:rsidR="00F45498" w:rsidRPr="00873EB1">
          <w:rPr>
            <w:rStyle w:val="Hyperlink"/>
          </w:rPr>
          <w:t>30</w:t>
        </w:r>
      </w:hyperlink>
    </w:p>
    <w:p w14:paraId="311128DE" w14:textId="35F519DD" w:rsidR="00F45498" w:rsidRPr="00873EB1" w:rsidRDefault="00F45498" w:rsidP="0084303C">
      <w:pPr>
        <w:jc w:val="both"/>
      </w:pPr>
      <w:r w:rsidRPr="00873EB1">
        <w:tab/>
      </w:r>
      <w:hyperlink w:anchor="_NAOqi_not_ready" w:history="1">
        <w:r w:rsidRPr="00873EB1">
          <w:rPr>
            <w:rStyle w:val="Hyperlink"/>
          </w:rPr>
          <w:t>2.2 NAO</w:t>
        </w:r>
        <w:r w:rsidR="0047705E" w:rsidRPr="00873EB1">
          <w:rPr>
            <w:rStyle w:val="Hyperlink"/>
          </w:rPr>
          <w:t>qi</w:t>
        </w:r>
        <w:r w:rsidRPr="00873EB1">
          <w:rPr>
            <w:rStyle w:val="Hyperlink"/>
          </w:rPr>
          <w:t xml:space="preserve"> Not Ready Yet…………………………………………………………………………………………………………</w:t>
        </w:r>
        <w:r w:rsidR="00873EB1">
          <w:rPr>
            <w:rStyle w:val="Hyperlink"/>
          </w:rPr>
          <w:t>.</w:t>
        </w:r>
        <w:r w:rsidRPr="00873EB1">
          <w:rPr>
            <w:rStyle w:val="Hyperlink"/>
          </w:rPr>
          <w:t>30</w:t>
        </w:r>
      </w:hyperlink>
    </w:p>
    <w:p w14:paraId="74FDB643" w14:textId="50DD0C34" w:rsidR="00F45498" w:rsidRPr="00873EB1" w:rsidRDefault="00F45498" w:rsidP="0084303C">
      <w:pPr>
        <w:jc w:val="both"/>
      </w:pPr>
      <w:r w:rsidRPr="00873EB1">
        <w:tab/>
      </w:r>
      <w:hyperlink w:anchor="_ALBehavior" w:history="1">
        <w:r w:rsidRPr="00873EB1">
          <w:rPr>
            <w:rStyle w:val="Hyperlink"/>
          </w:rPr>
          <w:t xml:space="preserve">2.3 </w:t>
        </w:r>
        <w:proofErr w:type="spellStart"/>
        <w:r w:rsidRPr="00873EB1">
          <w:rPr>
            <w:rStyle w:val="Hyperlink"/>
          </w:rPr>
          <w:t>ALBehavior</w:t>
        </w:r>
        <w:proofErr w:type="spellEnd"/>
        <w:r w:rsidRPr="00873EB1">
          <w:rPr>
            <w:rStyle w:val="Hyperlink"/>
          </w:rPr>
          <w:t>…………………………………………………………………………………………………………………………30</w:t>
        </w:r>
      </w:hyperlink>
    </w:p>
    <w:p w14:paraId="1DA337BF" w14:textId="391E853C" w:rsidR="00F45498" w:rsidRPr="00873EB1" w:rsidRDefault="00F45498" w:rsidP="0084303C">
      <w:pPr>
        <w:jc w:val="both"/>
      </w:pPr>
      <w:r w:rsidRPr="00873EB1">
        <w:tab/>
      </w:r>
      <w:hyperlink w:anchor="_Error_800:_Can’t" w:history="1">
        <w:r w:rsidRPr="00873EB1">
          <w:rPr>
            <w:rStyle w:val="Hyperlink"/>
          </w:rPr>
          <w:t>2.4 Error 800: Can’t Access Battery………………………………………………………………………………………</w:t>
        </w:r>
        <w:proofErr w:type="gramStart"/>
        <w:r w:rsidRPr="00873EB1">
          <w:rPr>
            <w:rStyle w:val="Hyperlink"/>
          </w:rPr>
          <w:t>…..</w:t>
        </w:r>
        <w:proofErr w:type="gramEnd"/>
        <w:r w:rsidRPr="00873EB1">
          <w:rPr>
            <w:rStyle w:val="Hyperlink"/>
          </w:rPr>
          <w:t>30</w:t>
        </w:r>
      </w:hyperlink>
    </w:p>
    <w:p w14:paraId="07419B48" w14:textId="4A48E980" w:rsidR="00F45498" w:rsidRPr="00873EB1" w:rsidRDefault="00F45498" w:rsidP="0084303C">
      <w:pPr>
        <w:jc w:val="both"/>
      </w:pPr>
      <w:r w:rsidRPr="00873EB1">
        <w:tab/>
      </w:r>
      <w:hyperlink w:anchor="_Firmware_update_after" w:history="1">
        <w:r w:rsidRPr="00873EB1">
          <w:rPr>
            <w:rStyle w:val="Hyperlink"/>
          </w:rPr>
          <w:t>2.5 Firmware Update After Segmentation Fault……………………………………………………………………</w:t>
        </w:r>
        <w:proofErr w:type="gramStart"/>
        <w:r w:rsidRPr="00873EB1">
          <w:rPr>
            <w:rStyle w:val="Hyperlink"/>
          </w:rPr>
          <w:t>…..</w:t>
        </w:r>
        <w:proofErr w:type="gramEnd"/>
        <w:r w:rsidRPr="00873EB1">
          <w:rPr>
            <w:rStyle w:val="Hyperlink"/>
          </w:rPr>
          <w:t>30</w:t>
        </w:r>
      </w:hyperlink>
    </w:p>
    <w:p w14:paraId="0A3D3F87" w14:textId="6A12FC29" w:rsidR="00F45498" w:rsidRPr="00873EB1" w:rsidRDefault="00F45498" w:rsidP="0084303C">
      <w:pPr>
        <w:jc w:val="both"/>
      </w:pPr>
      <w:r w:rsidRPr="00873EB1">
        <w:tab/>
      </w:r>
      <w:hyperlink w:anchor="_Timelime_executes_when" w:history="1">
        <w:r w:rsidRPr="00873EB1">
          <w:rPr>
            <w:rStyle w:val="Hyperlink"/>
          </w:rPr>
          <w:t>2.6 Timeline Executes When User Presses Stop in Choregraphe……………………………………………….30</w:t>
        </w:r>
      </w:hyperlink>
    </w:p>
    <w:p w14:paraId="3A032017" w14:textId="6A97E296" w:rsidR="00F45498" w:rsidRPr="00873EB1" w:rsidRDefault="00F45498" w:rsidP="0084303C">
      <w:pPr>
        <w:jc w:val="both"/>
      </w:pPr>
      <w:r w:rsidRPr="00873EB1">
        <w:tab/>
      </w:r>
      <w:hyperlink w:anchor="_NAO_can’t_walk" w:history="1">
        <w:r w:rsidRPr="00873EB1">
          <w:rPr>
            <w:rStyle w:val="Hyperlink"/>
          </w:rPr>
          <w:t xml:space="preserve">2.7 </w:t>
        </w:r>
        <w:r w:rsidR="00CD5F0F">
          <w:rPr>
            <w:rStyle w:val="Hyperlink"/>
          </w:rPr>
          <w:t>Mystery Response………</w:t>
        </w:r>
        <w:proofErr w:type="gramStart"/>
        <w:r w:rsidR="00CD5F0F">
          <w:rPr>
            <w:rStyle w:val="Hyperlink"/>
          </w:rPr>
          <w:t>…..</w:t>
        </w:r>
        <w:proofErr w:type="gramEnd"/>
        <w:r w:rsidRPr="00873EB1">
          <w:rPr>
            <w:rStyle w:val="Hyperlink"/>
          </w:rPr>
          <w:t>………………………………………………………………………………………………….30</w:t>
        </w:r>
      </w:hyperlink>
    </w:p>
    <w:p w14:paraId="770DE399" w14:textId="77777777" w:rsidR="00EE767C" w:rsidRDefault="00EE767C" w:rsidP="0084303C">
      <w:pPr>
        <w:pStyle w:val="Logo"/>
        <w:tabs>
          <w:tab w:val="left" w:pos="6282"/>
        </w:tabs>
        <w:jc w:val="both"/>
      </w:pPr>
    </w:p>
    <w:p w14:paraId="6FEE49B9" w14:textId="7EC9DE75" w:rsidR="003411A9" w:rsidRDefault="003411A9" w:rsidP="003411A9">
      <w:pPr>
        <w:pStyle w:val="Heading1"/>
        <w:ind w:left="0"/>
        <w:jc w:val="both"/>
      </w:pPr>
      <w:bookmarkStart w:id="186" w:name="_section_1:_problems"/>
      <w:bookmarkStart w:id="187" w:name="_Toc2842889"/>
      <w:bookmarkStart w:id="188" w:name="_Toc2843344"/>
      <w:bookmarkStart w:id="189" w:name="_Toc2843426"/>
      <w:bookmarkEnd w:id="186"/>
      <w:r>
        <w:lastRenderedPageBreak/>
        <w:t>section 1: problems encountered</w:t>
      </w:r>
    </w:p>
    <w:p w14:paraId="488E088A" w14:textId="77777777" w:rsidR="003411A9" w:rsidRPr="003411A9" w:rsidRDefault="003411A9" w:rsidP="003411A9"/>
    <w:p w14:paraId="6A221351" w14:textId="0C4B7F50" w:rsidR="001016C2" w:rsidRDefault="003411A9" w:rsidP="0084303C">
      <w:pPr>
        <w:pStyle w:val="Heading2"/>
        <w:jc w:val="both"/>
      </w:pPr>
      <w:bookmarkStart w:id="190" w:name="_1.1:_Internal_Clock"/>
      <w:bookmarkEnd w:id="190"/>
      <w:r>
        <w:t xml:space="preserve">1.1: </w:t>
      </w:r>
      <w:r w:rsidR="001016C2">
        <w:t>Internal Clock</w:t>
      </w:r>
      <w:bookmarkEnd w:id="187"/>
      <w:bookmarkEnd w:id="188"/>
      <w:bookmarkEnd w:id="189"/>
    </w:p>
    <w:p w14:paraId="384BEB16" w14:textId="77777777" w:rsidR="001016C2" w:rsidRPr="00FB59E7" w:rsidRDefault="001016C2" w:rsidP="0084303C">
      <w:pPr>
        <w:pStyle w:val="Heading3"/>
        <w:jc w:val="both"/>
        <w:rPr>
          <w:rFonts w:ascii="Arial" w:hAnsi="Arial" w:cs="Arial"/>
        </w:rPr>
      </w:pPr>
      <w:r w:rsidRPr="00FB59E7">
        <w:rPr>
          <w:rFonts w:ascii="Arial" w:hAnsi="Arial" w:cs="Arial"/>
        </w:rPr>
        <w:t>Problem</w:t>
      </w:r>
    </w:p>
    <w:p w14:paraId="53866A9B" w14:textId="45DF3469" w:rsidR="001016C2" w:rsidRPr="00FB59E7" w:rsidRDefault="001016C2" w:rsidP="0084303C">
      <w:pPr>
        <w:jc w:val="both"/>
        <w:rPr>
          <w:rFonts w:ascii="Arial" w:hAnsi="Arial" w:cs="Arial"/>
        </w:rPr>
      </w:pPr>
      <w:r w:rsidRPr="00FB59E7">
        <w:rPr>
          <w:rFonts w:ascii="Arial" w:hAnsi="Arial" w:cs="Arial"/>
        </w:rPr>
        <w:tab/>
        <w:t xml:space="preserve">NAO’s internal clock is originally set to UTC time. Time should be able to be changed on NAO’s website by accessing his IP on the web browser, however after changing it and leaving the page, the time </w:t>
      </w:r>
      <w:r w:rsidR="00FC0956" w:rsidRPr="00FB59E7">
        <w:rPr>
          <w:rFonts w:ascii="Arial" w:hAnsi="Arial" w:cs="Arial"/>
        </w:rPr>
        <w:t xml:space="preserve">will always </w:t>
      </w:r>
      <w:proofErr w:type="gramStart"/>
      <w:r w:rsidRPr="00FB59E7">
        <w:rPr>
          <w:rFonts w:ascii="Arial" w:hAnsi="Arial" w:cs="Arial"/>
        </w:rPr>
        <w:t>revert back</w:t>
      </w:r>
      <w:proofErr w:type="gramEnd"/>
      <w:r w:rsidRPr="00FB59E7">
        <w:rPr>
          <w:rFonts w:ascii="Arial" w:hAnsi="Arial" w:cs="Arial"/>
        </w:rPr>
        <w:t xml:space="preserve"> to UTC. NAO’s computer runs a Linux operating system, so NAO’s computer was accessed via SSH and an attempt was made to change the time using command line. This was successful for a short </w:t>
      </w:r>
      <w:proofErr w:type="gramStart"/>
      <w:r w:rsidRPr="00FB59E7">
        <w:rPr>
          <w:rFonts w:ascii="Arial" w:hAnsi="Arial" w:cs="Arial"/>
        </w:rPr>
        <w:t>time,</w:t>
      </w:r>
      <w:proofErr w:type="gramEnd"/>
      <w:r w:rsidRPr="00FB59E7">
        <w:rPr>
          <w:rFonts w:ascii="Arial" w:hAnsi="Arial" w:cs="Arial"/>
        </w:rPr>
        <w:t xml:space="preserve"> however the time was 5 minutes off, and then after NAO was reset, the time was again changed back.</w:t>
      </w:r>
    </w:p>
    <w:p w14:paraId="66B49E50" w14:textId="77777777" w:rsidR="001016C2" w:rsidRPr="00FB59E7" w:rsidRDefault="001016C2" w:rsidP="0084303C">
      <w:pPr>
        <w:pStyle w:val="Heading3"/>
        <w:jc w:val="both"/>
        <w:rPr>
          <w:rFonts w:ascii="Arial" w:hAnsi="Arial" w:cs="Arial"/>
        </w:rPr>
      </w:pPr>
      <w:r w:rsidRPr="00FB59E7">
        <w:rPr>
          <w:rFonts w:ascii="Arial" w:hAnsi="Arial" w:cs="Arial"/>
        </w:rPr>
        <w:t>Resolution</w:t>
      </w:r>
    </w:p>
    <w:p w14:paraId="3A2A5361" w14:textId="22D8763D" w:rsidR="001016C2" w:rsidRPr="00FB59E7" w:rsidRDefault="001016C2" w:rsidP="0084303C">
      <w:pPr>
        <w:jc w:val="both"/>
        <w:rPr>
          <w:rFonts w:ascii="Arial" w:hAnsi="Arial" w:cs="Arial"/>
        </w:rPr>
      </w:pPr>
      <w:r w:rsidRPr="00FB59E7">
        <w:rPr>
          <w:rFonts w:ascii="Arial" w:hAnsi="Arial" w:cs="Arial"/>
        </w:rPr>
        <w:tab/>
        <w:t>Because the team could not</w:t>
      </w:r>
      <w:r w:rsidR="00FC0956" w:rsidRPr="00FB59E7">
        <w:rPr>
          <w:rFonts w:ascii="Arial" w:hAnsi="Arial" w:cs="Arial"/>
        </w:rPr>
        <w:t xml:space="preserve"> reliably</w:t>
      </w:r>
      <w:r w:rsidRPr="00FB59E7">
        <w:rPr>
          <w:rFonts w:ascii="Arial" w:hAnsi="Arial" w:cs="Arial"/>
        </w:rPr>
        <w:t xml:space="preserve"> change NAO’s internal clock, whenever </w:t>
      </w:r>
      <w:r w:rsidR="00FC0956" w:rsidRPr="00FB59E7">
        <w:rPr>
          <w:rFonts w:ascii="Arial" w:hAnsi="Arial" w:cs="Arial"/>
        </w:rPr>
        <w:t xml:space="preserve">a user wants to get the </w:t>
      </w:r>
      <w:r w:rsidRPr="00FB59E7">
        <w:rPr>
          <w:rFonts w:ascii="Arial" w:hAnsi="Arial" w:cs="Arial"/>
        </w:rPr>
        <w:t>time</w:t>
      </w:r>
      <w:r w:rsidR="00FC0956" w:rsidRPr="00FB59E7">
        <w:rPr>
          <w:rFonts w:ascii="Arial" w:hAnsi="Arial" w:cs="Arial"/>
        </w:rPr>
        <w:t xml:space="preserve"> from NAO</w:t>
      </w:r>
      <w:r w:rsidRPr="00FB59E7">
        <w:rPr>
          <w:rFonts w:ascii="Arial" w:hAnsi="Arial" w:cs="Arial"/>
        </w:rPr>
        <w:t>,</w:t>
      </w:r>
      <w:r w:rsidR="00FC0956" w:rsidRPr="00FB59E7">
        <w:rPr>
          <w:rFonts w:ascii="Arial" w:hAnsi="Arial" w:cs="Arial"/>
        </w:rPr>
        <w:t xml:space="preserve"> </w:t>
      </w:r>
      <w:r w:rsidRPr="00FB59E7">
        <w:rPr>
          <w:rFonts w:ascii="Arial" w:hAnsi="Arial" w:cs="Arial"/>
        </w:rPr>
        <w:t>an HTTP request is made to an API that gives the time, relative</w:t>
      </w:r>
      <w:r w:rsidR="00FC0956" w:rsidRPr="00FB59E7">
        <w:rPr>
          <w:rFonts w:ascii="Arial" w:hAnsi="Arial" w:cs="Arial"/>
        </w:rPr>
        <w:t xml:space="preserve"> to</w:t>
      </w:r>
      <w:r w:rsidRPr="00FB59E7">
        <w:rPr>
          <w:rFonts w:ascii="Arial" w:hAnsi="Arial" w:cs="Arial"/>
        </w:rPr>
        <w:t xml:space="preserve"> the IP address making the request. The API could give time relative to an area code given, but it was decided that using the time relative to the IP address was beneficial, as wherever NAO is, the time will be accurate, </w:t>
      </w:r>
      <w:r w:rsidR="00FC0956" w:rsidRPr="00FB59E7">
        <w:rPr>
          <w:rFonts w:ascii="Arial" w:hAnsi="Arial" w:cs="Arial"/>
        </w:rPr>
        <w:t>assuming that</w:t>
      </w:r>
      <w:r w:rsidRPr="00FB59E7">
        <w:rPr>
          <w:rFonts w:ascii="Arial" w:hAnsi="Arial" w:cs="Arial"/>
        </w:rPr>
        <w:t xml:space="preserve"> NAO is not using a VPN.</w:t>
      </w:r>
    </w:p>
    <w:p w14:paraId="653CBDA7" w14:textId="77777777" w:rsidR="00FC0956" w:rsidRPr="00D2387C" w:rsidRDefault="00FC0956" w:rsidP="0084303C">
      <w:pPr>
        <w:jc w:val="both"/>
      </w:pPr>
    </w:p>
    <w:p w14:paraId="04CD94CC" w14:textId="36A3DED9" w:rsidR="001016C2" w:rsidRDefault="003411A9" w:rsidP="0084303C">
      <w:pPr>
        <w:pStyle w:val="Heading2"/>
        <w:jc w:val="both"/>
      </w:pPr>
      <w:bookmarkStart w:id="191" w:name="_1.2:_Segmentation_Faults"/>
      <w:bookmarkStart w:id="192" w:name="_Toc2842890"/>
      <w:bookmarkStart w:id="193" w:name="_Toc2843345"/>
      <w:bookmarkStart w:id="194" w:name="_Toc2843427"/>
      <w:bookmarkEnd w:id="191"/>
      <w:r>
        <w:t xml:space="preserve">1.2: </w:t>
      </w:r>
      <w:r w:rsidR="001016C2">
        <w:t>Segmentation Faults</w:t>
      </w:r>
      <w:bookmarkEnd w:id="192"/>
      <w:bookmarkEnd w:id="193"/>
      <w:bookmarkEnd w:id="194"/>
    </w:p>
    <w:p w14:paraId="5DD20071" w14:textId="77777777" w:rsidR="001016C2" w:rsidRPr="00FB59E7" w:rsidRDefault="001016C2" w:rsidP="0084303C">
      <w:pPr>
        <w:pStyle w:val="Heading3"/>
        <w:jc w:val="both"/>
        <w:rPr>
          <w:rFonts w:ascii="Arial" w:hAnsi="Arial" w:cs="Arial"/>
        </w:rPr>
      </w:pPr>
      <w:r w:rsidRPr="00FB59E7">
        <w:rPr>
          <w:rFonts w:ascii="Arial" w:hAnsi="Arial" w:cs="Arial"/>
        </w:rPr>
        <w:t>Problem</w:t>
      </w:r>
    </w:p>
    <w:p w14:paraId="5C67E0F1" w14:textId="3A0DB121" w:rsidR="001016C2" w:rsidRPr="00FB59E7" w:rsidRDefault="001016C2" w:rsidP="0084303C">
      <w:pPr>
        <w:ind w:firstLine="648"/>
        <w:jc w:val="both"/>
        <w:rPr>
          <w:rFonts w:ascii="Arial" w:hAnsi="Arial" w:cs="Arial"/>
        </w:rPr>
      </w:pPr>
      <w:r w:rsidRPr="00FB59E7">
        <w:rPr>
          <w:rFonts w:ascii="Arial" w:hAnsi="Arial" w:cs="Arial"/>
        </w:rPr>
        <w:t xml:space="preserve">After extensive use, or if NAO has been running for an extended </w:t>
      </w:r>
      <w:proofErr w:type="gramStart"/>
      <w:r w:rsidRPr="00FB59E7">
        <w:rPr>
          <w:rFonts w:ascii="Arial" w:hAnsi="Arial" w:cs="Arial"/>
        </w:rPr>
        <w:t>period of time</w:t>
      </w:r>
      <w:proofErr w:type="gramEnd"/>
      <w:r w:rsidRPr="00FB59E7">
        <w:rPr>
          <w:rFonts w:ascii="Arial" w:hAnsi="Arial" w:cs="Arial"/>
        </w:rPr>
        <w:t xml:space="preserve">, occasionally NAO will move to the crouching position, and </w:t>
      </w:r>
      <w:r w:rsidR="002E2C96" w:rsidRPr="00FB59E7">
        <w:rPr>
          <w:rFonts w:ascii="Arial" w:hAnsi="Arial" w:cs="Arial"/>
        </w:rPr>
        <w:t>his chest light will blink red, usually warm to the touch.</w:t>
      </w:r>
      <w:r w:rsidR="0084303C" w:rsidRPr="00FB59E7">
        <w:rPr>
          <w:rFonts w:ascii="Arial" w:hAnsi="Arial" w:cs="Arial"/>
        </w:rPr>
        <w:t xml:space="preserve"> The blinking red light means that NAO is in an unusable </w:t>
      </w:r>
      <w:proofErr w:type="gramStart"/>
      <w:r w:rsidR="0084303C" w:rsidRPr="00FB59E7">
        <w:rPr>
          <w:rFonts w:ascii="Arial" w:hAnsi="Arial" w:cs="Arial"/>
        </w:rPr>
        <w:t>state, and</w:t>
      </w:r>
      <w:proofErr w:type="gramEnd"/>
      <w:r w:rsidR="0084303C" w:rsidRPr="00FB59E7">
        <w:rPr>
          <w:rFonts w:ascii="Arial" w:hAnsi="Arial" w:cs="Arial"/>
        </w:rPr>
        <w:t xml:space="preserve"> cannot be recovered. After some research in documentation and command line investigation,</w:t>
      </w:r>
      <w:r w:rsidR="002E2C96" w:rsidRPr="00FB59E7">
        <w:rPr>
          <w:rFonts w:ascii="Arial" w:hAnsi="Arial" w:cs="Arial"/>
        </w:rPr>
        <w:t xml:space="preserve"> it was found that this was indicative of a segmentation fault.</w:t>
      </w:r>
    </w:p>
    <w:p w14:paraId="182D5AFD" w14:textId="6A34717F" w:rsidR="001016C2" w:rsidRPr="00FB59E7" w:rsidRDefault="001016C2" w:rsidP="0084303C">
      <w:pPr>
        <w:pStyle w:val="Heading3"/>
        <w:jc w:val="both"/>
        <w:rPr>
          <w:rFonts w:ascii="Arial" w:hAnsi="Arial" w:cs="Arial"/>
        </w:rPr>
      </w:pPr>
      <w:r w:rsidRPr="00FB59E7">
        <w:rPr>
          <w:rFonts w:ascii="Arial" w:hAnsi="Arial" w:cs="Arial"/>
        </w:rPr>
        <w:t>Resolution</w:t>
      </w:r>
    </w:p>
    <w:p w14:paraId="78F30DD8" w14:textId="6AD2DD97" w:rsidR="002E2C96" w:rsidRPr="00FB59E7" w:rsidRDefault="002E2C96" w:rsidP="00AD0ABF">
      <w:pPr>
        <w:jc w:val="both"/>
        <w:rPr>
          <w:rFonts w:ascii="Arial" w:hAnsi="Arial" w:cs="Arial"/>
          <w:b/>
        </w:rPr>
      </w:pPr>
      <w:r w:rsidRPr="00FB59E7">
        <w:rPr>
          <w:rFonts w:ascii="Arial" w:hAnsi="Arial" w:cs="Arial"/>
        </w:rPr>
        <w:tab/>
        <w:t xml:space="preserve">Because NAO reaches this state when doing absolutely nothing, the team could not narrow the problem down to a single module, and no changes could be made to fix it. The only solution found was to make sure NAO is not unnecessarily running for a long </w:t>
      </w:r>
      <w:proofErr w:type="gramStart"/>
      <w:r w:rsidRPr="00FB59E7">
        <w:rPr>
          <w:rFonts w:ascii="Arial" w:hAnsi="Arial" w:cs="Arial"/>
        </w:rPr>
        <w:t>time, and</w:t>
      </w:r>
      <w:proofErr w:type="gramEnd"/>
      <w:r w:rsidRPr="00FB59E7">
        <w:rPr>
          <w:rFonts w:ascii="Arial" w:hAnsi="Arial" w:cs="Arial"/>
        </w:rPr>
        <w:t xml:space="preserve"> does not do strenuous activity in succession for a long period of time. </w:t>
      </w:r>
      <w:r w:rsidRPr="00FB59E7">
        <w:rPr>
          <w:rFonts w:ascii="Arial" w:hAnsi="Arial" w:cs="Arial"/>
          <w:b/>
        </w:rPr>
        <w:t>It is stressed that this problem is not solved as the actual cause of the problem has not been found, however preventative measures have been made.</w:t>
      </w:r>
    </w:p>
    <w:p w14:paraId="368BE09E" w14:textId="77777777" w:rsidR="00FC0956" w:rsidRPr="00FC0956" w:rsidRDefault="00FC0956" w:rsidP="002E2C96">
      <w:pPr>
        <w:rPr>
          <w:b/>
        </w:rPr>
      </w:pPr>
    </w:p>
    <w:p w14:paraId="16E65D13" w14:textId="145D62D5" w:rsidR="00E510A0" w:rsidRDefault="003411A9" w:rsidP="00E510A0">
      <w:pPr>
        <w:pStyle w:val="Heading2"/>
        <w:jc w:val="both"/>
      </w:pPr>
      <w:bookmarkStart w:id="195" w:name="_1.3:_Trigger_Conditions"/>
      <w:bookmarkStart w:id="196" w:name="_Toc2842891"/>
      <w:bookmarkStart w:id="197" w:name="_Toc2843346"/>
      <w:bookmarkStart w:id="198" w:name="_Toc2843428"/>
      <w:bookmarkEnd w:id="195"/>
      <w:r>
        <w:t xml:space="preserve">1.3: </w:t>
      </w:r>
      <w:r w:rsidR="00E510A0">
        <w:t>Trigger Conditions</w:t>
      </w:r>
      <w:bookmarkEnd w:id="196"/>
      <w:bookmarkEnd w:id="197"/>
      <w:bookmarkEnd w:id="198"/>
    </w:p>
    <w:p w14:paraId="1E8D5EE5" w14:textId="77777777" w:rsidR="00E510A0" w:rsidRPr="00FB59E7" w:rsidRDefault="00E510A0" w:rsidP="00E510A0">
      <w:pPr>
        <w:pStyle w:val="Heading3"/>
        <w:jc w:val="both"/>
        <w:rPr>
          <w:rFonts w:ascii="Arial" w:hAnsi="Arial" w:cs="Arial"/>
        </w:rPr>
      </w:pPr>
      <w:r w:rsidRPr="00FB59E7">
        <w:rPr>
          <w:rFonts w:ascii="Arial" w:hAnsi="Arial" w:cs="Arial"/>
        </w:rPr>
        <w:t>Problem</w:t>
      </w:r>
    </w:p>
    <w:p w14:paraId="307E4B7D" w14:textId="0E26E491" w:rsidR="00E510A0" w:rsidRPr="00FB59E7" w:rsidRDefault="00E510A0" w:rsidP="00AD0ABF">
      <w:pPr>
        <w:jc w:val="both"/>
        <w:rPr>
          <w:rFonts w:ascii="Arial" w:hAnsi="Arial" w:cs="Arial"/>
        </w:rPr>
      </w:pPr>
      <w:r w:rsidRPr="00FB59E7">
        <w:rPr>
          <w:rFonts w:ascii="Arial" w:hAnsi="Arial" w:cs="Arial"/>
        </w:rPr>
        <w:tab/>
        <w:t>NAO would frequently trigger behaviors with no user prompting</w:t>
      </w:r>
      <w:r w:rsidR="00FC0956" w:rsidRPr="00FB59E7">
        <w:rPr>
          <w:rFonts w:ascii="Arial" w:hAnsi="Arial" w:cs="Arial"/>
        </w:rPr>
        <w:t xml:space="preserve"> them</w:t>
      </w:r>
      <w:r w:rsidRPr="00FB59E7">
        <w:rPr>
          <w:rFonts w:ascii="Arial" w:hAnsi="Arial" w:cs="Arial"/>
        </w:rPr>
        <w:t>. As more modules were put on the robot</w:t>
      </w:r>
      <w:r w:rsidR="00FC0956" w:rsidRPr="00FB59E7">
        <w:rPr>
          <w:rFonts w:ascii="Arial" w:hAnsi="Arial" w:cs="Arial"/>
        </w:rPr>
        <w:t>,</w:t>
      </w:r>
      <w:r w:rsidRPr="00FB59E7">
        <w:rPr>
          <w:rFonts w:ascii="Arial" w:hAnsi="Arial" w:cs="Arial"/>
        </w:rPr>
        <w:t xml:space="preserve"> the problem became more and more apparent</w:t>
      </w:r>
      <w:r w:rsidR="00FC0956" w:rsidRPr="00FB59E7">
        <w:rPr>
          <w:rFonts w:ascii="Arial" w:hAnsi="Arial" w:cs="Arial"/>
        </w:rPr>
        <w:t xml:space="preserve"> as there were more modules fighting to run</w:t>
      </w:r>
      <w:r w:rsidRPr="00FB59E7">
        <w:rPr>
          <w:rFonts w:ascii="Arial" w:hAnsi="Arial" w:cs="Arial"/>
        </w:rPr>
        <w:t>. Trigger conditions were set to activate when there was a person in view for more than 6 seconds</w:t>
      </w:r>
    </w:p>
    <w:p w14:paraId="7822BB25" w14:textId="77777777" w:rsidR="00E510A0" w:rsidRPr="00FB59E7" w:rsidRDefault="00E510A0" w:rsidP="00E510A0">
      <w:pPr>
        <w:pStyle w:val="Heading3"/>
        <w:jc w:val="both"/>
        <w:rPr>
          <w:rFonts w:ascii="Arial" w:hAnsi="Arial" w:cs="Arial"/>
        </w:rPr>
      </w:pPr>
      <w:r w:rsidRPr="00FB59E7">
        <w:rPr>
          <w:rFonts w:ascii="Arial" w:hAnsi="Arial" w:cs="Arial"/>
        </w:rPr>
        <w:t>Resolution</w:t>
      </w:r>
    </w:p>
    <w:p w14:paraId="6772783E" w14:textId="29FC252D" w:rsidR="00E510A0" w:rsidRPr="003D1EEA" w:rsidRDefault="00E510A0" w:rsidP="00AD0ABF">
      <w:pPr>
        <w:jc w:val="both"/>
        <w:rPr>
          <w:rFonts w:ascii="Arial" w:hAnsi="Arial" w:cs="Arial"/>
        </w:rPr>
      </w:pPr>
      <w:r>
        <w:tab/>
      </w:r>
      <w:r w:rsidRPr="003D1EEA">
        <w:rPr>
          <w:rFonts w:ascii="Arial" w:hAnsi="Arial" w:cs="Arial"/>
        </w:rPr>
        <w:t xml:space="preserve">The team originally understood trigger conditions to mean the conditions under which a behavior could be prompted by the user. </w:t>
      </w:r>
      <w:proofErr w:type="gramStart"/>
      <w:r w:rsidRPr="003D1EEA">
        <w:rPr>
          <w:rFonts w:ascii="Arial" w:hAnsi="Arial" w:cs="Arial"/>
        </w:rPr>
        <w:t>In actuality, trigger</w:t>
      </w:r>
      <w:proofErr w:type="gramEnd"/>
      <w:r w:rsidRPr="003D1EEA">
        <w:rPr>
          <w:rFonts w:ascii="Arial" w:hAnsi="Arial" w:cs="Arial"/>
        </w:rPr>
        <w:t xml:space="preserve"> conditions meant that the behavior </w:t>
      </w:r>
      <w:r w:rsidRPr="003D1EEA">
        <w:rPr>
          <w:rFonts w:ascii="Arial" w:hAnsi="Arial" w:cs="Arial"/>
        </w:rPr>
        <w:lastRenderedPageBreak/>
        <w:t xml:space="preserve">could trigger autonomously, meaning without user input. Once trigger conditions were removed the team no longer had </w:t>
      </w:r>
      <w:r w:rsidR="00FC0956" w:rsidRPr="003D1EEA">
        <w:rPr>
          <w:rFonts w:ascii="Arial" w:hAnsi="Arial" w:cs="Arial"/>
        </w:rPr>
        <w:t xml:space="preserve">such </w:t>
      </w:r>
      <w:r w:rsidRPr="003D1EEA">
        <w:rPr>
          <w:rFonts w:ascii="Arial" w:hAnsi="Arial" w:cs="Arial"/>
        </w:rPr>
        <w:t>problems.</w:t>
      </w:r>
    </w:p>
    <w:p w14:paraId="492B0A16" w14:textId="77777777" w:rsidR="00FC0956" w:rsidRPr="00F95764" w:rsidRDefault="00FC0956" w:rsidP="00E510A0"/>
    <w:p w14:paraId="2D7BE1D4" w14:textId="0E77B695" w:rsidR="00E510A0" w:rsidRDefault="003411A9" w:rsidP="00E510A0">
      <w:pPr>
        <w:pStyle w:val="Heading2"/>
        <w:jc w:val="both"/>
      </w:pPr>
      <w:bookmarkStart w:id="199" w:name="_1.4:_Speech_Recognition"/>
      <w:bookmarkStart w:id="200" w:name="_Toc2842892"/>
      <w:bookmarkStart w:id="201" w:name="_Toc2843347"/>
      <w:bookmarkStart w:id="202" w:name="_Toc2843429"/>
      <w:bookmarkEnd w:id="199"/>
      <w:r>
        <w:t xml:space="preserve">1.4: </w:t>
      </w:r>
      <w:r w:rsidR="00E510A0">
        <w:t>Speech Recognition</w:t>
      </w:r>
      <w:bookmarkEnd w:id="200"/>
      <w:bookmarkEnd w:id="201"/>
      <w:bookmarkEnd w:id="202"/>
    </w:p>
    <w:p w14:paraId="04934CCC" w14:textId="77777777" w:rsidR="00E510A0" w:rsidRPr="003D1EEA" w:rsidRDefault="00E510A0" w:rsidP="00E510A0">
      <w:pPr>
        <w:pStyle w:val="Heading3"/>
        <w:jc w:val="both"/>
        <w:rPr>
          <w:rFonts w:ascii="Arial" w:hAnsi="Arial" w:cs="Arial"/>
        </w:rPr>
      </w:pPr>
      <w:r w:rsidRPr="003D1EEA">
        <w:rPr>
          <w:rFonts w:ascii="Arial" w:hAnsi="Arial" w:cs="Arial"/>
        </w:rPr>
        <w:t>Problem</w:t>
      </w:r>
    </w:p>
    <w:p w14:paraId="21F5EC3A" w14:textId="753DFB05" w:rsidR="00E510A0" w:rsidRPr="003D1EEA" w:rsidRDefault="00E510A0" w:rsidP="00CB628D">
      <w:pPr>
        <w:jc w:val="both"/>
        <w:rPr>
          <w:rFonts w:ascii="Arial" w:hAnsi="Arial" w:cs="Arial"/>
        </w:rPr>
      </w:pPr>
      <w:r w:rsidRPr="003D1EEA">
        <w:rPr>
          <w:rFonts w:ascii="Arial" w:hAnsi="Arial" w:cs="Arial"/>
        </w:rPr>
        <w:tab/>
        <w:t>NAO could not take verbal parameters in commands</w:t>
      </w:r>
      <w:r w:rsidR="00FC0956" w:rsidRPr="003D1EEA">
        <w:rPr>
          <w:rFonts w:ascii="Arial" w:hAnsi="Arial" w:cs="Arial"/>
        </w:rPr>
        <w:t xml:space="preserve"> (akin to Google Assistant or Apple’s Siri).</w:t>
      </w:r>
    </w:p>
    <w:p w14:paraId="727436CC" w14:textId="77777777" w:rsidR="00E510A0" w:rsidRPr="003D1EEA" w:rsidRDefault="00E510A0" w:rsidP="00E510A0">
      <w:pPr>
        <w:pStyle w:val="Heading3"/>
        <w:jc w:val="both"/>
        <w:rPr>
          <w:rFonts w:ascii="Arial" w:hAnsi="Arial" w:cs="Arial"/>
        </w:rPr>
      </w:pPr>
      <w:r w:rsidRPr="003D1EEA">
        <w:rPr>
          <w:rFonts w:ascii="Arial" w:hAnsi="Arial" w:cs="Arial"/>
        </w:rPr>
        <w:t>Resolution</w:t>
      </w:r>
    </w:p>
    <w:p w14:paraId="6F67261E" w14:textId="65D3F636" w:rsidR="00E510A0" w:rsidRPr="003D1EEA" w:rsidRDefault="00E510A0" w:rsidP="00CB628D">
      <w:pPr>
        <w:jc w:val="both"/>
        <w:rPr>
          <w:rFonts w:ascii="Arial" w:hAnsi="Arial" w:cs="Arial"/>
        </w:rPr>
      </w:pPr>
      <w:r w:rsidRPr="003D1EEA">
        <w:rPr>
          <w:rFonts w:ascii="Arial" w:hAnsi="Arial" w:cs="Arial"/>
        </w:rPr>
        <w:tab/>
        <w:t xml:space="preserve">After testing and research, the team concluded that NAO’s speech recognition does not recognize what a user says word for word but recognized specific phrases </w:t>
      </w:r>
      <w:r w:rsidRPr="003D1EEA">
        <w:rPr>
          <w:rFonts w:ascii="Arial" w:hAnsi="Arial" w:cs="Arial"/>
          <w:b/>
        </w:rPr>
        <w:t>from a finite list</w:t>
      </w:r>
      <w:r w:rsidRPr="003D1EEA">
        <w:rPr>
          <w:rFonts w:ascii="Arial" w:hAnsi="Arial" w:cs="Arial"/>
        </w:rPr>
        <w:t xml:space="preserve">. This meant to take parameters, first the behavior had to be triggered, the parameter would be asked for by NAO, </w:t>
      </w:r>
      <w:r w:rsidR="001D3F6B" w:rsidRPr="003D1EEA">
        <w:rPr>
          <w:rFonts w:ascii="Arial" w:hAnsi="Arial" w:cs="Arial"/>
        </w:rPr>
        <w:t>and then</w:t>
      </w:r>
      <w:r w:rsidRPr="003D1EEA">
        <w:rPr>
          <w:rFonts w:ascii="Arial" w:hAnsi="Arial" w:cs="Arial"/>
        </w:rPr>
        <w:t xml:space="preserve"> a list of specific answers had to be put into the speech recognition module in a switch statement that will return the answer.</w:t>
      </w:r>
    </w:p>
    <w:p w14:paraId="0F995827" w14:textId="77777777" w:rsidR="00FC0956" w:rsidRDefault="00FC0956" w:rsidP="00E510A0"/>
    <w:p w14:paraId="59D9AFD8" w14:textId="24B787E0" w:rsidR="00C333F0" w:rsidRDefault="003411A9" w:rsidP="00C333F0">
      <w:pPr>
        <w:pStyle w:val="Heading2"/>
      </w:pPr>
      <w:bookmarkStart w:id="203" w:name="_1.5:_Overheating"/>
      <w:bookmarkStart w:id="204" w:name="_Toc2842893"/>
      <w:bookmarkStart w:id="205" w:name="_Toc2843348"/>
      <w:bookmarkStart w:id="206" w:name="_Toc2843430"/>
      <w:bookmarkEnd w:id="203"/>
      <w:r>
        <w:t xml:space="preserve">1.5: </w:t>
      </w:r>
      <w:r w:rsidR="00C333F0">
        <w:t>Overheating</w:t>
      </w:r>
      <w:bookmarkEnd w:id="204"/>
      <w:bookmarkEnd w:id="205"/>
      <w:bookmarkEnd w:id="206"/>
    </w:p>
    <w:p w14:paraId="0F3BD863" w14:textId="77777777" w:rsidR="00C333F0" w:rsidRPr="003D1EEA" w:rsidRDefault="00C333F0" w:rsidP="00C333F0">
      <w:pPr>
        <w:pStyle w:val="Heading3"/>
        <w:rPr>
          <w:rFonts w:ascii="Arial" w:hAnsi="Arial" w:cs="Arial"/>
        </w:rPr>
      </w:pPr>
      <w:r w:rsidRPr="003D1EEA">
        <w:rPr>
          <w:rFonts w:ascii="Arial" w:hAnsi="Arial" w:cs="Arial"/>
        </w:rPr>
        <w:t>Problem</w:t>
      </w:r>
    </w:p>
    <w:p w14:paraId="05E900C5" w14:textId="62298FE1" w:rsidR="00C333F0" w:rsidRPr="003D1EEA" w:rsidRDefault="00C333F0" w:rsidP="00C333F0">
      <w:pPr>
        <w:ind w:firstLine="648"/>
        <w:rPr>
          <w:rFonts w:ascii="Arial" w:hAnsi="Arial" w:cs="Arial"/>
        </w:rPr>
      </w:pPr>
      <w:r w:rsidRPr="003D1EEA">
        <w:rPr>
          <w:rFonts w:ascii="Arial" w:hAnsi="Arial" w:cs="Arial"/>
        </w:rPr>
        <w:t>Occasionally when performing strenuous behaviors, a motor overheating warning will be triggered.</w:t>
      </w:r>
    </w:p>
    <w:p w14:paraId="56CF3EE3" w14:textId="77777777" w:rsidR="00C333F0" w:rsidRPr="003D1EEA" w:rsidRDefault="00C333F0" w:rsidP="00C333F0">
      <w:pPr>
        <w:pStyle w:val="Heading3"/>
        <w:rPr>
          <w:rFonts w:ascii="Arial" w:hAnsi="Arial" w:cs="Arial"/>
        </w:rPr>
      </w:pPr>
      <w:r w:rsidRPr="003D1EEA">
        <w:rPr>
          <w:rFonts w:ascii="Arial" w:hAnsi="Arial" w:cs="Arial"/>
        </w:rPr>
        <w:t>Resolution</w:t>
      </w:r>
    </w:p>
    <w:p w14:paraId="67AC6294" w14:textId="2B1796F1" w:rsidR="00C333F0" w:rsidRPr="003D1EEA" w:rsidRDefault="00C333F0" w:rsidP="00CB628D">
      <w:pPr>
        <w:jc w:val="both"/>
        <w:rPr>
          <w:rFonts w:ascii="Arial" w:hAnsi="Arial" w:cs="Arial"/>
        </w:rPr>
      </w:pPr>
      <w:r w:rsidRPr="003D1EEA">
        <w:rPr>
          <w:rFonts w:ascii="Arial" w:hAnsi="Arial" w:cs="Arial"/>
        </w:rPr>
        <w:tab/>
        <w:t>During both demoing and development</w:t>
      </w:r>
      <w:r w:rsidR="00FC0956" w:rsidRPr="003D1EEA">
        <w:rPr>
          <w:rFonts w:ascii="Arial" w:hAnsi="Arial" w:cs="Arial"/>
        </w:rPr>
        <w:t>, be careful</w:t>
      </w:r>
      <w:r w:rsidRPr="003D1EEA">
        <w:rPr>
          <w:rFonts w:ascii="Arial" w:hAnsi="Arial" w:cs="Arial"/>
        </w:rPr>
        <w:t xml:space="preserve"> not</w:t>
      </w:r>
      <w:r w:rsidR="00FC0956" w:rsidRPr="003D1EEA">
        <w:rPr>
          <w:rFonts w:ascii="Arial" w:hAnsi="Arial" w:cs="Arial"/>
        </w:rPr>
        <w:t xml:space="preserve"> to</w:t>
      </w:r>
      <w:r w:rsidRPr="003D1EEA">
        <w:rPr>
          <w:rFonts w:ascii="Arial" w:hAnsi="Arial" w:cs="Arial"/>
        </w:rPr>
        <w:t xml:space="preserve"> do too many strenuous modules in a row. This avoids annoying warning messages and </w:t>
      </w:r>
      <w:r w:rsidR="00FC0956" w:rsidRPr="003D1EEA">
        <w:rPr>
          <w:rFonts w:ascii="Arial" w:hAnsi="Arial" w:cs="Arial"/>
        </w:rPr>
        <w:t xml:space="preserve">potential </w:t>
      </w:r>
      <w:r w:rsidRPr="003D1EEA">
        <w:rPr>
          <w:rFonts w:ascii="Arial" w:hAnsi="Arial" w:cs="Arial"/>
        </w:rPr>
        <w:t>motor damage.</w:t>
      </w:r>
      <w:r w:rsidR="00FC0956" w:rsidRPr="003D1EEA">
        <w:rPr>
          <w:rFonts w:ascii="Arial" w:hAnsi="Arial" w:cs="Arial"/>
        </w:rPr>
        <w:t xml:space="preserve"> If an overheat does occur, keep the NAO unit shut off for 30 minutes to an hour to allow cool-down.</w:t>
      </w:r>
    </w:p>
    <w:p w14:paraId="43065984" w14:textId="77777777" w:rsidR="00FC0956" w:rsidRDefault="00FC0956" w:rsidP="00C333F0"/>
    <w:p w14:paraId="5B4EB8FB" w14:textId="2EF8704A" w:rsidR="00C333F0" w:rsidRDefault="003411A9" w:rsidP="00C333F0">
      <w:pPr>
        <w:pStyle w:val="Heading2"/>
      </w:pPr>
      <w:bookmarkStart w:id="207" w:name="_1.6:_Mystery_Response"/>
      <w:bookmarkStart w:id="208" w:name="_Toc2842894"/>
      <w:bookmarkStart w:id="209" w:name="_Toc2843349"/>
      <w:bookmarkStart w:id="210" w:name="_Toc2843431"/>
      <w:bookmarkEnd w:id="207"/>
      <w:r>
        <w:t xml:space="preserve">1.6: </w:t>
      </w:r>
      <w:bookmarkEnd w:id="208"/>
      <w:bookmarkEnd w:id="209"/>
      <w:bookmarkEnd w:id="210"/>
      <w:r w:rsidR="00CD5F0F">
        <w:t>nao walking on carpet</w:t>
      </w:r>
    </w:p>
    <w:p w14:paraId="761B60A1" w14:textId="77777777" w:rsidR="00C333F0" w:rsidRPr="003D1EEA" w:rsidRDefault="00C333F0" w:rsidP="00C333F0">
      <w:pPr>
        <w:pStyle w:val="Heading3"/>
        <w:rPr>
          <w:rFonts w:ascii="Arial" w:hAnsi="Arial" w:cs="Arial"/>
        </w:rPr>
      </w:pPr>
      <w:r w:rsidRPr="003D1EEA">
        <w:rPr>
          <w:rFonts w:ascii="Arial" w:hAnsi="Arial" w:cs="Arial"/>
        </w:rPr>
        <w:t>Problem</w:t>
      </w:r>
    </w:p>
    <w:p w14:paraId="1356EC77" w14:textId="3202240D" w:rsidR="00C333F0" w:rsidRPr="003D1EEA" w:rsidRDefault="00CD5F0F" w:rsidP="00CD5F0F">
      <w:pPr>
        <w:ind w:firstLine="648"/>
        <w:rPr>
          <w:rFonts w:ascii="Arial" w:hAnsi="Arial" w:cs="Arial"/>
        </w:rPr>
      </w:pPr>
      <w:r w:rsidRPr="00E127EF">
        <w:rPr>
          <w:rFonts w:ascii="Arial" w:hAnsi="Arial" w:cs="Arial"/>
        </w:rPr>
        <w:t>NAO</w:t>
      </w:r>
      <w:r>
        <w:rPr>
          <w:rFonts w:ascii="Arial" w:hAnsi="Arial" w:cs="Arial"/>
        </w:rPr>
        <w:t xml:space="preserve"> will</w:t>
      </w:r>
      <w:r w:rsidRPr="00E127EF">
        <w:rPr>
          <w:rFonts w:ascii="Arial" w:hAnsi="Arial" w:cs="Arial"/>
        </w:rPr>
        <w:t xml:space="preserve"> fall over when walking on carpet</w:t>
      </w:r>
      <w:r>
        <w:rPr>
          <w:rFonts w:ascii="Arial" w:hAnsi="Arial" w:cs="Arial"/>
        </w:rPr>
        <w:t xml:space="preserve">, as </w:t>
      </w:r>
      <w:r w:rsidRPr="00E127EF">
        <w:rPr>
          <w:rFonts w:ascii="Arial" w:hAnsi="Arial" w:cs="Arial"/>
        </w:rPr>
        <w:t>there is no grip on its feet.</w:t>
      </w:r>
    </w:p>
    <w:p w14:paraId="08BA3AF8" w14:textId="77777777" w:rsidR="00C333F0" w:rsidRPr="003D1EEA" w:rsidRDefault="00C333F0" w:rsidP="00C333F0">
      <w:pPr>
        <w:pStyle w:val="Heading3"/>
        <w:rPr>
          <w:rFonts w:ascii="Arial" w:hAnsi="Arial" w:cs="Arial"/>
        </w:rPr>
      </w:pPr>
      <w:r w:rsidRPr="003D1EEA">
        <w:rPr>
          <w:rFonts w:ascii="Arial" w:hAnsi="Arial" w:cs="Arial"/>
        </w:rPr>
        <w:t>Resolution</w:t>
      </w:r>
    </w:p>
    <w:p w14:paraId="64E13962" w14:textId="722A9977" w:rsidR="00EE767C" w:rsidRPr="003D1EEA" w:rsidRDefault="00C333F0" w:rsidP="00CB628D">
      <w:pPr>
        <w:jc w:val="both"/>
        <w:rPr>
          <w:rFonts w:ascii="Arial" w:hAnsi="Arial" w:cs="Arial"/>
        </w:rPr>
      </w:pPr>
      <w:r w:rsidRPr="003D1EEA">
        <w:rPr>
          <w:rFonts w:ascii="Arial" w:hAnsi="Arial" w:cs="Arial"/>
        </w:rPr>
        <w:tab/>
      </w:r>
      <w:r w:rsidR="00CD5F0F">
        <w:rPr>
          <w:rFonts w:ascii="Arial" w:hAnsi="Arial" w:cs="Arial"/>
        </w:rPr>
        <w:t>It is best to keep NAO on tables or other similar surfaces, as that is his intended scenario/location. Carpet is not a safe material for NAO to be on.</w:t>
      </w:r>
      <w:r w:rsidR="001509B0" w:rsidRPr="003D1EEA">
        <w:rPr>
          <w:rFonts w:ascii="Arial" w:hAnsi="Arial" w:cs="Arial"/>
        </w:rPr>
        <w:t xml:space="preserve"> </w:t>
      </w:r>
    </w:p>
    <w:p w14:paraId="49B702BF" w14:textId="0CF12538" w:rsidR="003411A9" w:rsidRDefault="003411A9" w:rsidP="001D3F6B"/>
    <w:p w14:paraId="1A2D98EF" w14:textId="6250B627" w:rsidR="003411A9" w:rsidRDefault="003411A9" w:rsidP="001D3F6B"/>
    <w:p w14:paraId="4D68F240" w14:textId="72D485D1" w:rsidR="003411A9" w:rsidRDefault="005725C5" w:rsidP="005725C5">
      <w:pPr>
        <w:pStyle w:val="Heading1"/>
      </w:pPr>
      <w:bookmarkStart w:id="211" w:name="_section_2:_bug"/>
      <w:bookmarkEnd w:id="211"/>
      <w:r>
        <w:t>section 2: bug report</w:t>
      </w:r>
    </w:p>
    <w:p w14:paraId="19885347" w14:textId="77777777" w:rsidR="00BF621F" w:rsidRDefault="00BF621F" w:rsidP="00241FBD">
      <w:pPr>
        <w:pStyle w:val="Heading2"/>
        <w:numPr>
          <w:ilvl w:val="1"/>
          <w:numId w:val="48"/>
        </w:numPr>
      </w:pPr>
      <w:bookmarkStart w:id="212" w:name="_Red_Ball_Tracker"/>
      <w:bookmarkEnd w:id="212"/>
      <w:r>
        <w:t>Red Ball Tracker</w:t>
      </w:r>
    </w:p>
    <w:p w14:paraId="1DEF9D37" w14:textId="7CDC684D" w:rsidR="00BF621F" w:rsidRPr="003D1EEA" w:rsidRDefault="00AE6C65" w:rsidP="00BF621F">
      <w:pPr>
        <w:ind w:left="0" w:firstLine="432"/>
        <w:rPr>
          <w:rFonts w:ascii="Arial" w:hAnsi="Arial" w:cs="Arial"/>
        </w:rPr>
      </w:pPr>
      <w:r>
        <w:rPr>
          <w:rFonts w:ascii="Arial" w:hAnsi="Arial" w:cs="Arial"/>
        </w:rPr>
        <w:t>“</w:t>
      </w:r>
      <w:proofErr w:type="spellStart"/>
      <w:r w:rsidR="00BF621F" w:rsidRPr="003D1EEA">
        <w:rPr>
          <w:rFonts w:ascii="Arial" w:hAnsi="Arial" w:cs="Arial"/>
        </w:rPr>
        <w:t>ALTracker</w:t>
      </w:r>
      <w:proofErr w:type="spellEnd"/>
      <w:r>
        <w:rPr>
          <w:rFonts w:ascii="Arial" w:hAnsi="Arial" w:cs="Arial"/>
        </w:rPr>
        <w:t>”, the tracking module for NAO provided within Choregraphe</w:t>
      </w:r>
      <w:r w:rsidR="00BF621F" w:rsidRPr="003D1EEA">
        <w:rPr>
          <w:rFonts w:ascii="Arial" w:hAnsi="Arial" w:cs="Arial"/>
        </w:rPr>
        <w:t xml:space="preserve"> </w:t>
      </w:r>
      <w:r>
        <w:rPr>
          <w:rFonts w:ascii="Arial" w:hAnsi="Arial" w:cs="Arial"/>
        </w:rPr>
        <w:t>has</w:t>
      </w:r>
      <w:r w:rsidR="00BF621F" w:rsidRPr="003D1EEA">
        <w:rPr>
          <w:rFonts w:ascii="Arial" w:hAnsi="Arial" w:cs="Arial"/>
        </w:rPr>
        <w:t xml:space="preserve"> a tracking module for red balls, however the ball must be completely red with no dark markings.</w:t>
      </w:r>
    </w:p>
    <w:p w14:paraId="7096CE01" w14:textId="77777777" w:rsidR="0047705E" w:rsidRDefault="0047705E" w:rsidP="00BF621F">
      <w:pPr>
        <w:ind w:left="0" w:firstLine="432"/>
      </w:pPr>
    </w:p>
    <w:p w14:paraId="0C6F1955" w14:textId="77777777" w:rsidR="00BF621F" w:rsidRDefault="00BF621F" w:rsidP="00241FBD">
      <w:pPr>
        <w:pStyle w:val="Heading2"/>
        <w:numPr>
          <w:ilvl w:val="1"/>
          <w:numId w:val="48"/>
        </w:numPr>
      </w:pPr>
      <w:bookmarkStart w:id="213" w:name="_NAOqi_not_ready"/>
      <w:bookmarkEnd w:id="213"/>
      <w:r>
        <w:lastRenderedPageBreak/>
        <w:t>NAOqi not ready yet</w:t>
      </w:r>
    </w:p>
    <w:p w14:paraId="1D2B76E5" w14:textId="7649AA99" w:rsidR="00BF621F" w:rsidRPr="003D1EEA" w:rsidRDefault="00BF621F" w:rsidP="00CB628D">
      <w:pPr>
        <w:ind w:left="0" w:firstLine="432"/>
        <w:jc w:val="both"/>
        <w:rPr>
          <w:rFonts w:ascii="Arial" w:hAnsi="Arial" w:cs="Arial"/>
        </w:rPr>
      </w:pPr>
      <w:r w:rsidRPr="003D1EEA">
        <w:rPr>
          <w:rFonts w:ascii="Arial" w:hAnsi="Arial" w:cs="Arial"/>
        </w:rPr>
        <w:t xml:space="preserve">NAOqi, </w:t>
      </w:r>
      <w:r w:rsidR="00AE6C65">
        <w:rPr>
          <w:rFonts w:ascii="Arial" w:hAnsi="Arial" w:cs="Arial"/>
        </w:rPr>
        <w:t xml:space="preserve">which provides </w:t>
      </w:r>
      <w:r w:rsidRPr="003D1EEA">
        <w:rPr>
          <w:rFonts w:ascii="Arial" w:hAnsi="Arial" w:cs="Arial"/>
        </w:rPr>
        <w:t xml:space="preserve">the 3D robot simulator </w:t>
      </w:r>
      <w:r w:rsidR="00AE6C65">
        <w:rPr>
          <w:rFonts w:ascii="Arial" w:hAnsi="Arial" w:cs="Arial"/>
        </w:rPr>
        <w:t>with</w:t>
      </w:r>
      <w:r w:rsidRPr="003D1EEA">
        <w:rPr>
          <w:rFonts w:ascii="Arial" w:hAnsi="Arial" w:cs="Arial"/>
        </w:rPr>
        <w:t xml:space="preserve">in Choregraphe, sometimes does not launch when Choregraphe is being opened on MacOS and Windows. The workaround is to run the </w:t>
      </w:r>
      <w:proofErr w:type="spellStart"/>
      <w:r w:rsidRPr="003D1EEA">
        <w:rPr>
          <w:rFonts w:ascii="Arial" w:hAnsi="Arial" w:cs="Arial"/>
        </w:rPr>
        <w:t>naoqi</w:t>
      </w:r>
      <w:proofErr w:type="spellEnd"/>
      <w:r w:rsidRPr="003D1EEA">
        <w:rPr>
          <w:rFonts w:ascii="Arial" w:hAnsi="Arial" w:cs="Arial"/>
        </w:rPr>
        <w:t>-bin as an Administrator after launching Choregraphe</w:t>
      </w:r>
      <w:r w:rsidR="00AE6C65">
        <w:rPr>
          <w:rFonts w:ascii="Arial" w:hAnsi="Arial" w:cs="Arial"/>
        </w:rPr>
        <w:t>. This bin file</w:t>
      </w:r>
      <w:r w:rsidRPr="003D1EEA">
        <w:rPr>
          <w:rFonts w:ascii="Arial" w:hAnsi="Arial" w:cs="Arial"/>
        </w:rPr>
        <w:t xml:space="preserve"> </w:t>
      </w:r>
      <w:r w:rsidR="00AE6C65">
        <w:rPr>
          <w:rFonts w:ascii="Arial" w:hAnsi="Arial" w:cs="Arial"/>
        </w:rPr>
        <w:t>can be</w:t>
      </w:r>
      <w:r w:rsidRPr="003D1EEA">
        <w:rPr>
          <w:rFonts w:ascii="Arial" w:hAnsi="Arial" w:cs="Arial"/>
        </w:rPr>
        <w:t xml:space="preserve"> found in Program Files &gt; Softbank Robotics &gt; Choregraphe Suite 2.8 &gt; bin. The first time running </w:t>
      </w:r>
      <w:proofErr w:type="spellStart"/>
      <w:r w:rsidRPr="003D1EEA">
        <w:rPr>
          <w:rFonts w:ascii="Arial" w:hAnsi="Arial" w:cs="Arial"/>
        </w:rPr>
        <w:t>naoqi</w:t>
      </w:r>
      <w:proofErr w:type="spellEnd"/>
      <w:r w:rsidRPr="003D1EEA">
        <w:rPr>
          <w:rFonts w:ascii="Arial" w:hAnsi="Arial" w:cs="Arial"/>
        </w:rPr>
        <w:t>-bin will take several minutes.</w:t>
      </w:r>
    </w:p>
    <w:p w14:paraId="4DDD9CF2" w14:textId="77777777" w:rsidR="0047705E" w:rsidRDefault="0047705E" w:rsidP="00BF621F">
      <w:pPr>
        <w:ind w:left="0" w:firstLine="432"/>
      </w:pPr>
    </w:p>
    <w:p w14:paraId="277CFEB1" w14:textId="77777777" w:rsidR="00BF621F" w:rsidRDefault="00BF621F" w:rsidP="00241FBD">
      <w:pPr>
        <w:pStyle w:val="Heading2"/>
        <w:numPr>
          <w:ilvl w:val="1"/>
          <w:numId w:val="48"/>
        </w:numPr>
      </w:pPr>
      <w:bookmarkStart w:id="214" w:name="_ALBehavior"/>
      <w:bookmarkEnd w:id="214"/>
      <w:r>
        <w:t>ALBehavior</w:t>
      </w:r>
    </w:p>
    <w:p w14:paraId="01439B6E" w14:textId="7472D3EE" w:rsidR="00BF621F" w:rsidRPr="003D1EEA" w:rsidRDefault="00AE6C65" w:rsidP="00CB628D">
      <w:pPr>
        <w:ind w:firstLine="360"/>
        <w:jc w:val="both"/>
        <w:rPr>
          <w:rFonts w:ascii="Arial" w:hAnsi="Arial" w:cs="Arial"/>
        </w:rPr>
      </w:pPr>
      <w:r>
        <w:rPr>
          <w:rFonts w:ascii="Arial" w:hAnsi="Arial" w:cs="Arial"/>
        </w:rPr>
        <w:t>“</w:t>
      </w:r>
      <w:proofErr w:type="spellStart"/>
      <w:r w:rsidR="00BF621F" w:rsidRPr="003D1EEA">
        <w:rPr>
          <w:rFonts w:ascii="Arial" w:hAnsi="Arial" w:cs="Arial"/>
        </w:rPr>
        <w:t>ALBehavior</w:t>
      </w:r>
      <w:proofErr w:type="spellEnd"/>
      <w:r>
        <w:rPr>
          <w:rFonts w:ascii="Arial" w:hAnsi="Arial" w:cs="Arial"/>
        </w:rPr>
        <w:t>”</w:t>
      </w:r>
      <w:r w:rsidR="00BF621F" w:rsidRPr="003D1EEA">
        <w:rPr>
          <w:rFonts w:ascii="Arial" w:hAnsi="Arial" w:cs="Arial"/>
        </w:rPr>
        <w:t xml:space="preserve"> is a core module that requires the physical NAO robot to be plugged in and connected </w:t>
      </w:r>
      <w:proofErr w:type="gramStart"/>
      <w:r w:rsidR="00BF621F" w:rsidRPr="003D1EEA">
        <w:rPr>
          <w:rFonts w:ascii="Arial" w:hAnsi="Arial" w:cs="Arial"/>
        </w:rPr>
        <w:t>in order to</w:t>
      </w:r>
      <w:proofErr w:type="gramEnd"/>
      <w:r w:rsidR="00BF621F" w:rsidRPr="003D1EEA">
        <w:rPr>
          <w:rFonts w:ascii="Arial" w:hAnsi="Arial" w:cs="Arial"/>
        </w:rPr>
        <w:t xml:space="preserve"> work. This module doesn’t work when executing behaviors on a NAOqi simulated </w:t>
      </w:r>
      <w:proofErr w:type="gramStart"/>
      <w:r w:rsidR="00BF621F" w:rsidRPr="003D1EEA">
        <w:rPr>
          <w:rFonts w:ascii="Arial" w:hAnsi="Arial" w:cs="Arial"/>
        </w:rPr>
        <w:t>robot</w:t>
      </w:r>
      <w:r w:rsidR="00CD5F0F">
        <w:rPr>
          <w:rFonts w:ascii="Arial" w:hAnsi="Arial" w:cs="Arial"/>
        </w:rPr>
        <w:t>, and</w:t>
      </w:r>
      <w:proofErr w:type="gramEnd"/>
      <w:r w:rsidR="00CD5F0F">
        <w:rPr>
          <w:rFonts w:ascii="Arial" w:hAnsi="Arial" w:cs="Arial"/>
        </w:rPr>
        <w:t xml:space="preserve"> can cause issues within Choregraphe.</w:t>
      </w:r>
    </w:p>
    <w:p w14:paraId="6BB6C90C" w14:textId="77777777" w:rsidR="0047705E" w:rsidRPr="004A305F" w:rsidRDefault="0047705E" w:rsidP="00BF621F">
      <w:pPr>
        <w:ind w:firstLine="360"/>
      </w:pPr>
    </w:p>
    <w:p w14:paraId="19AE773F" w14:textId="693E53B0" w:rsidR="00BF621F" w:rsidRDefault="00BF621F" w:rsidP="00241FBD">
      <w:pPr>
        <w:pStyle w:val="Heading2"/>
        <w:numPr>
          <w:ilvl w:val="1"/>
          <w:numId w:val="48"/>
        </w:numPr>
      </w:pPr>
      <w:bookmarkStart w:id="215" w:name="_Error_800:_Can’t"/>
      <w:bookmarkEnd w:id="215"/>
      <w:r>
        <w:t>Error 800: Can’t access battery</w:t>
      </w:r>
    </w:p>
    <w:p w14:paraId="55216CC6" w14:textId="5176EB62" w:rsidR="00BF621F" w:rsidRPr="003D1EEA" w:rsidRDefault="00BF621F" w:rsidP="00CB628D">
      <w:pPr>
        <w:ind w:firstLine="360"/>
        <w:jc w:val="both"/>
        <w:rPr>
          <w:rFonts w:ascii="Arial" w:hAnsi="Arial" w:cs="Arial"/>
        </w:rPr>
      </w:pPr>
      <w:r w:rsidRPr="003D1EEA">
        <w:rPr>
          <w:rFonts w:ascii="Arial" w:hAnsi="Arial" w:cs="Arial"/>
        </w:rPr>
        <w:t xml:space="preserve">Error 800 randomly appeared while practicing a demo of the </w:t>
      </w:r>
      <w:r w:rsidR="00CD5F0F">
        <w:rPr>
          <w:rFonts w:ascii="Arial" w:hAnsi="Arial" w:cs="Arial"/>
        </w:rPr>
        <w:t>“</w:t>
      </w:r>
      <w:r w:rsidRPr="003D1EEA">
        <w:rPr>
          <w:rFonts w:ascii="Arial" w:hAnsi="Arial" w:cs="Arial"/>
        </w:rPr>
        <w:t xml:space="preserve">Sing </w:t>
      </w:r>
      <w:r w:rsidR="00CD5F0F">
        <w:rPr>
          <w:rFonts w:ascii="Arial" w:hAnsi="Arial" w:cs="Arial"/>
        </w:rPr>
        <w:t>t</w:t>
      </w:r>
      <w:r w:rsidRPr="003D1EEA">
        <w:rPr>
          <w:rFonts w:ascii="Arial" w:hAnsi="Arial" w:cs="Arial"/>
        </w:rPr>
        <w:t>he Anthem</w:t>
      </w:r>
      <w:r w:rsidR="00CD5F0F">
        <w:rPr>
          <w:rFonts w:ascii="Arial" w:hAnsi="Arial" w:cs="Arial"/>
        </w:rPr>
        <w:t>”</w:t>
      </w:r>
      <w:r w:rsidRPr="003D1EEA">
        <w:rPr>
          <w:rFonts w:ascii="Arial" w:hAnsi="Arial" w:cs="Arial"/>
        </w:rPr>
        <w:t xml:space="preserve"> module and while the robot was charging. </w:t>
      </w:r>
      <w:r w:rsidR="00CD5F0F">
        <w:rPr>
          <w:rFonts w:ascii="Arial" w:hAnsi="Arial" w:cs="Arial"/>
        </w:rPr>
        <w:t>It seems a simple restart of the NAO unit fixes this bug.</w:t>
      </w:r>
    </w:p>
    <w:p w14:paraId="1B774CB9" w14:textId="77777777" w:rsidR="0047705E" w:rsidRDefault="0047705E" w:rsidP="00BF621F">
      <w:pPr>
        <w:ind w:firstLine="360"/>
      </w:pPr>
    </w:p>
    <w:p w14:paraId="7E56D8CE" w14:textId="77777777" w:rsidR="00BF621F" w:rsidRDefault="00BF621F" w:rsidP="00241FBD">
      <w:pPr>
        <w:pStyle w:val="Heading2"/>
        <w:numPr>
          <w:ilvl w:val="1"/>
          <w:numId w:val="48"/>
        </w:numPr>
      </w:pPr>
      <w:bookmarkStart w:id="216" w:name="_Firmware_update_after"/>
      <w:bookmarkEnd w:id="216"/>
      <w:r>
        <w:t>Firmware update after segmentation fault</w:t>
      </w:r>
    </w:p>
    <w:p w14:paraId="64C85C82" w14:textId="28795BA5" w:rsidR="00BF621F" w:rsidRPr="003D1EEA" w:rsidRDefault="00CD5F0F" w:rsidP="00CB628D">
      <w:pPr>
        <w:ind w:firstLine="360"/>
        <w:jc w:val="both"/>
        <w:rPr>
          <w:rFonts w:ascii="Arial" w:hAnsi="Arial" w:cs="Arial"/>
        </w:rPr>
      </w:pPr>
      <w:r>
        <w:rPr>
          <w:rFonts w:ascii="Arial" w:hAnsi="Arial" w:cs="Arial"/>
        </w:rPr>
        <w:t>Unnecessary f</w:t>
      </w:r>
      <w:r w:rsidR="00BF621F" w:rsidRPr="003D1EEA">
        <w:rPr>
          <w:rFonts w:ascii="Arial" w:hAnsi="Arial" w:cs="Arial"/>
        </w:rPr>
        <w:t>irmware update</w:t>
      </w:r>
      <w:r>
        <w:rPr>
          <w:rFonts w:ascii="Arial" w:hAnsi="Arial" w:cs="Arial"/>
        </w:rPr>
        <w:t>s</w:t>
      </w:r>
      <w:r w:rsidR="00BF621F" w:rsidRPr="003D1EEA">
        <w:rPr>
          <w:rFonts w:ascii="Arial" w:hAnsi="Arial" w:cs="Arial"/>
        </w:rPr>
        <w:t xml:space="preserve"> </w:t>
      </w:r>
      <w:r>
        <w:rPr>
          <w:rFonts w:ascii="Arial" w:hAnsi="Arial" w:cs="Arial"/>
        </w:rPr>
        <w:t>occur when</w:t>
      </w:r>
      <w:r w:rsidR="00BF621F" w:rsidRPr="003D1EEA">
        <w:rPr>
          <w:rFonts w:ascii="Arial" w:hAnsi="Arial" w:cs="Arial"/>
        </w:rPr>
        <w:t xml:space="preserve"> turning NAO on after a reboot from </w:t>
      </w:r>
      <w:r>
        <w:rPr>
          <w:rFonts w:ascii="Arial" w:hAnsi="Arial" w:cs="Arial"/>
        </w:rPr>
        <w:t xml:space="preserve">a </w:t>
      </w:r>
      <w:r w:rsidR="00BF621F" w:rsidRPr="003D1EEA">
        <w:rPr>
          <w:rFonts w:ascii="Arial" w:hAnsi="Arial" w:cs="Arial"/>
        </w:rPr>
        <w:t xml:space="preserve">segmentation fault. This only appeared after executing multiple strenuous modules in a row. </w:t>
      </w:r>
    </w:p>
    <w:p w14:paraId="52BE7B10" w14:textId="77777777" w:rsidR="0047705E" w:rsidRDefault="0047705E" w:rsidP="00BF621F">
      <w:pPr>
        <w:ind w:firstLine="360"/>
      </w:pPr>
    </w:p>
    <w:p w14:paraId="7591C2DC" w14:textId="77777777" w:rsidR="00BF621F" w:rsidRDefault="00BF621F" w:rsidP="00241FBD">
      <w:pPr>
        <w:pStyle w:val="Heading2"/>
        <w:numPr>
          <w:ilvl w:val="1"/>
          <w:numId w:val="48"/>
        </w:numPr>
      </w:pPr>
      <w:bookmarkStart w:id="217" w:name="_Timelime_executes_when"/>
      <w:bookmarkEnd w:id="217"/>
      <w:r>
        <w:t>Timelime executes when user presses stop in choregraphe</w:t>
      </w:r>
    </w:p>
    <w:p w14:paraId="73ED77BE" w14:textId="671FFE5F" w:rsidR="00BF621F" w:rsidRPr="00E127EF" w:rsidRDefault="00BF621F" w:rsidP="00CB628D">
      <w:pPr>
        <w:ind w:firstLine="360"/>
        <w:jc w:val="both"/>
        <w:rPr>
          <w:rFonts w:ascii="Arial" w:hAnsi="Arial" w:cs="Arial"/>
        </w:rPr>
      </w:pPr>
      <w:r w:rsidRPr="00E127EF">
        <w:rPr>
          <w:rFonts w:ascii="Arial" w:hAnsi="Arial" w:cs="Arial"/>
        </w:rPr>
        <w:t xml:space="preserve">The </w:t>
      </w:r>
      <w:r w:rsidR="00CD5F0F">
        <w:rPr>
          <w:rFonts w:ascii="Arial" w:hAnsi="Arial" w:cs="Arial"/>
        </w:rPr>
        <w:t>“</w:t>
      </w:r>
      <w:r w:rsidRPr="00E127EF">
        <w:rPr>
          <w:rFonts w:ascii="Arial" w:hAnsi="Arial" w:cs="Arial"/>
        </w:rPr>
        <w:t xml:space="preserve">Timeline </w:t>
      </w:r>
      <w:r w:rsidR="00CD5F0F">
        <w:rPr>
          <w:rFonts w:ascii="Arial" w:hAnsi="Arial" w:cs="Arial"/>
        </w:rPr>
        <w:t>B</w:t>
      </w:r>
      <w:r w:rsidRPr="00E127EF">
        <w:rPr>
          <w:rFonts w:ascii="Arial" w:hAnsi="Arial" w:cs="Arial"/>
        </w:rPr>
        <w:t>ox</w:t>
      </w:r>
      <w:r w:rsidR="00CD5F0F">
        <w:rPr>
          <w:rFonts w:ascii="Arial" w:hAnsi="Arial" w:cs="Arial"/>
        </w:rPr>
        <w:t>”</w:t>
      </w:r>
      <w:r w:rsidRPr="00E127EF">
        <w:rPr>
          <w:rFonts w:ascii="Arial" w:hAnsi="Arial" w:cs="Arial"/>
        </w:rPr>
        <w:t xml:space="preserve"> executes entirely including </w:t>
      </w:r>
      <w:proofErr w:type="gramStart"/>
      <w:r w:rsidRPr="00E127EF">
        <w:rPr>
          <w:rFonts w:ascii="Arial" w:hAnsi="Arial" w:cs="Arial"/>
        </w:rPr>
        <w:t>all of</w:t>
      </w:r>
      <w:proofErr w:type="gramEnd"/>
      <w:r w:rsidRPr="00E127EF">
        <w:rPr>
          <w:rFonts w:ascii="Arial" w:hAnsi="Arial" w:cs="Arial"/>
        </w:rPr>
        <w:t xml:space="preserve"> its key frames when the developer stops the behavior in Choregraphe.</w:t>
      </w:r>
      <w:r w:rsidR="00CD5F0F">
        <w:rPr>
          <w:rFonts w:ascii="Arial" w:hAnsi="Arial" w:cs="Arial"/>
        </w:rPr>
        <w:t xml:space="preserve"> This behavior does not appear to be intended.</w:t>
      </w:r>
    </w:p>
    <w:p w14:paraId="0FD4B4F0" w14:textId="77777777" w:rsidR="0047705E" w:rsidRPr="00EF5560" w:rsidRDefault="0047705E" w:rsidP="00BF621F">
      <w:pPr>
        <w:ind w:firstLine="360"/>
      </w:pPr>
    </w:p>
    <w:p w14:paraId="78179DBF" w14:textId="6514D6F6" w:rsidR="00BF621F" w:rsidRDefault="00CD5F0F" w:rsidP="00241FBD">
      <w:pPr>
        <w:pStyle w:val="Heading2"/>
        <w:numPr>
          <w:ilvl w:val="1"/>
          <w:numId w:val="48"/>
        </w:numPr>
      </w:pPr>
      <w:bookmarkStart w:id="218" w:name="_NAO_can’t_walk"/>
      <w:bookmarkEnd w:id="218"/>
      <w:r>
        <w:t>“mystery response”</w:t>
      </w:r>
    </w:p>
    <w:p w14:paraId="02E4770A" w14:textId="0ABB6FCB" w:rsidR="00CD5F0F" w:rsidRPr="00CD5F0F" w:rsidRDefault="00CD5F0F" w:rsidP="00CD5F0F">
      <w:pPr>
        <w:ind w:left="0" w:firstLine="432"/>
        <w:jc w:val="both"/>
        <w:rPr>
          <w:rFonts w:ascii="Arial" w:hAnsi="Arial" w:cs="Arial"/>
        </w:rPr>
      </w:pPr>
      <w:r w:rsidRPr="00CD5F0F">
        <w:rPr>
          <w:rFonts w:ascii="Arial" w:hAnsi="Arial" w:cs="Arial"/>
        </w:rPr>
        <w:t xml:space="preserve">When NAO is not doing anything, one is speaking to NAO, or someone else is in the </w:t>
      </w:r>
      <w:proofErr w:type="spellStart"/>
      <w:r w:rsidRPr="00CD5F0F">
        <w:rPr>
          <w:rFonts w:ascii="Arial" w:hAnsi="Arial" w:cs="Arial"/>
        </w:rPr>
        <w:t>sameroom</w:t>
      </w:r>
      <w:proofErr w:type="spellEnd"/>
      <w:r w:rsidRPr="00CD5F0F">
        <w:rPr>
          <w:rFonts w:ascii="Arial" w:hAnsi="Arial" w:cs="Arial"/>
        </w:rPr>
        <w:t xml:space="preserve"> as NAO, NAO will </w:t>
      </w:r>
      <w:proofErr w:type="spellStart"/>
      <w:r w:rsidRPr="00CD5F0F">
        <w:rPr>
          <w:rFonts w:ascii="Arial" w:hAnsi="Arial" w:cs="Arial"/>
        </w:rPr>
        <w:t>occasioanlly</w:t>
      </w:r>
      <w:proofErr w:type="spellEnd"/>
      <w:r w:rsidRPr="00CD5F0F">
        <w:rPr>
          <w:rFonts w:ascii="Arial" w:hAnsi="Arial" w:cs="Arial"/>
        </w:rPr>
        <w:t xml:space="preserve"> say strange responses, like “Let’s go is been to” or </w:t>
      </w:r>
      <w:proofErr w:type="gramStart"/>
      <w:r w:rsidRPr="00CD5F0F">
        <w:rPr>
          <w:rFonts w:ascii="Arial" w:hAnsi="Arial" w:cs="Arial"/>
        </w:rPr>
        <w:t>“, and</w:t>
      </w:r>
      <w:proofErr w:type="gramEnd"/>
      <w:r w:rsidRPr="00CD5F0F">
        <w:rPr>
          <w:rFonts w:ascii="Arial" w:hAnsi="Arial" w:cs="Arial"/>
        </w:rPr>
        <w:t xml:space="preserve"> lets go has been too” (with ‘,’ said as “comma”). When looking in the dialog, </w:t>
      </w:r>
      <w:proofErr w:type="gramStart"/>
      <w:r w:rsidRPr="00CD5F0F">
        <w:rPr>
          <w:rFonts w:ascii="Arial" w:hAnsi="Arial" w:cs="Arial"/>
        </w:rPr>
        <w:t>whether or not</w:t>
      </w:r>
      <w:proofErr w:type="gramEnd"/>
      <w:r w:rsidRPr="00CD5F0F">
        <w:rPr>
          <w:rFonts w:ascii="Arial" w:hAnsi="Arial" w:cs="Arial"/>
        </w:rPr>
        <w:t xml:space="preserve"> anything was actually said by “human”, NAO believes that “bye” has been said.</w:t>
      </w:r>
      <w:r>
        <w:rPr>
          <w:rFonts w:ascii="Arial" w:hAnsi="Arial" w:cs="Arial"/>
        </w:rPr>
        <w:t xml:space="preserve"> </w:t>
      </w:r>
      <w:r w:rsidRPr="003D1EEA">
        <w:rPr>
          <w:rFonts w:ascii="Arial" w:hAnsi="Arial" w:cs="Arial"/>
        </w:rPr>
        <w:t>No resolution has been made for this problem, as the cause is a mystery. It triggers regardless of if any input was given, and there are no behaviors implemented by the team that have the trigger phrase “bye”, and when the user intentionally says “bye” to NAO, the same response is not given. This problem is but a small annoyance/”quirk</w:t>
      </w:r>
      <w:proofErr w:type="gramStart"/>
      <w:r w:rsidRPr="003D1EEA">
        <w:rPr>
          <w:rFonts w:ascii="Arial" w:hAnsi="Arial" w:cs="Arial"/>
        </w:rPr>
        <w:t>”, and</w:t>
      </w:r>
      <w:proofErr w:type="gramEnd"/>
      <w:r w:rsidRPr="003D1EEA">
        <w:rPr>
          <w:rFonts w:ascii="Arial" w:hAnsi="Arial" w:cs="Arial"/>
        </w:rPr>
        <w:t xml:space="preserve"> does not affect regular functionality.</w:t>
      </w:r>
    </w:p>
    <w:p w14:paraId="4525FF07" w14:textId="5DB58D6D" w:rsidR="003411A9" w:rsidRDefault="003411A9" w:rsidP="00CD5F0F">
      <w:pPr>
        <w:ind w:left="0"/>
      </w:pPr>
    </w:p>
    <w:p w14:paraId="4522B93C" w14:textId="78BA3845" w:rsidR="00DA3D5D" w:rsidRDefault="001117D9" w:rsidP="001117D9">
      <w:pPr>
        <w:pStyle w:val="Logo"/>
        <w:tabs>
          <w:tab w:val="left" w:pos="6282"/>
        </w:tabs>
        <w:ind w:left="0"/>
        <w:jc w:val="both"/>
      </w:pPr>
      <w:bookmarkStart w:id="219" w:name="_Toc2842895"/>
      <w:bookmarkStart w:id="220" w:name="_Toc2843350"/>
      <w:bookmarkStart w:id="221" w:name="_Toc2843432"/>
      <w:r>
        <w:rPr>
          <w:lang w:eastAsia="en-US"/>
        </w:rPr>
        <w:lastRenderedPageBreak/>
        <mc:AlternateContent>
          <mc:Choice Requires="wps">
            <w:drawing>
              <wp:anchor distT="45720" distB="45720" distL="114300" distR="114300" simplePos="0" relativeHeight="251673600" behindDoc="0" locked="0" layoutInCell="1" allowOverlap="1" wp14:anchorId="6795475C" wp14:editId="1C6B45BE">
                <wp:simplePos x="0" y="0"/>
                <wp:positionH relativeFrom="column">
                  <wp:posOffset>972185</wp:posOffset>
                </wp:positionH>
                <wp:positionV relativeFrom="paragraph">
                  <wp:posOffset>3464560</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AE6C65" w:rsidRDefault="00AE6C65"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AE6C65" w:rsidRPr="006111F3" w:rsidRDefault="00AE6C65"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left:0;text-align:left;margin-left:76.55pt;margin-top:272.8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" stroked="f">
                <v:textbox>
                  <w:txbxContent>
                    <w:p w14:paraId="0D0233C4" w14:textId="7FF9B790" w:rsidR="00AE6C65" w:rsidRDefault="00AE6C65"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AE6C65" w:rsidRPr="006111F3" w:rsidRDefault="00AE6C65" w:rsidP="00343849">
                      <w:pPr>
                        <w:jc w:val="center"/>
                        <w:rPr>
                          <w:b/>
                          <w:sz w:val="44"/>
                          <w:szCs w:val="44"/>
                        </w:rPr>
                      </w:pPr>
                      <w:r w:rsidRPr="006111F3">
                        <w:rPr>
                          <w:color w:val="FF0000"/>
                          <w:sz w:val="44"/>
                          <w:szCs w:val="44"/>
                        </w:rPr>
                        <w:t>User Manual</w:t>
                      </w:r>
                    </w:p>
                  </w:txbxContent>
                </v:textbox>
                <w10:wrap type="square"/>
              </v:shape>
            </w:pict>
          </mc:Fallback>
        </mc:AlternateContent>
      </w:r>
      <w:bookmarkEnd w:id="219"/>
      <w:bookmarkEnd w:id="220"/>
      <w:bookmarkEnd w:id="221"/>
      <w:r w:rsidR="00343849">
        <w:rPr>
          <w:lang w:eastAsia="en-US"/>
        </w:rPr>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7B2AD22"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5A8263BC" w14:textId="526E9E42" w:rsidR="00DA3D5D" w:rsidRDefault="00DA3D5D" w:rsidP="0084303C">
      <w:pPr>
        <w:pStyle w:val="Heading1"/>
        <w:ind w:left="0"/>
        <w:jc w:val="both"/>
        <w:rPr>
          <w:noProof/>
        </w:rPr>
      </w:pPr>
    </w:p>
    <w:p w14:paraId="4109113D" w14:textId="2E509427" w:rsidR="00DA3D5D" w:rsidRDefault="00DA3D5D" w:rsidP="0084303C">
      <w:pPr>
        <w:pStyle w:val="Heading1"/>
        <w:ind w:left="0"/>
        <w:jc w:val="both"/>
        <w:rPr>
          <w:noProof/>
        </w:rPr>
      </w:pPr>
    </w:p>
    <w:p w14:paraId="27AE420F" w14:textId="644C923E" w:rsidR="00DA3D5D" w:rsidRDefault="00DA3D5D" w:rsidP="0084303C">
      <w:pPr>
        <w:pStyle w:val="Heading1"/>
        <w:ind w:left="0"/>
        <w:jc w:val="both"/>
        <w:rPr>
          <w:noProof/>
        </w:rPr>
      </w:pPr>
    </w:p>
    <w:p w14:paraId="741708B7" w14:textId="1B087503" w:rsidR="00DA3D5D" w:rsidRDefault="00DA3D5D" w:rsidP="0084303C">
      <w:pPr>
        <w:pStyle w:val="Heading1"/>
        <w:ind w:left="0"/>
        <w:jc w:val="both"/>
        <w:rPr>
          <w:noProof/>
        </w:rPr>
      </w:pPr>
    </w:p>
    <w:p w14:paraId="148B9566" w14:textId="77777777" w:rsidR="00DA3D5D" w:rsidRPr="00DA3D5D" w:rsidRDefault="00DA3D5D" w:rsidP="0084303C">
      <w:pPr>
        <w:jc w:val="both"/>
      </w:pPr>
    </w:p>
    <w:p w14:paraId="1ED1F92E" w14:textId="77777777" w:rsidR="00343849" w:rsidRDefault="00343849" w:rsidP="0084303C">
      <w:pPr>
        <w:pStyle w:val="Heading1"/>
        <w:ind w:left="0"/>
        <w:jc w:val="both"/>
        <w:rPr>
          <w:noProof/>
        </w:rPr>
      </w:pPr>
    </w:p>
    <w:p w14:paraId="5BE35489" w14:textId="77777777" w:rsidR="00343849" w:rsidRDefault="00343849" w:rsidP="0084303C">
      <w:pPr>
        <w:pStyle w:val="Heading1"/>
        <w:ind w:left="0"/>
        <w:jc w:val="both"/>
        <w:rPr>
          <w:noProof/>
        </w:rPr>
      </w:pPr>
    </w:p>
    <w:p w14:paraId="11D7DB96" w14:textId="77777777" w:rsidR="00343849" w:rsidRDefault="00343849" w:rsidP="0084303C">
      <w:pPr>
        <w:pStyle w:val="Heading1"/>
        <w:ind w:left="0"/>
        <w:jc w:val="both"/>
        <w:rPr>
          <w:noProof/>
        </w:rPr>
      </w:pPr>
    </w:p>
    <w:p w14:paraId="76F063CF" w14:textId="0DF628B0" w:rsidR="00343849" w:rsidRDefault="00343849" w:rsidP="0084303C">
      <w:pPr>
        <w:pStyle w:val="Heading1"/>
        <w:ind w:left="0"/>
        <w:jc w:val="both"/>
        <w:rPr>
          <w:noProof/>
        </w:rPr>
      </w:pPr>
    </w:p>
    <w:p w14:paraId="3783A4B5" w14:textId="77777777" w:rsidR="00343849" w:rsidRPr="00343849" w:rsidRDefault="00343849" w:rsidP="0084303C">
      <w:pPr>
        <w:jc w:val="both"/>
      </w:pPr>
    </w:p>
    <w:p w14:paraId="06181F8C" w14:textId="5FDC9119" w:rsidR="00343849" w:rsidRDefault="00343849" w:rsidP="0084303C">
      <w:pPr>
        <w:jc w:val="both"/>
      </w:pPr>
    </w:p>
    <w:p w14:paraId="2BB7488C" w14:textId="3166DBE2" w:rsidR="00CD5F0F" w:rsidRDefault="00CD5F0F" w:rsidP="0084303C">
      <w:pPr>
        <w:jc w:val="both"/>
      </w:pPr>
    </w:p>
    <w:p w14:paraId="520E2958" w14:textId="45C42637" w:rsidR="00CD5F0F" w:rsidRDefault="00CD5F0F" w:rsidP="0084303C">
      <w:pPr>
        <w:jc w:val="both"/>
      </w:pPr>
    </w:p>
    <w:p w14:paraId="10FAE1B4" w14:textId="3D508D8D" w:rsidR="00CD5F0F" w:rsidRDefault="00CD5F0F" w:rsidP="0084303C">
      <w:pPr>
        <w:jc w:val="both"/>
      </w:pPr>
    </w:p>
    <w:p w14:paraId="565327D9" w14:textId="1612AEDD" w:rsidR="00CD5F0F" w:rsidRDefault="00CD5F0F" w:rsidP="0084303C">
      <w:pPr>
        <w:jc w:val="both"/>
      </w:pPr>
    </w:p>
    <w:p w14:paraId="65CB1EB0" w14:textId="6C259874" w:rsidR="00CD5F0F" w:rsidRDefault="00CD5F0F" w:rsidP="0084303C">
      <w:pPr>
        <w:jc w:val="both"/>
      </w:pPr>
    </w:p>
    <w:p w14:paraId="795688CE" w14:textId="1E82F9A3" w:rsidR="00CD5F0F" w:rsidRDefault="00CD5F0F" w:rsidP="0084303C">
      <w:pPr>
        <w:jc w:val="both"/>
      </w:pPr>
    </w:p>
    <w:p w14:paraId="21AF964B" w14:textId="72D2F1AD" w:rsidR="00CD5F0F" w:rsidRDefault="00CD5F0F" w:rsidP="0084303C">
      <w:pPr>
        <w:jc w:val="both"/>
      </w:pPr>
    </w:p>
    <w:p w14:paraId="218E7628" w14:textId="1B28985E" w:rsidR="00CD5F0F" w:rsidRDefault="00CD5F0F" w:rsidP="0084303C">
      <w:pPr>
        <w:jc w:val="both"/>
      </w:pPr>
    </w:p>
    <w:p w14:paraId="7F69FE8C" w14:textId="742E4B48" w:rsidR="00CD5F0F" w:rsidRDefault="00CD5F0F" w:rsidP="0084303C">
      <w:pPr>
        <w:jc w:val="both"/>
      </w:pPr>
    </w:p>
    <w:p w14:paraId="2F0AEE16" w14:textId="254CAA7C" w:rsidR="00CD5F0F" w:rsidRDefault="00CD5F0F" w:rsidP="0084303C">
      <w:pPr>
        <w:jc w:val="both"/>
      </w:pPr>
    </w:p>
    <w:p w14:paraId="09350CB3" w14:textId="48863619" w:rsidR="00CD5F0F" w:rsidRDefault="00CD5F0F" w:rsidP="0084303C">
      <w:pPr>
        <w:jc w:val="both"/>
      </w:pPr>
    </w:p>
    <w:p w14:paraId="5FD635CC" w14:textId="334FFB2B" w:rsidR="00CD5F0F" w:rsidRDefault="00CD5F0F" w:rsidP="0084303C">
      <w:pPr>
        <w:jc w:val="both"/>
      </w:pPr>
    </w:p>
    <w:p w14:paraId="1E637AD6" w14:textId="77777777" w:rsidR="00CD5F0F" w:rsidRDefault="00CD5F0F" w:rsidP="0084303C">
      <w:pPr>
        <w:jc w:val="both"/>
      </w:pPr>
    </w:p>
    <w:p w14:paraId="731E6A93" w14:textId="7A14FCBE" w:rsidR="001D3F6B" w:rsidRDefault="00DA3D5D" w:rsidP="000826DF">
      <w:pPr>
        <w:pStyle w:val="Heading1"/>
        <w:ind w:left="0"/>
        <w:jc w:val="both"/>
        <w:rPr>
          <w:noProof/>
        </w:rPr>
      </w:pPr>
      <w:bookmarkStart w:id="222" w:name="_CONTENTS_4"/>
      <w:bookmarkStart w:id="223" w:name="_Toc2842896"/>
      <w:bookmarkStart w:id="224" w:name="_Toc2843351"/>
      <w:bookmarkStart w:id="225" w:name="_Toc2843433"/>
      <w:bookmarkEnd w:id="222"/>
      <w:r>
        <w:rPr>
          <w:noProof/>
        </w:rPr>
        <w:lastRenderedPageBreak/>
        <w:t>CONTENTS</w:t>
      </w:r>
      <w:bookmarkEnd w:id="223"/>
      <w:bookmarkEnd w:id="224"/>
      <w:bookmarkEnd w:id="225"/>
      <w:r w:rsidR="001D3F6B">
        <w:fldChar w:fldCharType="begin"/>
      </w:r>
      <w:r w:rsidR="001D3F6B">
        <w:instrText xml:space="preserve"> TOC \o "1-2" \h \z \u </w:instrText>
      </w:r>
      <w:r w:rsidR="001D3F6B">
        <w:fldChar w:fldCharType="separate"/>
      </w:r>
    </w:p>
    <w:p w14:paraId="64D7BC6F" w14:textId="3473F68E" w:rsidR="001D3F6B" w:rsidRDefault="00AE6C65">
      <w:pPr>
        <w:pStyle w:val="TOC1"/>
        <w:tabs>
          <w:tab w:val="right" w:leader="dot" w:pos="9350"/>
        </w:tabs>
        <w:rPr>
          <w:noProof/>
          <w:kern w:val="0"/>
          <w:lang w:eastAsia="en-US"/>
          <w14:ligatures w14:val="none"/>
        </w:rPr>
      </w:pPr>
      <w:hyperlink w:anchor="_Toc2843434" w:history="1">
        <w:r w:rsidR="001D3F6B" w:rsidRPr="000C58B3">
          <w:rPr>
            <w:rStyle w:val="Hyperlink"/>
            <w:noProof/>
          </w:rPr>
          <w:t>SECTION 1: INTRODUCTION TO THE NAO ROBOT</w:t>
        </w:r>
        <w:r w:rsidR="001D3F6B">
          <w:rPr>
            <w:noProof/>
            <w:webHidden/>
          </w:rPr>
          <w:tab/>
        </w:r>
        <w:r w:rsidR="001D3F6B">
          <w:rPr>
            <w:noProof/>
            <w:webHidden/>
          </w:rPr>
          <w:fldChar w:fldCharType="begin"/>
        </w:r>
        <w:r w:rsidR="001D3F6B">
          <w:rPr>
            <w:noProof/>
            <w:webHidden/>
          </w:rPr>
          <w:instrText xml:space="preserve"> PAGEREF _Toc2843434 \h </w:instrText>
        </w:r>
        <w:r w:rsidR="001D3F6B">
          <w:rPr>
            <w:noProof/>
            <w:webHidden/>
          </w:rPr>
        </w:r>
        <w:r w:rsidR="001D3F6B">
          <w:rPr>
            <w:noProof/>
            <w:webHidden/>
          </w:rPr>
          <w:fldChar w:fldCharType="separate"/>
        </w:r>
        <w:r w:rsidR="005D7212">
          <w:rPr>
            <w:noProof/>
            <w:webHidden/>
          </w:rPr>
          <w:t>33</w:t>
        </w:r>
        <w:r w:rsidR="001D3F6B">
          <w:rPr>
            <w:noProof/>
            <w:webHidden/>
          </w:rPr>
          <w:fldChar w:fldCharType="end"/>
        </w:r>
      </w:hyperlink>
    </w:p>
    <w:p w14:paraId="4364CEFB" w14:textId="5ADD03BF" w:rsidR="001D3F6B" w:rsidRDefault="00AE6C65">
      <w:pPr>
        <w:pStyle w:val="TOC2"/>
        <w:tabs>
          <w:tab w:val="right" w:leader="dot" w:pos="9350"/>
        </w:tabs>
        <w:rPr>
          <w:noProof/>
          <w:kern w:val="0"/>
          <w:lang w:eastAsia="en-US"/>
          <w14:ligatures w14:val="none"/>
        </w:rPr>
      </w:pPr>
      <w:hyperlink w:anchor="_Toc2843435" w:history="1">
        <w:r w:rsidR="001D3F6B" w:rsidRPr="000C58B3">
          <w:rPr>
            <w:rStyle w:val="Hyperlink"/>
            <w:noProof/>
          </w:rPr>
          <w:t>1.1 W</w:t>
        </w:r>
        <w:r w:rsidR="003411A9">
          <w:rPr>
            <w:rStyle w:val="Hyperlink"/>
            <w:noProof/>
          </w:rPr>
          <w:t>hat</w:t>
        </w:r>
        <w:r w:rsidR="001D3F6B" w:rsidRPr="000C58B3">
          <w:rPr>
            <w:rStyle w:val="Hyperlink"/>
            <w:noProof/>
          </w:rPr>
          <w:t xml:space="preserve"> </w:t>
        </w:r>
        <w:r w:rsidR="003411A9">
          <w:rPr>
            <w:rStyle w:val="Hyperlink"/>
            <w:noProof/>
          </w:rPr>
          <w:t>is</w:t>
        </w:r>
        <w:r w:rsidR="001D3F6B" w:rsidRPr="000C58B3">
          <w:rPr>
            <w:rStyle w:val="Hyperlink"/>
            <w:noProof/>
          </w:rPr>
          <w:t xml:space="preserve"> NAO?</w:t>
        </w:r>
        <w:r w:rsidR="001D3F6B">
          <w:rPr>
            <w:noProof/>
            <w:webHidden/>
          </w:rPr>
          <w:tab/>
        </w:r>
        <w:r w:rsidR="001D3F6B">
          <w:rPr>
            <w:noProof/>
            <w:webHidden/>
          </w:rPr>
          <w:fldChar w:fldCharType="begin"/>
        </w:r>
        <w:r w:rsidR="001D3F6B">
          <w:rPr>
            <w:noProof/>
            <w:webHidden/>
          </w:rPr>
          <w:instrText xml:space="preserve"> PAGEREF _Toc2843435 \h </w:instrText>
        </w:r>
        <w:r w:rsidR="001D3F6B">
          <w:rPr>
            <w:noProof/>
            <w:webHidden/>
          </w:rPr>
        </w:r>
        <w:r w:rsidR="001D3F6B">
          <w:rPr>
            <w:noProof/>
            <w:webHidden/>
          </w:rPr>
          <w:fldChar w:fldCharType="separate"/>
        </w:r>
        <w:r w:rsidR="005D7212">
          <w:rPr>
            <w:noProof/>
            <w:webHidden/>
          </w:rPr>
          <w:t>33</w:t>
        </w:r>
        <w:r w:rsidR="001D3F6B">
          <w:rPr>
            <w:noProof/>
            <w:webHidden/>
          </w:rPr>
          <w:fldChar w:fldCharType="end"/>
        </w:r>
      </w:hyperlink>
    </w:p>
    <w:p w14:paraId="0D65592A" w14:textId="61B828C8" w:rsidR="001D3F6B" w:rsidRDefault="00AE6C65">
      <w:pPr>
        <w:pStyle w:val="TOC2"/>
        <w:tabs>
          <w:tab w:val="right" w:leader="dot" w:pos="9350"/>
        </w:tabs>
        <w:rPr>
          <w:noProof/>
          <w:kern w:val="0"/>
          <w:lang w:eastAsia="en-US"/>
          <w14:ligatures w14:val="none"/>
        </w:rPr>
      </w:pPr>
      <w:hyperlink w:anchor="_Toc2843436" w:history="1">
        <w:r w:rsidR="001D3F6B" w:rsidRPr="000C58B3">
          <w:rPr>
            <w:rStyle w:val="Hyperlink"/>
            <w:noProof/>
          </w:rPr>
          <w:t>1.2 W</w:t>
        </w:r>
        <w:r w:rsidR="003411A9">
          <w:rPr>
            <w:rStyle w:val="Hyperlink"/>
            <w:noProof/>
          </w:rPr>
          <w:t>h</w:t>
        </w:r>
        <w:r w:rsidR="001D3F6B" w:rsidRPr="000C58B3">
          <w:rPr>
            <w:rStyle w:val="Hyperlink"/>
            <w:noProof/>
          </w:rPr>
          <w:t>o made NAO?</w:t>
        </w:r>
        <w:r w:rsidR="001D3F6B">
          <w:rPr>
            <w:noProof/>
            <w:webHidden/>
          </w:rPr>
          <w:tab/>
        </w:r>
        <w:r w:rsidR="001D3F6B">
          <w:rPr>
            <w:noProof/>
            <w:webHidden/>
          </w:rPr>
          <w:fldChar w:fldCharType="begin"/>
        </w:r>
        <w:r w:rsidR="001D3F6B">
          <w:rPr>
            <w:noProof/>
            <w:webHidden/>
          </w:rPr>
          <w:instrText xml:space="preserve"> PAGEREF _Toc2843436 \h </w:instrText>
        </w:r>
        <w:r w:rsidR="001D3F6B">
          <w:rPr>
            <w:noProof/>
            <w:webHidden/>
          </w:rPr>
        </w:r>
        <w:r w:rsidR="001D3F6B">
          <w:rPr>
            <w:noProof/>
            <w:webHidden/>
          </w:rPr>
          <w:fldChar w:fldCharType="separate"/>
        </w:r>
        <w:r w:rsidR="005D7212">
          <w:rPr>
            <w:noProof/>
            <w:webHidden/>
          </w:rPr>
          <w:t>33</w:t>
        </w:r>
        <w:r w:rsidR="001D3F6B">
          <w:rPr>
            <w:noProof/>
            <w:webHidden/>
          </w:rPr>
          <w:fldChar w:fldCharType="end"/>
        </w:r>
      </w:hyperlink>
    </w:p>
    <w:p w14:paraId="041A5BE8" w14:textId="601B5C37" w:rsidR="001D3F6B" w:rsidRDefault="00AE6C65">
      <w:pPr>
        <w:pStyle w:val="TOC1"/>
        <w:tabs>
          <w:tab w:val="right" w:leader="dot" w:pos="9350"/>
        </w:tabs>
        <w:rPr>
          <w:noProof/>
          <w:kern w:val="0"/>
          <w:lang w:eastAsia="en-US"/>
          <w14:ligatures w14:val="none"/>
        </w:rPr>
      </w:pPr>
      <w:hyperlink w:anchor="_Toc2843437" w:history="1">
        <w:r w:rsidR="001D3F6B" w:rsidRPr="000C58B3">
          <w:rPr>
            <w:rStyle w:val="Hyperlink"/>
            <w:noProof/>
          </w:rPr>
          <w:t>SECTION 2: NAO’s CAPABILITIES</w:t>
        </w:r>
        <w:r w:rsidR="001D3F6B">
          <w:rPr>
            <w:noProof/>
            <w:webHidden/>
          </w:rPr>
          <w:tab/>
        </w:r>
        <w:r w:rsidR="001D3F6B">
          <w:rPr>
            <w:noProof/>
            <w:webHidden/>
          </w:rPr>
          <w:fldChar w:fldCharType="begin"/>
        </w:r>
        <w:r w:rsidR="001D3F6B">
          <w:rPr>
            <w:noProof/>
            <w:webHidden/>
          </w:rPr>
          <w:instrText xml:space="preserve"> PAGEREF _Toc2843437 \h </w:instrText>
        </w:r>
        <w:r w:rsidR="001D3F6B">
          <w:rPr>
            <w:noProof/>
            <w:webHidden/>
          </w:rPr>
        </w:r>
        <w:r w:rsidR="001D3F6B">
          <w:rPr>
            <w:noProof/>
            <w:webHidden/>
          </w:rPr>
          <w:fldChar w:fldCharType="separate"/>
        </w:r>
        <w:r w:rsidR="005D7212">
          <w:rPr>
            <w:noProof/>
            <w:webHidden/>
          </w:rPr>
          <w:t>33</w:t>
        </w:r>
        <w:r w:rsidR="001D3F6B">
          <w:rPr>
            <w:noProof/>
            <w:webHidden/>
          </w:rPr>
          <w:fldChar w:fldCharType="end"/>
        </w:r>
      </w:hyperlink>
    </w:p>
    <w:p w14:paraId="024476E0" w14:textId="624D4270" w:rsidR="001D3F6B" w:rsidRDefault="00AE6C65">
      <w:pPr>
        <w:pStyle w:val="TOC2"/>
        <w:tabs>
          <w:tab w:val="right" w:leader="dot" w:pos="9350"/>
        </w:tabs>
        <w:rPr>
          <w:noProof/>
          <w:kern w:val="0"/>
          <w:lang w:eastAsia="en-US"/>
          <w14:ligatures w14:val="none"/>
        </w:rPr>
      </w:pPr>
      <w:hyperlink w:anchor="_Toc2843438" w:history="1">
        <w:r w:rsidR="001D3F6B" w:rsidRPr="000C58B3">
          <w:rPr>
            <w:rStyle w:val="Hyperlink"/>
            <w:noProof/>
          </w:rPr>
          <w:t xml:space="preserve">2.1 </w:t>
        </w:r>
        <w:r w:rsidR="003411A9">
          <w:rPr>
            <w:rStyle w:val="Hyperlink"/>
            <w:noProof/>
          </w:rPr>
          <w:t>I</w:t>
        </w:r>
        <w:r w:rsidR="001D3F6B" w:rsidRPr="000C58B3">
          <w:rPr>
            <w:rStyle w:val="Hyperlink"/>
            <w:noProof/>
          </w:rPr>
          <w:t>nitial (</w:t>
        </w:r>
        <w:r w:rsidR="003411A9">
          <w:rPr>
            <w:rStyle w:val="Hyperlink"/>
            <w:noProof/>
          </w:rPr>
          <w:t>P</w:t>
        </w:r>
        <w:r w:rsidR="001D3F6B" w:rsidRPr="000C58B3">
          <w:rPr>
            <w:rStyle w:val="Hyperlink"/>
            <w:noProof/>
          </w:rPr>
          <w:t xml:space="preserve">re-built) </w:t>
        </w:r>
        <w:r w:rsidR="003411A9">
          <w:rPr>
            <w:rStyle w:val="Hyperlink"/>
            <w:noProof/>
          </w:rPr>
          <w:t>C</w:t>
        </w:r>
        <w:r w:rsidR="001D3F6B" w:rsidRPr="000C58B3">
          <w:rPr>
            <w:rStyle w:val="Hyperlink"/>
            <w:noProof/>
          </w:rPr>
          <w:t>apabilities</w:t>
        </w:r>
        <w:r w:rsidR="001D3F6B">
          <w:rPr>
            <w:noProof/>
            <w:webHidden/>
          </w:rPr>
          <w:tab/>
        </w:r>
        <w:r w:rsidR="001D3F6B">
          <w:rPr>
            <w:noProof/>
            <w:webHidden/>
          </w:rPr>
          <w:fldChar w:fldCharType="begin"/>
        </w:r>
        <w:r w:rsidR="001D3F6B">
          <w:rPr>
            <w:noProof/>
            <w:webHidden/>
          </w:rPr>
          <w:instrText xml:space="preserve"> PAGEREF _Toc2843438 \h </w:instrText>
        </w:r>
        <w:r w:rsidR="001D3F6B">
          <w:rPr>
            <w:noProof/>
            <w:webHidden/>
          </w:rPr>
        </w:r>
        <w:r w:rsidR="001D3F6B">
          <w:rPr>
            <w:noProof/>
            <w:webHidden/>
          </w:rPr>
          <w:fldChar w:fldCharType="separate"/>
        </w:r>
        <w:r w:rsidR="005D7212">
          <w:rPr>
            <w:noProof/>
            <w:webHidden/>
          </w:rPr>
          <w:t>33</w:t>
        </w:r>
        <w:r w:rsidR="001D3F6B">
          <w:rPr>
            <w:noProof/>
            <w:webHidden/>
          </w:rPr>
          <w:fldChar w:fldCharType="end"/>
        </w:r>
      </w:hyperlink>
    </w:p>
    <w:p w14:paraId="17912D91" w14:textId="54FCCE8E" w:rsidR="001D3F6B" w:rsidRDefault="00AE6C65">
      <w:pPr>
        <w:pStyle w:val="TOC2"/>
        <w:tabs>
          <w:tab w:val="right" w:leader="dot" w:pos="9350"/>
        </w:tabs>
        <w:rPr>
          <w:noProof/>
          <w:kern w:val="0"/>
          <w:lang w:eastAsia="en-US"/>
          <w14:ligatures w14:val="none"/>
        </w:rPr>
      </w:pPr>
      <w:hyperlink w:anchor="_Toc2843439" w:history="1">
        <w:r w:rsidR="001D3F6B" w:rsidRPr="000C58B3">
          <w:rPr>
            <w:rStyle w:val="Hyperlink"/>
            <w:noProof/>
          </w:rPr>
          <w:t xml:space="preserve">2.2 </w:t>
        </w:r>
        <w:r w:rsidR="003411A9">
          <w:rPr>
            <w:rStyle w:val="Hyperlink"/>
            <w:noProof/>
          </w:rPr>
          <w:t>V</w:t>
        </w:r>
        <w:r w:rsidR="001D3F6B" w:rsidRPr="000C58B3">
          <w:rPr>
            <w:rStyle w:val="Hyperlink"/>
            <w:noProof/>
          </w:rPr>
          <w:t xml:space="preserve">erbal </w:t>
        </w:r>
        <w:r w:rsidR="003411A9">
          <w:rPr>
            <w:rStyle w:val="Hyperlink"/>
            <w:noProof/>
          </w:rPr>
          <w:t>R</w:t>
        </w:r>
        <w:r w:rsidR="001D3F6B" w:rsidRPr="000C58B3">
          <w:rPr>
            <w:rStyle w:val="Hyperlink"/>
            <w:noProof/>
          </w:rPr>
          <w:t>esponses (</w:t>
        </w:r>
        <w:r w:rsidR="003411A9">
          <w:rPr>
            <w:rStyle w:val="Hyperlink"/>
            <w:noProof/>
          </w:rPr>
          <w:t>Q</w:t>
        </w:r>
        <w:r w:rsidR="001D3F6B" w:rsidRPr="000C58B3">
          <w:rPr>
            <w:rStyle w:val="Hyperlink"/>
            <w:noProof/>
          </w:rPr>
          <w:t>&amp;</w:t>
        </w:r>
        <w:r w:rsidR="003411A9">
          <w:rPr>
            <w:rStyle w:val="Hyperlink"/>
            <w:noProof/>
          </w:rPr>
          <w:t>A</w:t>
        </w:r>
        <w:r w:rsidR="001D3F6B" w:rsidRPr="000C58B3">
          <w:rPr>
            <w:rStyle w:val="Hyperlink"/>
            <w:noProof/>
          </w:rPr>
          <w:t>)</w:t>
        </w:r>
        <w:r w:rsidR="001D3F6B">
          <w:rPr>
            <w:noProof/>
            <w:webHidden/>
          </w:rPr>
          <w:tab/>
        </w:r>
        <w:r w:rsidR="001D3F6B">
          <w:rPr>
            <w:noProof/>
            <w:webHidden/>
          </w:rPr>
          <w:fldChar w:fldCharType="begin"/>
        </w:r>
        <w:r w:rsidR="001D3F6B">
          <w:rPr>
            <w:noProof/>
            <w:webHidden/>
          </w:rPr>
          <w:instrText xml:space="preserve"> PAGEREF _Toc2843439 \h </w:instrText>
        </w:r>
        <w:r w:rsidR="001D3F6B">
          <w:rPr>
            <w:noProof/>
            <w:webHidden/>
          </w:rPr>
        </w:r>
        <w:r w:rsidR="001D3F6B">
          <w:rPr>
            <w:noProof/>
            <w:webHidden/>
          </w:rPr>
          <w:fldChar w:fldCharType="separate"/>
        </w:r>
        <w:r w:rsidR="005D7212">
          <w:rPr>
            <w:noProof/>
            <w:webHidden/>
          </w:rPr>
          <w:t>34</w:t>
        </w:r>
        <w:r w:rsidR="001D3F6B">
          <w:rPr>
            <w:noProof/>
            <w:webHidden/>
          </w:rPr>
          <w:fldChar w:fldCharType="end"/>
        </w:r>
      </w:hyperlink>
    </w:p>
    <w:p w14:paraId="378DE460" w14:textId="17CEE457" w:rsidR="001D3F6B" w:rsidRDefault="00AE6C65">
      <w:pPr>
        <w:pStyle w:val="TOC2"/>
        <w:tabs>
          <w:tab w:val="right" w:leader="dot" w:pos="9350"/>
        </w:tabs>
        <w:rPr>
          <w:noProof/>
          <w:kern w:val="0"/>
          <w:lang w:eastAsia="en-US"/>
          <w14:ligatures w14:val="none"/>
        </w:rPr>
      </w:pPr>
      <w:hyperlink w:anchor="_Toc2843440" w:history="1">
        <w:r w:rsidR="001D3F6B" w:rsidRPr="000C58B3">
          <w:rPr>
            <w:rStyle w:val="Hyperlink"/>
            <w:noProof/>
          </w:rPr>
          <w:t xml:space="preserve">2.3 </w:t>
        </w:r>
        <w:r w:rsidR="003411A9">
          <w:rPr>
            <w:rStyle w:val="Hyperlink"/>
            <w:noProof/>
          </w:rPr>
          <w:t>I</w:t>
        </w:r>
        <w:r w:rsidR="001D3F6B" w:rsidRPr="000C58B3">
          <w:rPr>
            <w:rStyle w:val="Hyperlink"/>
            <w:noProof/>
          </w:rPr>
          <w:t xml:space="preserve">nternet-based </w:t>
        </w:r>
        <w:r w:rsidR="003411A9">
          <w:rPr>
            <w:rStyle w:val="Hyperlink"/>
            <w:noProof/>
          </w:rPr>
          <w:t>R</w:t>
        </w:r>
        <w:r w:rsidR="001D3F6B" w:rsidRPr="000C58B3">
          <w:rPr>
            <w:rStyle w:val="Hyperlink"/>
            <w:noProof/>
          </w:rPr>
          <w:t xml:space="preserve">equests &amp; </w:t>
        </w:r>
        <w:r w:rsidR="003411A9">
          <w:rPr>
            <w:rStyle w:val="Hyperlink"/>
            <w:noProof/>
          </w:rPr>
          <w:t>R</w:t>
        </w:r>
        <w:r w:rsidR="001D3F6B" w:rsidRPr="000C58B3">
          <w:rPr>
            <w:rStyle w:val="Hyperlink"/>
            <w:noProof/>
          </w:rPr>
          <w:t>esponses</w:t>
        </w:r>
        <w:r w:rsidR="001D3F6B">
          <w:rPr>
            <w:noProof/>
            <w:webHidden/>
          </w:rPr>
          <w:tab/>
        </w:r>
        <w:r w:rsidR="001D3F6B">
          <w:rPr>
            <w:noProof/>
            <w:webHidden/>
          </w:rPr>
          <w:fldChar w:fldCharType="begin"/>
        </w:r>
        <w:r w:rsidR="001D3F6B">
          <w:rPr>
            <w:noProof/>
            <w:webHidden/>
          </w:rPr>
          <w:instrText xml:space="preserve"> PAGEREF _Toc2843440 \h </w:instrText>
        </w:r>
        <w:r w:rsidR="001D3F6B">
          <w:rPr>
            <w:noProof/>
            <w:webHidden/>
          </w:rPr>
        </w:r>
        <w:r w:rsidR="001D3F6B">
          <w:rPr>
            <w:noProof/>
            <w:webHidden/>
          </w:rPr>
          <w:fldChar w:fldCharType="separate"/>
        </w:r>
        <w:r w:rsidR="005D7212">
          <w:rPr>
            <w:noProof/>
            <w:webHidden/>
          </w:rPr>
          <w:t>37</w:t>
        </w:r>
        <w:r w:rsidR="001D3F6B">
          <w:rPr>
            <w:noProof/>
            <w:webHidden/>
          </w:rPr>
          <w:fldChar w:fldCharType="end"/>
        </w:r>
      </w:hyperlink>
    </w:p>
    <w:p w14:paraId="597F1968" w14:textId="554D40FC" w:rsidR="001D3F6B" w:rsidRDefault="00AE6C65">
      <w:pPr>
        <w:pStyle w:val="TOC2"/>
        <w:tabs>
          <w:tab w:val="right" w:leader="dot" w:pos="9350"/>
        </w:tabs>
        <w:rPr>
          <w:noProof/>
          <w:kern w:val="0"/>
          <w:lang w:eastAsia="en-US"/>
          <w14:ligatures w14:val="none"/>
        </w:rPr>
      </w:pPr>
      <w:hyperlink w:anchor="_Toc2843441" w:history="1">
        <w:r w:rsidR="001D3F6B" w:rsidRPr="000C58B3">
          <w:rPr>
            <w:rStyle w:val="Hyperlink"/>
            <w:noProof/>
          </w:rPr>
          <w:t xml:space="preserve">2.4 </w:t>
        </w:r>
        <w:r w:rsidR="003411A9">
          <w:rPr>
            <w:rStyle w:val="Hyperlink"/>
            <w:noProof/>
          </w:rPr>
          <w:t>F</w:t>
        </w:r>
        <w:r w:rsidR="001D3F6B" w:rsidRPr="000C58B3">
          <w:rPr>
            <w:rStyle w:val="Hyperlink"/>
            <w:noProof/>
          </w:rPr>
          <w:t xml:space="preserve">acial </w:t>
        </w:r>
        <w:r w:rsidR="003411A9">
          <w:rPr>
            <w:rStyle w:val="Hyperlink"/>
            <w:noProof/>
          </w:rPr>
          <w:t>D</w:t>
        </w:r>
        <w:r w:rsidR="001D3F6B" w:rsidRPr="000C58B3">
          <w:rPr>
            <w:rStyle w:val="Hyperlink"/>
            <w:noProof/>
          </w:rPr>
          <w:t xml:space="preserve">etection &amp; </w:t>
        </w:r>
        <w:r w:rsidR="003411A9">
          <w:rPr>
            <w:rStyle w:val="Hyperlink"/>
            <w:noProof/>
          </w:rPr>
          <w:t>R</w:t>
        </w:r>
        <w:r w:rsidR="001D3F6B" w:rsidRPr="000C58B3">
          <w:rPr>
            <w:rStyle w:val="Hyperlink"/>
            <w:noProof/>
          </w:rPr>
          <w:t xml:space="preserve">ecognition </w:t>
        </w:r>
        <w:r w:rsidR="003411A9">
          <w:rPr>
            <w:rStyle w:val="Hyperlink"/>
            <w:noProof/>
          </w:rPr>
          <w:t>R</w:t>
        </w:r>
        <w:r w:rsidR="001D3F6B" w:rsidRPr="000C58B3">
          <w:rPr>
            <w:rStyle w:val="Hyperlink"/>
            <w:noProof/>
          </w:rPr>
          <w:t>esponses</w:t>
        </w:r>
        <w:r w:rsidR="001D3F6B">
          <w:rPr>
            <w:noProof/>
            <w:webHidden/>
          </w:rPr>
          <w:tab/>
        </w:r>
        <w:r w:rsidR="001D3F6B">
          <w:rPr>
            <w:noProof/>
            <w:webHidden/>
          </w:rPr>
          <w:fldChar w:fldCharType="begin"/>
        </w:r>
        <w:r w:rsidR="001D3F6B">
          <w:rPr>
            <w:noProof/>
            <w:webHidden/>
          </w:rPr>
          <w:instrText xml:space="preserve"> PAGEREF _Toc2843441 \h </w:instrText>
        </w:r>
        <w:r w:rsidR="001D3F6B">
          <w:rPr>
            <w:noProof/>
            <w:webHidden/>
          </w:rPr>
        </w:r>
        <w:r w:rsidR="001D3F6B">
          <w:rPr>
            <w:noProof/>
            <w:webHidden/>
          </w:rPr>
          <w:fldChar w:fldCharType="separate"/>
        </w:r>
        <w:r w:rsidR="005D7212">
          <w:rPr>
            <w:noProof/>
            <w:webHidden/>
          </w:rPr>
          <w:t>38</w:t>
        </w:r>
        <w:r w:rsidR="001D3F6B">
          <w:rPr>
            <w:noProof/>
            <w:webHidden/>
          </w:rPr>
          <w:fldChar w:fldCharType="end"/>
        </w:r>
      </w:hyperlink>
    </w:p>
    <w:p w14:paraId="7BFE7F26" w14:textId="447CD090" w:rsidR="001D3F6B" w:rsidRDefault="00AE6C65">
      <w:pPr>
        <w:pStyle w:val="TOC2"/>
        <w:tabs>
          <w:tab w:val="right" w:leader="dot" w:pos="9350"/>
        </w:tabs>
        <w:rPr>
          <w:noProof/>
          <w:kern w:val="0"/>
          <w:lang w:eastAsia="en-US"/>
          <w14:ligatures w14:val="none"/>
        </w:rPr>
      </w:pPr>
      <w:hyperlink w:anchor="_Toc2843442" w:history="1">
        <w:r w:rsidR="001D3F6B" w:rsidRPr="000C58B3">
          <w:rPr>
            <w:rStyle w:val="Hyperlink"/>
            <w:noProof/>
          </w:rPr>
          <w:t xml:space="preserve">2.5 </w:t>
        </w:r>
        <w:r w:rsidR="003411A9">
          <w:rPr>
            <w:rStyle w:val="Hyperlink"/>
            <w:noProof/>
          </w:rPr>
          <w:t>B</w:t>
        </w:r>
        <w:r w:rsidR="001D3F6B" w:rsidRPr="000C58B3">
          <w:rPr>
            <w:rStyle w:val="Hyperlink"/>
            <w:noProof/>
          </w:rPr>
          <w:t xml:space="preserve">asic </w:t>
        </w:r>
        <w:r w:rsidR="003411A9">
          <w:rPr>
            <w:rStyle w:val="Hyperlink"/>
            <w:noProof/>
          </w:rPr>
          <w:t>M</w:t>
        </w:r>
        <w:r w:rsidR="001D3F6B" w:rsidRPr="000C58B3">
          <w:rPr>
            <w:rStyle w:val="Hyperlink"/>
            <w:noProof/>
          </w:rPr>
          <w:t xml:space="preserve">ovement </w:t>
        </w:r>
        <w:r w:rsidR="003411A9">
          <w:rPr>
            <w:rStyle w:val="Hyperlink"/>
            <w:noProof/>
          </w:rPr>
          <w:t>O</w:t>
        </w:r>
        <w:r w:rsidR="001D3F6B" w:rsidRPr="000C58B3">
          <w:rPr>
            <w:rStyle w:val="Hyperlink"/>
            <w:noProof/>
          </w:rPr>
          <w:t>ptions</w:t>
        </w:r>
        <w:r w:rsidR="001D3F6B">
          <w:rPr>
            <w:noProof/>
            <w:webHidden/>
          </w:rPr>
          <w:tab/>
        </w:r>
        <w:r w:rsidR="001D3F6B">
          <w:rPr>
            <w:noProof/>
            <w:webHidden/>
          </w:rPr>
          <w:fldChar w:fldCharType="begin"/>
        </w:r>
        <w:r w:rsidR="001D3F6B">
          <w:rPr>
            <w:noProof/>
            <w:webHidden/>
          </w:rPr>
          <w:instrText xml:space="preserve"> PAGEREF _Toc2843442 \h </w:instrText>
        </w:r>
        <w:r w:rsidR="001D3F6B">
          <w:rPr>
            <w:noProof/>
            <w:webHidden/>
          </w:rPr>
        </w:r>
        <w:r w:rsidR="001D3F6B">
          <w:rPr>
            <w:noProof/>
            <w:webHidden/>
          </w:rPr>
          <w:fldChar w:fldCharType="separate"/>
        </w:r>
        <w:r w:rsidR="005D7212">
          <w:rPr>
            <w:noProof/>
            <w:webHidden/>
          </w:rPr>
          <w:t>39</w:t>
        </w:r>
        <w:r w:rsidR="001D3F6B">
          <w:rPr>
            <w:noProof/>
            <w:webHidden/>
          </w:rPr>
          <w:fldChar w:fldCharType="end"/>
        </w:r>
      </w:hyperlink>
    </w:p>
    <w:p w14:paraId="6D60C2DF" w14:textId="307798D2" w:rsidR="001D3F6B" w:rsidRDefault="00AE6C65">
      <w:pPr>
        <w:pStyle w:val="TOC2"/>
        <w:tabs>
          <w:tab w:val="right" w:leader="dot" w:pos="9350"/>
        </w:tabs>
        <w:rPr>
          <w:noProof/>
          <w:kern w:val="0"/>
          <w:lang w:eastAsia="en-US"/>
          <w14:ligatures w14:val="none"/>
        </w:rPr>
      </w:pPr>
      <w:hyperlink w:anchor="_Toc2843443" w:history="1">
        <w:r w:rsidR="001D3F6B" w:rsidRPr="000C58B3">
          <w:rPr>
            <w:rStyle w:val="Hyperlink"/>
            <w:noProof/>
          </w:rPr>
          <w:t xml:space="preserve">2.6 </w:t>
        </w:r>
        <w:r w:rsidR="003411A9">
          <w:rPr>
            <w:rStyle w:val="Hyperlink"/>
            <w:noProof/>
          </w:rPr>
          <w:t>A</w:t>
        </w:r>
        <w:r w:rsidR="001D3F6B" w:rsidRPr="000C58B3">
          <w:rPr>
            <w:rStyle w:val="Hyperlink"/>
            <w:noProof/>
          </w:rPr>
          <w:t xml:space="preserve">dvanced </w:t>
        </w:r>
        <w:r w:rsidR="003411A9">
          <w:rPr>
            <w:rStyle w:val="Hyperlink"/>
            <w:noProof/>
          </w:rPr>
          <w:t>M</w:t>
        </w:r>
        <w:r w:rsidR="001D3F6B" w:rsidRPr="000C58B3">
          <w:rPr>
            <w:rStyle w:val="Hyperlink"/>
            <w:noProof/>
          </w:rPr>
          <w:t xml:space="preserve">ovement </w:t>
        </w:r>
        <w:r w:rsidR="003411A9">
          <w:rPr>
            <w:rStyle w:val="Hyperlink"/>
            <w:noProof/>
          </w:rPr>
          <w:t>O</w:t>
        </w:r>
        <w:r w:rsidR="001D3F6B" w:rsidRPr="000C58B3">
          <w:rPr>
            <w:rStyle w:val="Hyperlink"/>
            <w:noProof/>
          </w:rPr>
          <w:t>ptions</w:t>
        </w:r>
        <w:r w:rsidR="001D3F6B">
          <w:rPr>
            <w:noProof/>
            <w:webHidden/>
          </w:rPr>
          <w:tab/>
        </w:r>
        <w:r w:rsidR="001D3F6B">
          <w:rPr>
            <w:noProof/>
            <w:webHidden/>
          </w:rPr>
          <w:fldChar w:fldCharType="begin"/>
        </w:r>
        <w:r w:rsidR="001D3F6B">
          <w:rPr>
            <w:noProof/>
            <w:webHidden/>
          </w:rPr>
          <w:instrText xml:space="preserve"> PAGEREF _Toc2843443 \h </w:instrText>
        </w:r>
        <w:r w:rsidR="001D3F6B">
          <w:rPr>
            <w:noProof/>
            <w:webHidden/>
          </w:rPr>
        </w:r>
        <w:r w:rsidR="001D3F6B">
          <w:rPr>
            <w:noProof/>
            <w:webHidden/>
          </w:rPr>
          <w:fldChar w:fldCharType="separate"/>
        </w:r>
        <w:r w:rsidR="005D7212">
          <w:rPr>
            <w:noProof/>
            <w:webHidden/>
          </w:rPr>
          <w:t>42</w:t>
        </w:r>
        <w:r w:rsidR="001D3F6B">
          <w:rPr>
            <w:noProof/>
            <w:webHidden/>
          </w:rPr>
          <w:fldChar w:fldCharType="end"/>
        </w:r>
      </w:hyperlink>
    </w:p>
    <w:p w14:paraId="3420DEC5" w14:textId="4EB26E74" w:rsidR="001D3F6B" w:rsidRDefault="00AE6C65">
      <w:pPr>
        <w:pStyle w:val="TOC2"/>
        <w:tabs>
          <w:tab w:val="right" w:leader="dot" w:pos="9350"/>
        </w:tabs>
        <w:rPr>
          <w:noProof/>
          <w:kern w:val="0"/>
          <w:lang w:eastAsia="en-US"/>
          <w14:ligatures w14:val="none"/>
        </w:rPr>
      </w:pPr>
      <w:hyperlink w:anchor="_Toc2843444" w:history="1">
        <w:r w:rsidR="001D3F6B" w:rsidRPr="000C58B3">
          <w:rPr>
            <w:rStyle w:val="Hyperlink"/>
            <w:noProof/>
          </w:rPr>
          <w:t xml:space="preserve">2.7 Miscellaneous </w:t>
        </w:r>
        <w:r w:rsidR="003411A9">
          <w:rPr>
            <w:rStyle w:val="Hyperlink"/>
            <w:noProof/>
          </w:rPr>
          <w:t>M</w:t>
        </w:r>
        <w:r w:rsidR="001D3F6B" w:rsidRPr="000C58B3">
          <w:rPr>
            <w:rStyle w:val="Hyperlink"/>
            <w:noProof/>
          </w:rPr>
          <w:t>odules</w:t>
        </w:r>
        <w:r w:rsidR="001D3F6B">
          <w:rPr>
            <w:noProof/>
            <w:webHidden/>
          </w:rPr>
          <w:tab/>
        </w:r>
        <w:r w:rsidR="001D3F6B">
          <w:rPr>
            <w:noProof/>
            <w:webHidden/>
          </w:rPr>
          <w:fldChar w:fldCharType="begin"/>
        </w:r>
        <w:r w:rsidR="001D3F6B">
          <w:rPr>
            <w:noProof/>
            <w:webHidden/>
          </w:rPr>
          <w:instrText xml:space="preserve"> PAGEREF _Toc2843444 \h </w:instrText>
        </w:r>
        <w:r w:rsidR="001D3F6B">
          <w:rPr>
            <w:noProof/>
            <w:webHidden/>
          </w:rPr>
        </w:r>
        <w:r w:rsidR="001D3F6B">
          <w:rPr>
            <w:noProof/>
            <w:webHidden/>
          </w:rPr>
          <w:fldChar w:fldCharType="separate"/>
        </w:r>
        <w:r w:rsidR="005D7212">
          <w:rPr>
            <w:noProof/>
            <w:webHidden/>
          </w:rPr>
          <w:t>42</w:t>
        </w:r>
        <w:r w:rsidR="001D3F6B">
          <w:rPr>
            <w:noProof/>
            <w:webHidden/>
          </w:rPr>
          <w:fldChar w:fldCharType="end"/>
        </w:r>
      </w:hyperlink>
    </w:p>
    <w:p w14:paraId="6C0F0BD9" w14:textId="0AF32834" w:rsidR="001D3F6B" w:rsidRDefault="00AE6C65">
      <w:pPr>
        <w:pStyle w:val="TOC1"/>
        <w:tabs>
          <w:tab w:val="right" w:leader="dot" w:pos="9350"/>
        </w:tabs>
        <w:rPr>
          <w:noProof/>
          <w:kern w:val="0"/>
          <w:lang w:eastAsia="en-US"/>
          <w14:ligatures w14:val="none"/>
        </w:rPr>
      </w:pPr>
      <w:hyperlink w:anchor="_Toc2843445" w:history="1">
        <w:r w:rsidR="001D3F6B" w:rsidRPr="000C58B3">
          <w:rPr>
            <w:rStyle w:val="Hyperlink"/>
            <w:noProof/>
          </w:rPr>
          <w:t>SECTION 3: CREATING YOUR OWN NAO MODULES</w:t>
        </w:r>
        <w:r w:rsidR="001D3F6B">
          <w:rPr>
            <w:noProof/>
            <w:webHidden/>
          </w:rPr>
          <w:tab/>
        </w:r>
        <w:r w:rsidR="001D3F6B">
          <w:rPr>
            <w:noProof/>
            <w:webHidden/>
          </w:rPr>
          <w:fldChar w:fldCharType="begin"/>
        </w:r>
        <w:r w:rsidR="001D3F6B">
          <w:rPr>
            <w:noProof/>
            <w:webHidden/>
          </w:rPr>
          <w:instrText xml:space="preserve"> PAGEREF _Toc2843445 \h </w:instrText>
        </w:r>
        <w:r w:rsidR="001D3F6B">
          <w:rPr>
            <w:noProof/>
            <w:webHidden/>
          </w:rPr>
        </w:r>
        <w:r w:rsidR="001D3F6B">
          <w:rPr>
            <w:noProof/>
            <w:webHidden/>
          </w:rPr>
          <w:fldChar w:fldCharType="separate"/>
        </w:r>
        <w:r w:rsidR="005D7212">
          <w:rPr>
            <w:noProof/>
            <w:webHidden/>
          </w:rPr>
          <w:t>43</w:t>
        </w:r>
        <w:r w:rsidR="001D3F6B">
          <w:rPr>
            <w:noProof/>
            <w:webHidden/>
          </w:rPr>
          <w:fldChar w:fldCharType="end"/>
        </w:r>
      </w:hyperlink>
    </w:p>
    <w:p w14:paraId="18466D55" w14:textId="6FBEEC52" w:rsidR="001D3F6B" w:rsidRDefault="00AE6C65">
      <w:pPr>
        <w:pStyle w:val="TOC2"/>
        <w:tabs>
          <w:tab w:val="right" w:leader="dot" w:pos="9350"/>
        </w:tabs>
        <w:rPr>
          <w:noProof/>
          <w:kern w:val="0"/>
          <w:lang w:eastAsia="en-US"/>
          <w14:ligatures w14:val="none"/>
        </w:rPr>
      </w:pPr>
      <w:hyperlink w:anchor="_Toc2843446" w:history="1">
        <w:r w:rsidR="001D3F6B" w:rsidRPr="000C58B3">
          <w:rPr>
            <w:rStyle w:val="Hyperlink"/>
            <w:noProof/>
          </w:rPr>
          <w:t xml:space="preserve">3.1 </w:t>
        </w:r>
        <w:r w:rsidR="003411A9">
          <w:rPr>
            <w:rStyle w:val="Hyperlink"/>
            <w:noProof/>
          </w:rPr>
          <w:t>I</w:t>
        </w:r>
        <w:r w:rsidR="001D3F6B" w:rsidRPr="000C58B3">
          <w:rPr>
            <w:rStyle w:val="Hyperlink"/>
            <w:noProof/>
          </w:rPr>
          <w:t xml:space="preserve">ntroduction to </w:t>
        </w:r>
        <w:r w:rsidR="003411A9">
          <w:rPr>
            <w:rStyle w:val="Hyperlink"/>
            <w:noProof/>
          </w:rPr>
          <w:t>C</w:t>
        </w:r>
        <w:r w:rsidR="001D3F6B" w:rsidRPr="000C58B3">
          <w:rPr>
            <w:rStyle w:val="Hyperlink"/>
            <w:noProof/>
          </w:rPr>
          <w:t>horegraphe</w:t>
        </w:r>
        <w:r w:rsidR="001D3F6B">
          <w:rPr>
            <w:noProof/>
            <w:webHidden/>
          </w:rPr>
          <w:tab/>
        </w:r>
        <w:r w:rsidR="001D3F6B">
          <w:rPr>
            <w:noProof/>
            <w:webHidden/>
          </w:rPr>
          <w:fldChar w:fldCharType="begin"/>
        </w:r>
        <w:r w:rsidR="001D3F6B">
          <w:rPr>
            <w:noProof/>
            <w:webHidden/>
          </w:rPr>
          <w:instrText xml:space="preserve"> PAGEREF _Toc2843446 \h </w:instrText>
        </w:r>
        <w:r w:rsidR="001D3F6B">
          <w:rPr>
            <w:noProof/>
            <w:webHidden/>
          </w:rPr>
        </w:r>
        <w:r w:rsidR="001D3F6B">
          <w:rPr>
            <w:noProof/>
            <w:webHidden/>
          </w:rPr>
          <w:fldChar w:fldCharType="separate"/>
        </w:r>
        <w:r w:rsidR="005D7212">
          <w:rPr>
            <w:noProof/>
            <w:webHidden/>
          </w:rPr>
          <w:t>43</w:t>
        </w:r>
        <w:r w:rsidR="001D3F6B">
          <w:rPr>
            <w:noProof/>
            <w:webHidden/>
          </w:rPr>
          <w:fldChar w:fldCharType="end"/>
        </w:r>
      </w:hyperlink>
    </w:p>
    <w:p w14:paraId="60DD2620" w14:textId="7784483A" w:rsidR="001D3F6B" w:rsidRDefault="00AE6C65">
      <w:pPr>
        <w:pStyle w:val="TOC2"/>
        <w:tabs>
          <w:tab w:val="right" w:leader="dot" w:pos="9350"/>
        </w:tabs>
        <w:rPr>
          <w:noProof/>
          <w:kern w:val="0"/>
          <w:lang w:eastAsia="en-US"/>
          <w14:ligatures w14:val="none"/>
        </w:rPr>
      </w:pPr>
      <w:hyperlink w:anchor="_Toc2843447" w:history="1">
        <w:r w:rsidR="001D3F6B" w:rsidRPr="000C58B3">
          <w:rPr>
            <w:rStyle w:val="Hyperlink"/>
            <w:noProof/>
          </w:rPr>
          <w:t xml:space="preserve">3.2 </w:t>
        </w:r>
        <w:r w:rsidR="003411A9">
          <w:rPr>
            <w:rStyle w:val="Hyperlink"/>
            <w:noProof/>
          </w:rPr>
          <w:t>T</w:t>
        </w:r>
        <w:r w:rsidR="001D3F6B" w:rsidRPr="000C58B3">
          <w:rPr>
            <w:rStyle w:val="Hyperlink"/>
            <w:noProof/>
          </w:rPr>
          <w:t xml:space="preserve">he </w:t>
        </w:r>
        <w:r w:rsidR="003411A9">
          <w:rPr>
            <w:rStyle w:val="Hyperlink"/>
            <w:noProof/>
          </w:rPr>
          <w:t>NAO</w:t>
        </w:r>
        <w:r w:rsidR="001D3F6B" w:rsidRPr="000C58B3">
          <w:rPr>
            <w:rStyle w:val="Hyperlink"/>
            <w:noProof/>
          </w:rPr>
          <w:t xml:space="preserve">qi </w:t>
        </w:r>
        <w:r w:rsidR="003411A9">
          <w:rPr>
            <w:rStyle w:val="Hyperlink"/>
            <w:noProof/>
          </w:rPr>
          <w:t>F</w:t>
        </w:r>
        <w:r w:rsidR="001D3F6B" w:rsidRPr="000C58B3">
          <w:rPr>
            <w:rStyle w:val="Hyperlink"/>
            <w:noProof/>
          </w:rPr>
          <w:t>ramework</w:t>
        </w:r>
        <w:r w:rsidR="001D3F6B">
          <w:rPr>
            <w:noProof/>
            <w:webHidden/>
          </w:rPr>
          <w:tab/>
        </w:r>
        <w:r w:rsidR="001D3F6B">
          <w:rPr>
            <w:noProof/>
            <w:webHidden/>
          </w:rPr>
          <w:fldChar w:fldCharType="begin"/>
        </w:r>
        <w:r w:rsidR="001D3F6B">
          <w:rPr>
            <w:noProof/>
            <w:webHidden/>
          </w:rPr>
          <w:instrText xml:space="preserve"> PAGEREF _Toc2843447 \h </w:instrText>
        </w:r>
        <w:r w:rsidR="001D3F6B">
          <w:rPr>
            <w:noProof/>
            <w:webHidden/>
          </w:rPr>
        </w:r>
        <w:r w:rsidR="001D3F6B">
          <w:rPr>
            <w:noProof/>
            <w:webHidden/>
          </w:rPr>
          <w:fldChar w:fldCharType="separate"/>
        </w:r>
        <w:r w:rsidR="005D7212">
          <w:rPr>
            <w:noProof/>
            <w:webHidden/>
          </w:rPr>
          <w:t>43</w:t>
        </w:r>
        <w:r w:rsidR="001D3F6B">
          <w:rPr>
            <w:noProof/>
            <w:webHidden/>
          </w:rPr>
          <w:fldChar w:fldCharType="end"/>
        </w:r>
      </w:hyperlink>
    </w:p>
    <w:p w14:paraId="1F0C8812" w14:textId="6109D259" w:rsidR="001D3F6B" w:rsidRDefault="00AE6C65">
      <w:pPr>
        <w:pStyle w:val="TOC2"/>
        <w:tabs>
          <w:tab w:val="right" w:leader="dot" w:pos="9350"/>
        </w:tabs>
        <w:rPr>
          <w:noProof/>
          <w:kern w:val="0"/>
          <w:lang w:eastAsia="en-US"/>
          <w14:ligatures w14:val="none"/>
        </w:rPr>
      </w:pPr>
      <w:hyperlink w:anchor="_Toc2843448" w:history="1">
        <w:r w:rsidR="001D3F6B" w:rsidRPr="000C58B3">
          <w:rPr>
            <w:rStyle w:val="Hyperlink"/>
            <w:noProof/>
          </w:rPr>
          <w:t xml:space="preserve">3.3 </w:t>
        </w:r>
        <w:r w:rsidR="003411A9">
          <w:rPr>
            <w:rStyle w:val="Hyperlink"/>
            <w:noProof/>
          </w:rPr>
          <w:t>C</w:t>
        </w:r>
        <w:r w:rsidR="001D3F6B" w:rsidRPr="000C58B3">
          <w:rPr>
            <w:rStyle w:val="Hyperlink"/>
            <w:noProof/>
          </w:rPr>
          <w:t xml:space="preserve">reating </w:t>
        </w:r>
        <w:r w:rsidR="003411A9">
          <w:rPr>
            <w:rStyle w:val="Hyperlink"/>
            <w:noProof/>
          </w:rPr>
          <w:t>Y</w:t>
        </w:r>
        <w:r w:rsidR="001D3F6B" w:rsidRPr="000C58B3">
          <w:rPr>
            <w:rStyle w:val="Hyperlink"/>
            <w:noProof/>
          </w:rPr>
          <w:t xml:space="preserve">our </w:t>
        </w:r>
        <w:r w:rsidR="003411A9">
          <w:rPr>
            <w:rStyle w:val="Hyperlink"/>
            <w:noProof/>
          </w:rPr>
          <w:t>F</w:t>
        </w:r>
        <w:r w:rsidR="001D3F6B" w:rsidRPr="000C58B3">
          <w:rPr>
            <w:rStyle w:val="Hyperlink"/>
            <w:noProof/>
          </w:rPr>
          <w:t xml:space="preserve">irst </w:t>
        </w:r>
        <w:r w:rsidR="003411A9">
          <w:rPr>
            <w:rStyle w:val="Hyperlink"/>
            <w:noProof/>
          </w:rPr>
          <w:t>M</w:t>
        </w:r>
        <w:r w:rsidR="001D3F6B" w:rsidRPr="000C58B3">
          <w:rPr>
            <w:rStyle w:val="Hyperlink"/>
            <w:noProof/>
          </w:rPr>
          <w:t>odule</w:t>
        </w:r>
        <w:r w:rsidR="001D3F6B">
          <w:rPr>
            <w:noProof/>
            <w:webHidden/>
          </w:rPr>
          <w:tab/>
        </w:r>
        <w:r w:rsidR="001D3F6B">
          <w:rPr>
            <w:noProof/>
            <w:webHidden/>
          </w:rPr>
          <w:fldChar w:fldCharType="begin"/>
        </w:r>
        <w:r w:rsidR="001D3F6B">
          <w:rPr>
            <w:noProof/>
            <w:webHidden/>
          </w:rPr>
          <w:instrText xml:space="preserve"> PAGEREF _Toc2843448 \h </w:instrText>
        </w:r>
        <w:r w:rsidR="001D3F6B">
          <w:rPr>
            <w:noProof/>
            <w:webHidden/>
          </w:rPr>
        </w:r>
        <w:r w:rsidR="001D3F6B">
          <w:rPr>
            <w:noProof/>
            <w:webHidden/>
          </w:rPr>
          <w:fldChar w:fldCharType="separate"/>
        </w:r>
        <w:r w:rsidR="005D7212">
          <w:rPr>
            <w:noProof/>
            <w:webHidden/>
          </w:rPr>
          <w:t>44</w:t>
        </w:r>
        <w:r w:rsidR="001D3F6B">
          <w:rPr>
            <w:noProof/>
            <w:webHidden/>
          </w:rPr>
          <w:fldChar w:fldCharType="end"/>
        </w:r>
      </w:hyperlink>
    </w:p>
    <w:p w14:paraId="3ECCEA57" w14:textId="75CFD7A5" w:rsidR="001D3F6B" w:rsidRDefault="00AE6C65">
      <w:pPr>
        <w:pStyle w:val="TOC2"/>
        <w:tabs>
          <w:tab w:val="right" w:leader="dot" w:pos="9350"/>
        </w:tabs>
        <w:rPr>
          <w:noProof/>
          <w:kern w:val="0"/>
          <w:lang w:eastAsia="en-US"/>
          <w14:ligatures w14:val="none"/>
        </w:rPr>
      </w:pPr>
      <w:hyperlink w:anchor="_Toc2843449" w:history="1">
        <w:r w:rsidR="001D3F6B" w:rsidRPr="000C58B3">
          <w:rPr>
            <w:rStyle w:val="Hyperlink"/>
            <w:noProof/>
          </w:rPr>
          <w:t xml:space="preserve">3.4 </w:t>
        </w:r>
        <w:r w:rsidR="003411A9">
          <w:rPr>
            <w:rStyle w:val="Hyperlink"/>
            <w:noProof/>
          </w:rPr>
          <w:t>I</w:t>
        </w:r>
        <w:r w:rsidR="001D3F6B" w:rsidRPr="000C58B3">
          <w:rPr>
            <w:rStyle w:val="Hyperlink"/>
            <w:noProof/>
          </w:rPr>
          <w:t xml:space="preserve">ntegrating </w:t>
        </w:r>
        <w:r w:rsidR="003411A9">
          <w:rPr>
            <w:rStyle w:val="Hyperlink"/>
            <w:noProof/>
          </w:rPr>
          <w:t>Y</w:t>
        </w:r>
        <w:r w:rsidR="001D3F6B" w:rsidRPr="000C58B3">
          <w:rPr>
            <w:rStyle w:val="Hyperlink"/>
            <w:noProof/>
          </w:rPr>
          <w:t xml:space="preserve">our </w:t>
        </w:r>
        <w:r w:rsidR="003411A9">
          <w:rPr>
            <w:rStyle w:val="Hyperlink"/>
            <w:noProof/>
          </w:rPr>
          <w:t>M</w:t>
        </w:r>
        <w:r w:rsidR="001D3F6B" w:rsidRPr="000C58B3">
          <w:rPr>
            <w:rStyle w:val="Hyperlink"/>
            <w:noProof/>
          </w:rPr>
          <w:t xml:space="preserve">odule </w:t>
        </w:r>
        <w:r w:rsidR="003411A9">
          <w:rPr>
            <w:rStyle w:val="Hyperlink"/>
            <w:noProof/>
          </w:rPr>
          <w:t>o</w:t>
        </w:r>
        <w:r w:rsidR="001D3F6B" w:rsidRPr="000C58B3">
          <w:rPr>
            <w:rStyle w:val="Hyperlink"/>
            <w:noProof/>
          </w:rPr>
          <w:t xml:space="preserve">nto </w:t>
        </w:r>
        <w:r w:rsidR="003411A9">
          <w:rPr>
            <w:rStyle w:val="Hyperlink"/>
            <w:noProof/>
          </w:rPr>
          <w:t>NAO</w:t>
        </w:r>
        <w:r w:rsidR="001D3F6B">
          <w:rPr>
            <w:noProof/>
            <w:webHidden/>
          </w:rPr>
          <w:tab/>
        </w:r>
        <w:r w:rsidR="001D3F6B">
          <w:rPr>
            <w:noProof/>
            <w:webHidden/>
          </w:rPr>
          <w:fldChar w:fldCharType="begin"/>
        </w:r>
        <w:r w:rsidR="001D3F6B">
          <w:rPr>
            <w:noProof/>
            <w:webHidden/>
          </w:rPr>
          <w:instrText xml:space="preserve"> PAGEREF _Toc2843449 \h </w:instrText>
        </w:r>
        <w:r w:rsidR="001D3F6B">
          <w:rPr>
            <w:noProof/>
            <w:webHidden/>
          </w:rPr>
        </w:r>
        <w:r w:rsidR="001D3F6B">
          <w:rPr>
            <w:noProof/>
            <w:webHidden/>
          </w:rPr>
          <w:fldChar w:fldCharType="separate"/>
        </w:r>
        <w:r w:rsidR="005D7212">
          <w:rPr>
            <w:noProof/>
            <w:webHidden/>
          </w:rPr>
          <w:t>49</w:t>
        </w:r>
        <w:r w:rsidR="001D3F6B">
          <w:rPr>
            <w:noProof/>
            <w:webHidden/>
          </w:rPr>
          <w:fldChar w:fldCharType="end"/>
        </w:r>
      </w:hyperlink>
    </w:p>
    <w:p w14:paraId="5646D03D" w14:textId="6A56B4BE" w:rsidR="001D3F6B" w:rsidRDefault="00AE6C65">
      <w:pPr>
        <w:pStyle w:val="TOC1"/>
        <w:tabs>
          <w:tab w:val="right" w:leader="dot" w:pos="9350"/>
        </w:tabs>
        <w:rPr>
          <w:noProof/>
          <w:kern w:val="0"/>
          <w:lang w:eastAsia="en-US"/>
          <w14:ligatures w14:val="none"/>
        </w:rPr>
      </w:pPr>
      <w:hyperlink w:anchor="_Toc2843450" w:history="1">
        <w:r w:rsidR="001D3F6B" w:rsidRPr="000C58B3">
          <w:rPr>
            <w:rStyle w:val="Hyperlink"/>
            <w:noProof/>
          </w:rPr>
          <w:t>SECTION 4: HELP</w:t>
        </w:r>
        <w:r w:rsidR="001D3F6B">
          <w:rPr>
            <w:noProof/>
            <w:webHidden/>
          </w:rPr>
          <w:tab/>
        </w:r>
        <w:r w:rsidR="001D3F6B">
          <w:rPr>
            <w:noProof/>
            <w:webHidden/>
          </w:rPr>
          <w:fldChar w:fldCharType="begin"/>
        </w:r>
        <w:r w:rsidR="001D3F6B">
          <w:rPr>
            <w:noProof/>
            <w:webHidden/>
          </w:rPr>
          <w:instrText xml:space="preserve"> PAGEREF _Toc2843450 \h </w:instrText>
        </w:r>
        <w:r w:rsidR="001D3F6B">
          <w:rPr>
            <w:noProof/>
            <w:webHidden/>
          </w:rPr>
        </w:r>
        <w:r w:rsidR="001D3F6B">
          <w:rPr>
            <w:noProof/>
            <w:webHidden/>
          </w:rPr>
          <w:fldChar w:fldCharType="separate"/>
        </w:r>
        <w:r w:rsidR="005D7212">
          <w:rPr>
            <w:noProof/>
            <w:webHidden/>
          </w:rPr>
          <w:t>50</w:t>
        </w:r>
        <w:r w:rsidR="001D3F6B">
          <w:rPr>
            <w:noProof/>
            <w:webHidden/>
          </w:rPr>
          <w:fldChar w:fldCharType="end"/>
        </w:r>
      </w:hyperlink>
    </w:p>
    <w:p w14:paraId="75AF9CAF" w14:textId="6CDA79D6" w:rsidR="001D3F6B" w:rsidRDefault="00AE6C65">
      <w:pPr>
        <w:pStyle w:val="TOC2"/>
        <w:tabs>
          <w:tab w:val="right" w:leader="dot" w:pos="9350"/>
        </w:tabs>
        <w:rPr>
          <w:noProof/>
          <w:kern w:val="0"/>
          <w:lang w:eastAsia="en-US"/>
          <w14:ligatures w14:val="none"/>
        </w:rPr>
      </w:pPr>
      <w:hyperlink w:anchor="_Toc2843451" w:history="1">
        <w:r w:rsidR="001D3F6B" w:rsidRPr="000C58B3">
          <w:rPr>
            <w:rStyle w:val="Hyperlink"/>
            <w:noProof/>
          </w:rPr>
          <w:t xml:space="preserve">4.1 </w:t>
        </w:r>
        <w:r w:rsidR="003411A9">
          <w:rPr>
            <w:rStyle w:val="Hyperlink"/>
            <w:noProof/>
          </w:rPr>
          <w:t>G</w:t>
        </w:r>
        <w:r w:rsidR="001D3F6B" w:rsidRPr="000C58B3">
          <w:rPr>
            <w:rStyle w:val="Hyperlink"/>
            <w:noProof/>
          </w:rPr>
          <w:t xml:space="preserve">eneral </w:t>
        </w:r>
        <w:r w:rsidR="003411A9">
          <w:rPr>
            <w:rStyle w:val="Hyperlink"/>
            <w:noProof/>
          </w:rPr>
          <w:t>FAQ</w:t>
        </w:r>
        <w:r w:rsidR="001D3F6B" w:rsidRPr="000C58B3">
          <w:rPr>
            <w:rStyle w:val="Hyperlink"/>
            <w:noProof/>
          </w:rPr>
          <w:t>s</w:t>
        </w:r>
        <w:r w:rsidR="001D3F6B">
          <w:rPr>
            <w:noProof/>
            <w:webHidden/>
          </w:rPr>
          <w:tab/>
        </w:r>
        <w:r w:rsidR="001D3F6B">
          <w:rPr>
            <w:noProof/>
            <w:webHidden/>
          </w:rPr>
          <w:fldChar w:fldCharType="begin"/>
        </w:r>
        <w:r w:rsidR="001D3F6B">
          <w:rPr>
            <w:noProof/>
            <w:webHidden/>
          </w:rPr>
          <w:instrText xml:space="preserve"> PAGEREF _Toc2843451 \h </w:instrText>
        </w:r>
        <w:r w:rsidR="001D3F6B">
          <w:rPr>
            <w:noProof/>
            <w:webHidden/>
          </w:rPr>
        </w:r>
        <w:r w:rsidR="001D3F6B">
          <w:rPr>
            <w:noProof/>
            <w:webHidden/>
          </w:rPr>
          <w:fldChar w:fldCharType="separate"/>
        </w:r>
        <w:r w:rsidR="005D7212">
          <w:rPr>
            <w:noProof/>
            <w:webHidden/>
          </w:rPr>
          <w:t>50</w:t>
        </w:r>
        <w:r w:rsidR="001D3F6B">
          <w:rPr>
            <w:noProof/>
            <w:webHidden/>
          </w:rPr>
          <w:fldChar w:fldCharType="end"/>
        </w:r>
      </w:hyperlink>
    </w:p>
    <w:p w14:paraId="6D1ACE52" w14:textId="3336B7A2" w:rsidR="001D3F6B" w:rsidRDefault="00AE6C65">
      <w:pPr>
        <w:pStyle w:val="TOC2"/>
        <w:tabs>
          <w:tab w:val="right" w:leader="dot" w:pos="9350"/>
        </w:tabs>
        <w:rPr>
          <w:noProof/>
          <w:kern w:val="0"/>
          <w:lang w:eastAsia="en-US"/>
          <w14:ligatures w14:val="none"/>
        </w:rPr>
      </w:pPr>
      <w:hyperlink w:anchor="_Toc2843452" w:history="1">
        <w:r w:rsidR="001D3F6B" w:rsidRPr="000C58B3">
          <w:rPr>
            <w:rStyle w:val="Hyperlink"/>
            <w:noProof/>
          </w:rPr>
          <w:t xml:space="preserve">4.2 </w:t>
        </w:r>
        <w:r w:rsidR="003411A9">
          <w:rPr>
            <w:rStyle w:val="Hyperlink"/>
            <w:noProof/>
          </w:rPr>
          <w:t>T</w:t>
        </w:r>
        <w:r w:rsidR="001D3F6B" w:rsidRPr="000C58B3">
          <w:rPr>
            <w:rStyle w:val="Hyperlink"/>
            <w:noProof/>
          </w:rPr>
          <w:t>roubleshooting</w:t>
        </w:r>
        <w:r w:rsidR="001D3F6B">
          <w:rPr>
            <w:noProof/>
            <w:webHidden/>
          </w:rPr>
          <w:tab/>
        </w:r>
        <w:r w:rsidR="001D3F6B">
          <w:rPr>
            <w:noProof/>
            <w:webHidden/>
          </w:rPr>
          <w:fldChar w:fldCharType="begin"/>
        </w:r>
        <w:r w:rsidR="001D3F6B">
          <w:rPr>
            <w:noProof/>
            <w:webHidden/>
          </w:rPr>
          <w:instrText xml:space="preserve"> PAGEREF _Toc2843452 \h </w:instrText>
        </w:r>
        <w:r w:rsidR="001D3F6B">
          <w:rPr>
            <w:noProof/>
            <w:webHidden/>
          </w:rPr>
        </w:r>
        <w:r w:rsidR="001D3F6B">
          <w:rPr>
            <w:noProof/>
            <w:webHidden/>
          </w:rPr>
          <w:fldChar w:fldCharType="separate"/>
        </w:r>
        <w:r w:rsidR="005D7212">
          <w:rPr>
            <w:noProof/>
            <w:webHidden/>
          </w:rPr>
          <w:t>51</w:t>
        </w:r>
        <w:r w:rsidR="001D3F6B">
          <w:rPr>
            <w:noProof/>
            <w:webHidden/>
          </w:rPr>
          <w:fldChar w:fldCharType="end"/>
        </w:r>
      </w:hyperlink>
    </w:p>
    <w:p w14:paraId="386A1D98" w14:textId="0392DCB8" w:rsidR="001D3F6B" w:rsidRDefault="001D3F6B">
      <w:pPr>
        <w:pStyle w:val="TOC1"/>
        <w:tabs>
          <w:tab w:val="right" w:leader="dot" w:pos="9350"/>
        </w:tabs>
        <w:rPr>
          <w:noProof/>
          <w:kern w:val="0"/>
          <w:lang w:eastAsia="en-US"/>
          <w14:ligatures w14:val="none"/>
        </w:rPr>
      </w:pPr>
    </w:p>
    <w:p w14:paraId="71D65CC0" w14:textId="14ACA21E" w:rsidR="00DA3D5D" w:rsidRDefault="001D3F6B" w:rsidP="000826DF">
      <w:pPr>
        <w:ind w:left="0"/>
        <w:jc w:val="both"/>
      </w:pPr>
      <w:r>
        <w:fldChar w:fldCharType="end"/>
      </w:r>
      <w:r w:rsidR="000826DF">
        <w:br w:type="page"/>
      </w:r>
    </w:p>
    <w:p w14:paraId="2F3D4AE9" w14:textId="5B3B2BCB" w:rsidR="00DA3D5D" w:rsidRPr="0048090A" w:rsidRDefault="00DA3D5D" w:rsidP="0084303C">
      <w:pPr>
        <w:pStyle w:val="Heading1"/>
        <w:ind w:left="0"/>
        <w:jc w:val="both"/>
        <w:rPr>
          <w:noProof/>
        </w:rPr>
      </w:pPr>
      <w:bookmarkStart w:id="226" w:name="_Toc2842897"/>
      <w:bookmarkStart w:id="227" w:name="_Toc2843352"/>
      <w:bookmarkStart w:id="228" w:name="_Toc2843434"/>
      <w:r w:rsidRPr="0048090A">
        <w:rPr>
          <w:noProof/>
        </w:rPr>
        <w:lastRenderedPageBreak/>
        <w:t>SECTION 1: INTRODUCTION TO THE NAO ROBOT</w:t>
      </w:r>
      <w:bookmarkEnd w:id="226"/>
      <w:bookmarkEnd w:id="227"/>
      <w:bookmarkEnd w:id="228"/>
    </w:p>
    <w:p w14:paraId="0F2EA934" w14:textId="77777777" w:rsidR="00DA3D5D" w:rsidRDefault="00DA3D5D" w:rsidP="0084303C">
      <w:pPr>
        <w:ind w:left="0"/>
        <w:jc w:val="both"/>
        <w:rPr>
          <w:sz w:val="28"/>
          <w:szCs w:val="28"/>
        </w:rPr>
      </w:pPr>
    </w:p>
    <w:p w14:paraId="1B2844B4" w14:textId="77777777" w:rsidR="00DA3D5D" w:rsidRDefault="00DA3D5D" w:rsidP="0084303C">
      <w:pPr>
        <w:pStyle w:val="Heading2"/>
        <w:ind w:left="0"/>
        <w:jc w:val="both"/>
      </w:pPr>
      <w:bookmarkStart w:id="229" w:name="_Toc2842898"/>
      <w:bookmarkStart w:id="230" w:name="_Toc2843353"/>
      <w:bookmarkStart w:id="231" w:name="_Toc2843435"/>
      <w:r w:rsidRPr="0048090A">
        <w:t>1.1 WHAT IS NAO?</w:t>
      </w:r>
      <w:bookmarkEnd w:id="229"/>
      <w:bookmarkEnd w:id="230"/>
      <w:bookmarkEnd w:id="231"/>
    </w:p>
    <w:p w14:paraId="72E05ACB" w14:textId="77777777" w:rsidR="00DA3D5D" w:rsidRPr="00E127EF" w:rsidRDefault="00DA3D5D" w:rsidP="0084303C">
      <w:pPr>
        <w:ind w:firstLine="720"/>
        <w:jc w:val="both"/>
        <w:rPr>
          <w:rFonts w:ascii="Arial" w:hAnsi="Arial" w:cs="Arial"/>
        </w:rPr>
      </w:pPr>
      <w:r w:rsidRPr="00E127EF">
        <w:rPr>
          <w:rFonts w:ascii="Arial" w:hAnsi="Arial" w:cs="Arial"/>
        </w:rPr>
        <w:t xml:space="preserve">NAO is an autonomous, humanoid, fully programmable robot. NAO robots are capable of 25 degrees of freedom, and thanks to their humanoid nature and design, </w:t>
      </w:r>
      <w:proofErr w:type="gramStart"/>
      <w:r w:rsidRPr="00E127EF">
        <w:rPr>
          <w:rFonts w:ascii="Arial" w:hAnsi="Arial" w:cs="Arial"/>
        </w:rPr>
        <w:t>are able to</w:t>
      </w:r>
      <w:proofErr w:type="gramEnd"/>
      <w:r w:rsidRPr="00E127EF">
        <w:rPr>
          <w:rFonts w:ascii="Arial" w:hAnsi="Arial" w:cs="Arial"/>
        </w:rPr>
        <w:t xml:space="preserve">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Pr="00E127EF" w:rsidRDefault="00DA3D5D" w:rsidP="0084303C">
      <w:pPr>
        <w:jc w:val="both"/>
        <w:rPr>
          <w:rFonts w:ascii="Arial" w:hAnsi="Arial" w:cs="Arial"/>
        </w:rPr>
      </w:pPr>
      <w:proofErr w:type="gramStart"/>
      <w:r w:rsidRPr="00E127EF">
        <w:rPr>
          <w:rFonts w:ascii="Arial" w:hAnsi="Arial" w:cs="Arial"/>
        </w:rPr>
        <w:t>All of</w:t>
      </w:r>
      <w:proofErr w:type="gramEnd"/>
      <w:r w:rsidRPr="00E127EF">
        <w:rPr>
          <w:rFonts w:ascii="Arial" w:hAnsi="Arial" w:cs="Arial"/>
        </w:rPr>
        <w:t xml:space="preserve">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w:t>
      </w:r>
      <w:proofErr w:type="spellStart"/>
      <w:r w:rsidRPr="00E127EF">
        <w:rPr>
          <w:rFonts w:ascii="Arial" w:hAnsi="Arial" w:cs="Arial"/>
        </w:rPr>
        <w:t>MatLab</w:t>
      </w:r>
      <w:proofErr w:type="spellEnd"/>
      <w:r w:rsidRPr="00E127EF">
        <w:rPr>
          <w:rFonts w:ascii="Arial" w:hAnsi="Arial" w:cs="Arial"/>
        </w:rPr>
        <w:t>).</w:t>
      </w:r>
    </w:p>
    <w:p w14:paraId="66DF001C" w14:textId="77777777" w:rsidR="00DA3D5D" w:rsidRPr="00E127EF" w:rsidRDefault="00DA3D5D" w:rsidP="0084303C">
      <w:pPr>
        <w:ind w:firstLine="648"/>
        <w:jc w:val="both"/>
        <w:rPr>
          <w:rFonts w:ascii="Arial" w:hAnsi="Arial" w:cs="Arial"/>
        </w:rPr>
      </w:pPr>
      <w:r w:rsidRPr="00E127EF">
        <w:rPr>
          <w:rFonts w:ascii="Arial" w:hAnsi="Arial" w:cs="Arial"/>
        </w:rPr>
        <w:t>Additional Specifications:</w:t>
      </w:r>
    </w:p>
    <w:p w14:paraId="14140F63" w14:textId="77777777" w:rsidR="00DA3D5D" w:rsidRPr="00E127EF" w:rsidRDefault="00DA3D5D" w:rsidP="0084303C">
      <w:pPr>
        <w:pStyle w:val="ListParagraph"/>
        <w:numPr>
          <w:ilvl w:val="0"/>
          <w:numId w:val="14"/>
        </w:numPr>
        <w:jc w:val="both"/>
        <w:rPr>
          <w:rFonts w:ascii="Arial" w:hAnsi="Arial" w:cs="Arial"/>
        </w:rPr>
      </w:pPr>
      <w:r w:rsidRPr="00E127EF">
        <w:rPr>
          <w:rFonts w:ascii="Arial" w:hAnsi="Arial" w:cs="Arial"/>
        </w:rPr>
        <w:t>Dimensions: 22.6 x 10.8 x 12.2 inches (574 x 311 x 275 mm)</w:t>
      </w:r>
    </w:p>
    <w:p w14:paraId="609EFAF1" w14:textId="77777777" w:rsidR="00DA3D5D" w:rsidRPr="00E127EF" w:rsidRDefault="00DA3D5D" w:rsidP="0084303C">
      <w:pPr>
        <w:pStyle w:val="ListParagraph"/>
        <w:numPr>
          <w:ilvl w:val="0"/>
          <w:numId w:val="14"/>
        </w:numPr>
        <w:jc w:val="both"/>
        <w:rPr>
          <w:rFonts w:ascii="Arial" w:hAnsi="Arial" w:cs="Arial"/>
        </w:rPr>
      </w:pPr>
      <w:r w:rsidRPr="00E127EF">
        <w:rPr>
          <w:rFonts w:ascii="Arial" w:hAnsi="Arial" w:cs="Arial"/>
        </w:rPr>
        <w:t>Weight: 12.08 pounds (5.48 kg)</w:t>
      </w:r>
    </w:p>
    <w:p w14:paraId="4E0DCF4F" w14:textId="77777777" w:rsidR="00DA3D5D" w:rsidRPr="00E127EF" w:rsidRDefault="00DA3D5D" w:rsidP="0084303C">
      <w:pPr>
        <w:pStyle w:val="ListParagraph"/>
        <w:numPr>
          <w:ilvl w:val="0"/>
          <w:numId w:val="14"/>
        </w:numPr>
        <w:jc w:val="both"/>
        <w:rPr>
          <w:rFonts w:ascii="Arial" w:hAnsi="Arial" w:cs="Arial"/>
        </w:rPr>
      </w:pPr>
      <w:r w:rsidRPr="00E127EF">
        <w:rPr>
          <w:rFonts w:ascii="Arial" w:hAnsi="Arial" w:cs="Arial"/>
        </w:rPr>
        <w:t>Autonomous Battery Life: 60 minutes active use, 90 minutes stationary use</w:t>
      </w:r>
    </w:p>
    <w:p w14:paraId="02D6E8CA" w14:textId="77777777" w:rsidR="00DA3D5D" w:rsidRPr="00E127EF" w:rsidRDefault="00DA3D5D" w:rsidP="0084303C">
      <w:pPr>
        <w:pStyle w:val="ListParagraph"/>
        <w:numPr>
          <w:ilvl w:val="0"/>
          <w:numId w:val="14"/>
        </w:numPr>
        <w:jc w:val="both"/>
        <w:rPr>
          <w:rFonts w:ascii="Arial" w:hAnsi="Arial" w:cs="Arial"/>
        </w:rPr>
      </w:pPr>
      <w:r w:rsidRPr="00E127EF">
        <w:rPr>
          <w:rFonts w:ascii="Arial" w:hAnsi="Arial" w:cs="Arial"/>
        </w:rPr>
        <w:t>Operating System: Linux-Based NAOqi 2.8 (Linux Distro: Gentoo)</w:t>
      </w:r>
    </w:p>
    <w:p w14:paraId="09AD2DC1" w14:textId="77777777" w:rsidR="00DA3D5D" w:rsidRPr="00E127EF" w:rsidRDefault="00DA3D5D" w:rsidP="0084303C">
      <w:pPr>
        <w:pStyle w:val="ListParagraph"/>
        <w:numPr>
          <w:ilvl w:val="0"/>
          <w:numId w:val="14"/>
        </w:numPr>
        <w:jc w:val="both"/>
        <w:rPr>
          <w:rFonts w:ascii="Arial" w:hAnsi="Arial" w:cs="Arial"/>
        </w:rPr>
      </w:pPr>
      <w:r w:rsidRPr="00E127EF">
        <w:rPr>
          <w:rFonts w:ascii="Arial" w:hAnsi="Arial" w:cs="Arial"/>
        </w:rPr>
        <w:t>Processor: Intel Atom E3845 @ 1.91 GHz</w:t>
      </w:r>
    </w:p>
    <w:p w14:paraId="53C10A93" w14:textId="77777777" w:rsidR="00DA3D5D" w:rsidRDefault="00DA3D5D" w:rsidP="0084303C">
      <w:pPr>
        <w:pStyle w:val="ListParagraph"/>
        <w:ind w:left="1440"/>
        <w:jc w:val="both"/>
      </w:pPr>
    </w:p>
    <w:p w14:paraId="2FBF827C" w14:textId="77777777" w:rsidR="00DA3D5D" w:rsidRPr="0048090A" w:rsidRDefault="00DA3D5D" w:rsidP="0084303C">
      <w:pPr>
        <w:pStyle w:val="Heading2"/>
        <w:ind w:left="0"/>
        <w:jc w:val="both"/>
      </w:pPr>
      <w:bookmarkStart w:id="232" w:name="_Toc2842899"/>
      <w:bookmarkStart w:id="233" w:name="_Toc2843354"/>
      <w:bookmarkStart w:id="234" w:name="_Toc2843436"/>
      <w:r w:rsidRPr="0048090A">
        <w:t>1.</w:t>
      </w:r>
      <w:r>
        <w:t>2</w:t>
      </w:r>
      <w:r w:rsidRPr="0048090A">
        <w:t xml:space="preserve"> WH</w:t>
      </w:r>
      <w:r>
        <w:t>o made</w:t>
      </w:r>
      <w:r w:rsidRPr="0048090A">
        <w:t xml:space="preserve"> NAO?</w:t>
      </w:r>
      <w:bookmarkEnd w:id="232"/>
      <w:bookmarkEnd w:id="233"/>
      <w:bookmarkEnd w:id="234"/>
    </w:p>
    <w:p w14:paraId="60FD987A" w14:textId="77777777" w:rsidR="00DA3D5D" w:rsidRPr="00E127EF" w:rsidRDefault="00DA3D5D" w:rsidP="0084303C">
      <w:pPr>
        <w:jc w:val="both"/>
        <w:rPr>
          <w:rFonts w:ascii="Arial" w:hAnsi="Arial" w:cs="Arial"/>
        </w:rPr>
      </w:pPr>
      <w:r w:rsidRPr="00E127EF">
        <w:rPr>
          <w:rFonts w:ascii="Arial" w:hAnsi="Arial" w:cs="Arial"/>
        </w:rPr>
        <w:tab/>
        <w:t xml:space="preserve">The initial development of the NAO robot began as early as 2004. NAO was created by a French company known as Aldebaran, who was later acquired by  SoftBank Robotics, a company based out of Japan, in 2015. The first public version of the NAO robot was released in 2008, however the version this project will be focusing on (NAO v6, or NAO Next Gen) was released to the public in 2014. Aldebaran also created the “Choregraphe” software that a bulk of the development of custom modules for NAO are made in. </w:t>
      </w:r>
    </w:p>
    <w:p w14:paraId="45B7B887"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84303C">
      <w:pPr>
        <w:pStyle w:val="Heading1"/>
        <w:ind w:left="0"/>
        <w:jc w:val="both"/>
        <w:rPr>
          <w:noProof/>
        </w:rPr>
      </w:pPr>
      <w:bookmarkStart w:id="235" w:name="_Toc2842900"/>
      <w:bookmarkStart w:id="236" w:name="_Toc2843355"/>
      <w:bookmarkStart w:id="237" w:name="_Toc2843437"/>
      <w:r w:rsidRPr="0048090A">
        <w:rPr>
          <w:noProof/>
        </w:rPr>
        <w:t>SECTION 2: NAO’s CAPABILITIES</w:t>
      </w:r>
      <w:bookmarkEnd w:id="235"/>
      <w:bookmarkEnd w:id="236"/>
      <w:bookmarkEnd w:id="237"/>
    </w:p>
    <w:p w14:paraId="002186BA" w14:textId="77777777" w:rsidR="00DA3D5D" w:rsidRDefault="00DA3D5D" w:rsidP="0084303C">
      <w:pPr>
        <w:pStyle w:val="Heading2"/>
        <w:ind w:left="0"/>
        <w:jc w:val="both"/>
      </w:pPr>
      <w:bookmarkStart w:id="238" w:name="_Toc2842901"/>
      <w:bookmarkStart w:id="239" w:name="_Toc2843356"/>
      <w:bookmarkStart w:id="240" w:name="_Toc2843438"/>
      <w:r>
        <w:t>2</w:t>
      </w:r>
      <w:r w:rsidRPr="0048090A">
        <w:t xml:space="preserve">.1 </w:t>
      </w:r>
      <w:r>
        <w:t>initial (pre-built) capabilities</w:t>
      </w:r>
      <w:bookmarkEnd w:id="238"/>
      <w:bookmarkEnd w:id="239"/>
      <w:bookmarkEnd w:id="240"/>
    </w:p>
    <w:p w14:paraId="213A4B77" w14:textId="77777777" w:rsidR="00DA3D5D" w:rsidRPr="00E127EF" w:rsidRDefault="00DA3D5D" w:rsidP="0084303C">
      <w:pPr>
        <w:ind w:firstLine="720"/>
        <w:jc w:val="both"/>
        <w:rPr>
          <w:rFonts w:ascii="Arial" w:hAnsi="Arial" w:cs="Arial"/>
        </w:rPr>
      </w:pPr>
      <w:r w:rsidRPr="00E127EF">
        <w:rPr>
          <w:rFonts w:ascii="Arial" w:hAnsi="Arial" w:cs="Arial"/>
        </w:rPr>
        <w:t>The original capabilities of the NAO are put on the robot by subscribing to the Aldebaran “Basic Channel.” Official documentation on this channel lists and describes its capabilities.</w:t>
      </w:r>
      <w:r w:rsidRPr="00E127EF">
        <w:rPr>
          <w:rStyle w:val="FootnoteReference"/>
          <w:rFonts w:ascii="Arial" w:hAnsi="Arial" w:cs="Arial"/>
        </w:rPr>
        <w:footnoteReference w:id="1"/>
      </w:r>
      <w:r w:rsidRPr="00E127EF">
        <w:rPr>
          <w:rFonts w:ascii="Arial" w:hAnsi="Arial" w:cs="Arial"/>
        </w:rPr>
        <w:t xml:space="preserve">  Below is a small table listing some of the pre-built phrases that NAO can respond to, most of which are available in English, French, and Japanese Language settings.</w:t>
      </w:r>
    </w:p>
    <w:tbl>
      <w:tblPr>
        <w:tblStyle w:val="TableGrid"/>
        <w:tblW w:w="0" w:type="auto"/>
        <w:jc w:val="center"/>
        <w:tblLook w:val="04A0" w:firstRow="1" w:lastRow="0" w:firstColumn="1" w:lastColumn="0" w:noHBand="0" w:noVBand="1"/>
      </w:tblPr>
      <w:tblGrid>
        <w:gridCol w:w="2592"/>
        <w:gridCol w:w="2659"/>
        <w:gridCol w:w="2659"/>
      </w:tblGrid>
      <w:tr w:rsidR="00DA3D5D" w:rsidRPr="00E127EF" w14:paraId="46B398CB" w14:textId="77777777" w:rsidTr="0084303C">
        <w:trPr>
          <w:jc w:val="center"/>
        </w:trPr>
        <w:tc>
          <w:tcPr>
            <w:tcW w:w="2592" w:type="dxa"/>
          </w:tcPr>
          <w:p w14:paraId="546DC90E" w14:textId="77777777" w:rsidR="00DA3D5D" w:rsidRPr="00E127EF" w:rsidRDefault="00DA3D5D" w:rsidP="0084303C">
            <w:pPr>
              <w:jc w:val="both"/>
              <w:rPr>
                <w:rFonts w:ascii="Arial" w:hAnsi="Arial" w:cs="Arial"/>
              </w:rPr>
            </w:pPr>
            <w:r w:rsidRPr="00E127EF">
              <w:rPr>
                <w:rFonts w:ascii="Arial" w:hAnsi="Arial" w:cs="Arial"/>
              </w:rPr>
              <w:lastRenderedPageBreak/>
              <w:t>“How are you?”</w:t>
            </w:r>
          </w:p>
        </w:tc>
        <w:tc>
          <w:tcPr>
            <w:tcW w:w="2659" w:type="dxa"/>
          </w:tcPr>
          <w:p w14:paraId="12C7087D" w14:textId="77777777" w:rsidR="00DA3D5D" w:rsidRPr="00E127EF" w:rsidRDefault="00DA3D5D" w:rsidP="0084303C">
            <w:pPr>
              <w:jc w:val="both"/>
              <w:rPr>
                <w:rFonts w:ascii="Arial" w:hAnsi="Arial" w:cs="Arial"/>
              </w:rPr>
            </w:pPr>
            <w:r w:rsidRPr="00E127EF">
              <w:rPr>
                <w:rFonts w:ascii="Arial" w:hAnsi="Arial" w:cs="Arial"/>
              </w:rPr>
              <w:t>“Can you say goodbye?”</w:t>
            </w:r>
          </w:p>
        </w:tc>
        <w:tc>
          <w:tcPr>
            <w:tcW w:w="2659" w:type="dxa"/>
          </w:tcPr>
          <w:p w14:paraId="789D542F" w14:textId="77777777" w:rsidR="00DA3D5D" w:rsidRPr="00E127EF" w:rsidRDefault="00DA3D5D" w:rsidP="0084303C">
            <w:pPr>
              <w:jc w:val="both"/>
              <w:rPr>
                <w:rFonts w:ascii="Arial" w:hAnsi="Arial" w:cs="Arial"/>
              </w:rPr>
            </w:pPr>
            <w:r w:rsidRPr="00E127EF">
              <w:rPr>
                <w:rFonts w:ascii="Arial" w:hAnsi="Arial" w:cs="Arial"/>
              </w:rPr>
              <w:t>“What can you do?”</w:t>
            </w:r>
          </w:p>
        </w:tc>
      </w:tr>
      <w:tr w:rsidR="00DA3D5D" w:rsidRPr="00E127EF" w14:paraId="1C5B10AD" w14:textId="77777777" w:rsidTr="0084303C">
        <w:trPr>
          <w:jc w:val="center"/>
        </w:trPr>
        <w:tc>
          <w:tcPr>
            <w:tcW w:w="2592" w:type="dxa"/>
          </w:tcPr>
          <w:p w14:paraId="72F97830" w14:textId="77777777" w:rsidR="00DA3D5D" w:rsidRPr="00E127EF" w:rsidRDefault="00DA3D5D" w:rsidP="0084303C">
            <w:pPr>
              <w:jc w:val="both"/>
              <w:rPr>
                <w:rFonts w:ascii="Arial" w:hAnsi="Arial" w:cs="Arial"/>
              </w:rPr>
            </w:pPr>
            <w:r w:rsidRPr="00E127EF">
              <w:rPr>
                <w:rFonts w:ascii="Arial" w:hAnsi="Arial" w:cs="Arial"/>
              </w:rPr>
              <w:t>“Tell me all you can do.”</w:t>
            </w:r>
          </w:p>
        </w:tc>
        <w:tc>
          <w:tcPr>
            <w:tcW w:w="2659" w:type="dxa"/>
          </w:tcPr>
          <w:p w14:paraId="6784BE79" w14:textId="77777777" w:rsidR="00DA3D5D" w:rsidRPr="00E127EF" w:rsidRDefault="00DA3D5D" w:rsidP="005725C5">
            <w:pPr>
              <w:rPr>
                <w:rFonts w:ascii="Arial" w:hAnsi="Arial" w:cs="Arial"/>
              </w:rPr>
            </w:pPr>
            <w:r w:rsidRPr="00E127EF">
              <w:rPr>
                <w:rFonts w:ascii="Arial" w:hAnsi="Arial" w:cs="Arial"/>
              </w:rPr>
              <w:t>“How do I install an application?”</w:t>
            </w:r>
          </w:p>
        </w:tc>
        <w:tc>
          <w:tcPr>
            <w:tcW w:w="2659" w:type="dxa"/>
          </w:tcPr>
          <w:p w14:paraId="6A8C1DAB" w14:textId="77777777" w:rsidR="00DA3D5D" w:rsidRPr="00E127EF" w:rsidRDefault="00DA3D5D" w:rsidP="005725C5">
            <w:pPr>
              <w:rPr>
                <w:rFonts w:ascii="Arial" w:hAnsi="Arial" w:cs="Arial"/>
              </w:rPr>
            </w:pPr>
            <w:r w:rsidRPr="00E127EF">
              <w:rPr>
                <w:rFonts w:ascii="Arial" w:hAnsi="Arial" w:cs="Arial"/>
              </w:rPr>
              <w:t>“How do I start an application?”</w:t>
            </w:r>
          </w:p>
        </w:tc>
      </w:tr>
      <w:tr w:rsidR="00DA3D5D" w:rsidRPr="00E127EF" w14:paraId="0B8CA810" w14:textId="77777777" w:rsidTr="0084303C">
        <w:trPr>
          <w:jc w:val="center"/>
        </w:trPr>
        <w:tc>
          <w:tcPr>
            <w:tcW w:w="2592" w:type="dxa"/>
          </w:tcPr>
          <w:p w14:paraId="6C9B715F" w14:textId="77777777" w:rsidR="00DA3D5D" w:rsidRPr="00E127EF" w:rsidRDefault="00DA3D5D" w:rsidP="0084303C">
            <w:pPr>
              <w:jc w:val="both"/>
              <w:rPr>
                <w:rFonts w:ascii="Arial" w:hAnsi="Arial" w:cs="Arial"/>
              </w:rPr>
            </w:pPr>
            <w:r w:rsidRPr="00E127EF">
              <w:rPr>
                <w:rFonts w:ascii="Arial" w:hAnsi="Arial" w:cs="Arial"/>
              </w:rPr>
              <w:t>“What did I say?”</w:t>
            </w:r>
          </w:p>
        </w:tc>
        <w:tc>
          <w:tcPr>
            <w:tcW w:w="2659" w:type="dxa"/>
          </w:tcPr>
          <w:p w14:paraId="22593004" w14:textId="77777777" w:rsidR="00DA3D5D" w:rsidRPr="00E127EF" w:rsidRDefault="00DA3D5D" w:rsidP="0084303C">
            <w:pPr>
              <w:jc w:val="both"/>
              <w:rPr>
                <w:rFonts w:ascii="Arial" w:hAnsi="Arial" w:cs="Arial"/>
              </w:rPr>
            </w:pPr>
            <w:r w:rsidRPr="00E127EF">
              <w:rPr>
                <w:rFonts w:ascii="Arial" w:hAnsi="Arial" w:cs="Arial"/>
              </w:rPr>
              <w:t>“Can you repeat please?”</w:t>
            </w:r>
          </w:p>
        </w:tc>
        <w:tc>
          <w:tcPr>
            <w:tcW w:w="2659" w:type="dxa"/>
          </w:tcPr>
          <w:p w14:paraId="5293CF83" w14:textId="77777777" w:rsidR="00DA3D5D" w:rsidRPr="00E127EF" w:rsidRDefault="00DA3D5D" w:rsidP="005725C5">
            <w:pPr>
              <w:rPr>
                <w:rFonts w:ascii="Arial" w:hAnsi="Arial" w:cs="Arial"/>
              </w:rPr>
            </w:pPr>
            <w:r w:rsidRPr="00E127EF">
              <w:rPr>
                <w:rFonts w:ascii="Arial" w:hAnsi="Arial" w:cs="Arial"/>
              </w:rPr>
              <w:t>“What is your IP address?”</w:t>
            </w:r>
          </w:p>
        </w:tc>
      </w:tr>
      <w:tr w:rsidR="00DA3D5D" w:rsidRPr="00E127EF" w14:paraId="49B57636" w14:textId="77777777" w:rsidTr="0084303C">
        <w:trPr>
          <w:jc w:val="center"/>
        </w:trPr>
        <w:tc>
          <w:tcPr>
            <w:tcW w:w="2592" w:type="dxa"/>
          </w:tcPr>
          <w:p w14:paraId="2E182EA0" w14:textId="77777777" w:rsidR="00DA3D5D" w:rsidRPr="00E127EF" w:rsidRDefault="00DA3D5D" w:rsidP="0084303C">
            <w:pPr>
              <w:jc w:val="both"/>
              <w:rPr>
                <w:rFonts w:ascii="Arial" w:hAnsi="Arial" w:cs="Arial"/>
              </w:rPr>
            </w:pPr>
            <w:r w:rsidRPr="00E127EF">
              <w:rPr>
                <w:rFonts w:ascii="Arial" w:hAnsi="Arial" w:cs="Arial"/>
              </w:rPr>
              <w:t>“Are you connected to Internet?”</w:t>
            </w:r>
          </w:p>
        </w:tc>
        <w:tc>
          <w:tcPr>
            <w:tcW w:w="2659" w:type="dxa"/>
          </w:tcPr>
          <w:p w14:paraId="70C18E88" w14:textId="77777777" w:rsidR="00DA3D5D" w:rsidRPr="00E127EF" w:rsidRDefault="00DA3D5D" w:rsidP="0084303C">
            <w:pPr>
              <w:jc w:val="both"/>
              <w:rPr>
                <w:rFonts w:ascii="Arial" w:hAnsi="Arial" w:cs="Arial"/>
              </w:rPr>
            </w:pPr>
            <w:r w:rsidRPr="00E127EF">
              <w:rPr>
                <w:rFonts w:ascii="Arial" w:hAnsi="Arial" w:cs="Arial"/>
              </w:rPr>
              <w:t>“What languages so you speak?</w:t>
            </w:r>
          </w:p>
        </w:tc>
        <w:tc>
          <w:tcPr>
            <w:tcW w:w="2659" w:type="dxa"/>
          </w:tcPr>
          <w:p w14:paraId="4C85F283" w14:textId="77777777" w:rsidR="00DA3D5D" w:rsidRPr="00E127EF" w:rsidRDefault="00DA3D5D" w:rsidP="0084303C">
            <w:pPr>
              <w:jc w:val="both"/>
              <w:rPr>
                <w:rFonts w:ascii="Arial" w:hAnsi="Arial" w:cs="Arial"/>
              </w:rPr>
            </w:pPr>
            <w:r w:rsidRPr="00E127EF">
              <w:rPr>
                <w:rFonts w:ascii="Arial" w:hAnsi="Arial" w:cs="Arial"/>
              </w:rPr>
              <w:t>“Speak French.”</w:t>
            </w:r>
          </w:p>
        </w:tc>
      </w:tr>
      <w:tr w:rsidR="00DA3D5D" w:rsidRPr="00E127EF" w14:paraId="4AB7D228" w14:textId="77777777" w:rsidTr="0084303C">
        <w:trPr>
          <w:jc w:val="center"/>
        </w:trPr>
        <w:tc>
          <w:tcPr>
            <w:tcW w:w="2592" w:type="dxa"/>
          </w:tcPr>
          <w:p w14:paraId="5184E1AA" w14:textId="77777777" w:rsidR="00DA3D5D" w:rsidRPr="00E127EF" w:rsidRDefault="00DA3D5D" w:rsidP="0084303C">
            <w:pPr>
              <w:jc w:val="both"/>
              <w:rPr>
                <w:rFonts w:ascii="Arial" w:hAnsi="Arial" w:cs="Arial"/>
              </w:rPr>
            </w:pPr>
            <w:r w:rsidRPr="00E127EF">
              <w:rPr>
                <w:rFonts w:ascii="Arial" w:hAnsi="Arial" w:cs="Arial"/>
              </w:rPr>
              <w:t>“Can you speak French?”</w:t>
            </w:r>
          </w:p>
        </w:tc>
        <w:tc>
          <w:tcPr>
            <w:tcW w:w="2659" w:type="dxa"/>
          </w:tcPr>
          <w:p w14:paraId="71D20DBF" w14:textId="77777777" w:rsidR="00DA3D5D" w:rsidRPr="00E127EF" w:rsidRDefault="00DA3D5D" w:rsidP="0084303C">
            <w:pPr>
              <w:jc w:val="both"/>
              <w:rPr>
                <w:rFonts w:ascii="Arial" w:hAnsi="Arial" w:cs="Arial"/>
              </w:rPr>
            </w:pPr>
            <w:r w:rsidRPr="00E127EF">
              <w:rPr>
                <w:rFonts w:ascii="Arial" w:hAnsi="Arial" w:cs="Arial"/>
              </w:rPr>
              <w:t>“Speak Japanese.”</w:t>
            </w:r>
          </w:p>
        </w:tc>
        <w:tc>
          <w:tcPr>
            <w:tcW w:w="2659" w:type="dxa"/>
          </w:tcPr>
          <w:p w14:paraId="2266542C" w14:textId="77777777" w:rsidR="00DA3D5D" w:rsidRPr="00E127EF" w:rsidRDefault="00DA3D5D" w:rsidP="0084303C">
            <w:pPr>
              <w:jc w:val="both"/>
              <w:rPr>
                <w:rFonts w:ascii="Arial" w:hAnsi="Arial" w:cs="Arial"/>
              </w:rPr>
            </w:pPr>
            <w:r w:rsidRPr="00E127EF">
              <w:rPr>
                <w:rFonts w:ascii="Arial" w:hAnsi="Arial" w:cs="Arial"/>
              </w:rPr>
              <w:t>“Speak Chinese”</w:t>
            </w:r>
          </w:p>
        </w:tc>
      </w:tr>
      <w:tr w:rsidR="00DA3D5D" w:rsidRPr="00E127EF" w14:paraId="3D3B7151" w14:textId="77777777" w:rsidTr="0084303C">
        <w:trPr>
          <w:jc w:val="center"/>
        </w:trPr>
        <w:tc>
          <w:tcPr>
            <w:tcW w:w="2592" w:type="dxa"/>
          </w:tcPr>
          <w:p w14:paraId="09062EE3" w14:textId="77777777" w:rsidR="00DA3D5D" w:rsidRPr="00E127EF" w:rsidRDefault="00DA3D5D" w:rsidP="0084303C">
            <w:pPr>
              <w:jc w:val="both"/>
              <w:rPr>
                <w:rFonts w:ascii="Arial" w:hAnsi="Arial" w:cs="Arial"/>
              </w:rPr>
            </w:pPr>
            <w:r w:rsidRPr="00E127EF">
              <w:rPr>
                <w:rFonts w:ascii="Arial" w:hAnsi="Arial" w:cs="Arial"/>
              </w:rPr>
              <w:t>“Can you speak Chinese”</w:t>
            </w:r>
          </w:p>
        </w:tc>
        <w:tc>
          <w:tcPr>
            <w:tcW w:w="2659" w:type="dxa"/>
          </w:tcPr>
          <w:p w14:paraId="4D417296" w14:textId="77777777" w:rsidR="00DA3D5D" w:rsidRPr="00E127EF" w:rsidRDefault="00DA3D5D" w:rsidP="0084303C">
            <w:pPr>
              <w:jc w:val="both"/>
              <w:rPr>
                <w:rFonts w:ascii="Arial" w:hAnsi="Arial" w:cs="Arial"/>
              </w:rPr>
            </w:pPr>
            <w:r w:rsidRPr="00E127EF">
              <w:rPr>
                <w:rFonts w:ascii="Arial" w:hAnsi="Arial" w:cs="Arial"/>
              </w:rPr>
              <w:t>“Speak softer”</w:t>
            </w:r>
          </w:p>
        </w:tc>
        <w:tc>
          <w:tcPr>
            <w:tcW w:w="2659" w:type="dxa"/>
          </w:tcPr>
          <w:p w14:paraId="62D5C034" w14:textId="77777777" w:rsidR="00DA3D5D" w:rsidRPr="00E127EF" w:rsidRDefault="00DA3D5D" w:rsidP="0084303C">
            <w:pPr>
              <w:jc w:val="both"/>
              <w:rPr>
                <w:rFonts w:ascii="Arial" w:hAnsi="Arial" w:cs="Arial"/>
              </w:rPr>
            </w:pPr>
            <w:r w:rsidRPr="00E127EF">
              <w:rPr>
                <w:rFonts w:ascii="Arial" w:hAnsi="Arial" w:cs="Arial"/>
              </w:rPr>
              <w:t>“Speak louder”</w:t>
            </w:r>
          </w:p>
        </w:tc>
      </w:tr>
      <w:tr w:rsidR="00DA3D5D" w:rsidRPr="00E127EF" w14:paraId="59C61E5B" w14:textId="77777777" w:rsidTr="0084303C">
        <w:trPr>
          <w:jc w:val="center"/>
        </w:trPr>
        <w:tc>
          <w:tcPr>
            <w:tcW w:w="2592" w:type="dxa"/>
          </w:tcPr>
          <w:p w14:paraId="2C7715E1" w14:textId="77777777" w:rsidR="00DA3D5D" w:rsidRPr="00E127EF" w:rsidRDefault="00DA3D5D" w:rsidP="0084303C">
            <w:pPr>
              <w:jc w:val="both"/>
              <w:rPr>
                <w:rFonts w:ascii="Arial" w:hAnsi="Arial" w:cs="Arial"/>
              </w:rPr>
            </w:pPr>
            <w:r w:rsidRPr="00E127EF">
              <w:rPr>
                <w:rFonts w:ascii="Arial" w:hAnsi="Arial" w:cs="Arial"/>
              </w:rPr>
              <w:t>“Can you stand up?”</w:t>
            </w:r>
          </w:p>
        </w:tc>
        <w:tc>
          <w:tcPr>
            <w:tcW w:w="2659" w:type="dxa"/>
          </w:tcPr>
          <w:p w14:paraId="6F8F3054" w14:textId="77777777" w:rsidR="00DA3D5D" w:rsidRPr="00E127EF" w:rsidRDefault="00DA3D5D" w:rsidP="0084303C">
            <w:pPr>
              <w:jc w:val="both"/>
              <w:rPr>
                <w:rFonts w:ascii="Arial" w:hAnsi="Arial" w:cs="Arial"/>
              </w:rPr>
            </w:pPr>
            <w:r w:rsidRPr="00E127EF">
              <w:rPr>
                <w:rFonts w:ascii="Arial" w:hAnsi="Arial" w:cs="Arial"/>
              </w:rPr>
              <w:t>“Can you sit down?”</w:t>
            </w:r>
          </w:p>
        </w:tc>
        <w:tc>
          <w:tcPr>
            <w:tcW w:w="2659" w:type="dxa"/>
          </w:tcPr>
          <w:p w14:paraId="633DED51" w14:textId="77777777" w:rsidR="00DA3D5D" w:rsidRPr="00E127EF" w:rsidRDefault="00DA3D5D" w:rsidP="0084303C">
            <w:pPr>
              <w:jc w:val="both"/>
              <w:rPr>
                <w:rFonts w:ascii="Arial" w:hAnsi="Arial" w:cs="Arial"/>
              </w:rPr>
            </w:pPr>
            <w:r w:rsidRPr="00E127EF">
              <w:rPr>
                <w:rFonts w:ascii="Arial" w:hAnsi="Arial" w:cs="Arial"/>
              </w:rPr>
              <w:t>“Crouch.”</w:t>
            </w:r>
          </w:p>
        </w:tc>
      </w:tr>
      <w:tr w:rsidR="00DA3D5D" w:rsidRPr="00E127EF" w14:paraId="345CB411" w14:textId="77777777" w:rsidTr="0084303C">
        <w:trPr>
          <w:jc w:val="center"/>
        </w:trPr>
        <w:tc>
          <w:tcPr>
            <w:tcW w:w="2592" w:type="dxa"/>
          </w:tcPr>
          <w:p w14:paraId="20877269" w14:textId="77777777" w:rsidR="00DA3D5D" w:rsidRPr="00E127EF" w:rsidRDefault="00DA3D5D" w:rsidP="0084303C">
            <w:pPr>
              <w:jc w:val="both"/>
              <w:rPr>
                <w:rFonts w:ascii="Arial" w:hAnsi="Arial" w:cs="Arial"/>
              </w:rPr>
            </w:pPr>
            <w:r w:rsidRPr="00E127EF">
              <w:rPr>
                <w:rFonts w:ascii="Arial" w:hAnsi="Arial" w:cs="Arial"/>
              </w:rPr>
              <w:t>“Lay down”</w:t>
            </w:r>
          </w:p>
        </w:tc>
        <w:tc>
          <w:tcPr>
            <w:tcW w:w="2659" w:type="dxa"/>
          </w:tcPr>
          <w:p w14:paraId="073CE876" w14:textId="77777777" w:rsidR="00DA3D5D" w:rsidRPr="00E127EF" w:rsidRDefault="00DA3D5D" w:rsidP="0084303C">
            <w:pPr>
              <w:jc w:val="both"/>
              <w:rPr>
                <w:rFonts w:ascii="Arial" w:hAnsi="Arial" w:cs="Arial"/>
              </w:rPr>
            </w:pPr>
            <w:r w:rsidRPr="00E127EF">
              <w:rPr>
                <w:rFonts w:ascii="Arial" w:hAnsi="Arial" w:cs="Arial"/>
              </w:rPr>
              <w:t>“Lift your right arm”</w:t>
            </w:r>
          </w:p>
        </w:tc>
        <w:tc>
          <w:tcPr>
            <w:tcW w:w="2659" w:type="dxa"/>
          </w:tcPr>
          <w:p w14:paraId="46AEA0D4" w14:textId="77777777" w:rsidR="00DA3D5D" w:rsidRPr="00E127EF" w:rsidRDefault="00DA3D5D" w:rsidP="0084303C">
            <w:pPr>
              <w:jc w:val="both"/>
              <w:rPr>
                <w:rFonts w:ascii="Arial" w:hAnsi="Arial" w:cs="Arial"/>
              </w:rPr>
            </w:pPr>
            <w:r w:rsidRPr="00E127EF">
              <w:rPr>
                <w:rFonts w:ascii="Arial" w:hAnsi="Arial" w:cs="Arial"/>
              </w:rPr>
              <w:t>“Lay down on your back”</w:t>
            </w:r>
          </w:p>
        </w:tc>
      </w:tr>
      <w:tr w:rsidR="00DA3D5D" w:rsidRPr="00E127EF" w14:paraId="473D175B" w14:textId="77777777" w:rsidTr="0084303C">
        <w:trPr>
          <w:jc w:val="center"/>
        </w:trPr>
        <w:tc>
          <w:tcPr>
            <w:tcW w:w="2592" w:type="dxa"/>
          </w:tcPr>
          <w:p w14:paraId="6374BBDA" w14:textId="77777777" w:rsidR="00DA3D5D" w:rsidRPr="00E127EF" w:rsidRDefault="00DA3D5D" w:rsidP="0084303C">
            <w:pPr>
              <w:jc w:val="both"/>
              <w:rPr>
                <w:rFonts w:ascii="Arial" w:hAnsi="Arial" w:cs="Arial"/>
              </w:rPr>
            </w:pPr>
            <w:r w:rsidRPr="00E127EF">
              <w:rPr>
                <w:rFonts w:ascii="Arial" w:hAnsi="Arial" w:cs="Arial"/>
              </w:rPr>
              <w:t>“Lay down on your belly.”</w:t>
            </w:r>
          </w:p>
        </w:tc>
        <w:tc>
          <w:tcPr>
            <w:tcW w:w="2659" w:type="dxa"/>
          </w:tcPr>
          <w:p w14:paraId="10578592" w14:textId="77777777" w:rsidR="00DA3D5D" w:rsidRPr="00E127EF" w:rsidRDefault="00DA3D5D" w:rsidP="0084303C">
            <w:pPr>
              <w:jc w:val="both"/>
              <w:rPr>
                <w:rFonts w:ascii="Arial" w:hAnsi="Arial" w:cs="Arial"/>
              </w:rPr>
            </w:pPr>
            <w:r w:rsidRPr="00E127EF">
              <w:rPr>
                <w:rFonts w:ascii="Arial" w:hAnsi="Arial" w:cs="Arial"/>
              </w:rPr>
              <w:t>“Stop Looking at me”</w:t>
            </w:r>
          </w:p>
        </w:tc>
        <w:tc>
          <w:tcPr>
            <w:tcW w:w="2659" w:type="dxa"/>
          </w:tcPr>
          <w:p w14:paraId="08ABF0AF" w14:textId="77777777" w:rsidR="00DA3D5D" w:rsidRPr="00E127EF" w:rsidRDefault="00DA3D5D" w:rsidP="0084303C">
            <w:pPr>
              <w:jc w:val="both"/>
              <w:rPr>
                <w:rFonts w:ascii="Arial" w:hAnsi="Arial" w:cs="Arial"/>
              </w:rPr>
            </w:pPr>
            <w:r w:rsidRPr="00E127EF">
              <w:rPr>
                <w:rFonts w:ascii="Arial" w:hAnsi="Arial" w:cs="Arial"/>
              </w:rPr>
              <w:t>“What is your name?”</w:t>
            </w:r>
          </w:p>
        </w:tc>
      </w:tr>
      <w:tr w:rsidR="00DA3D5D" w:rsidRPr="00E127EF" w14:paraId="48495144" w14:textId="77777777" w:rsidTr="0084303C">
        <w:trPr>
          <w:jc w:val="center"/>
        </w:trPr>
        <w:tc>
          <w:tcPr>
            <w:tcW w:w="2592" w:type="dxa"/>
          </w:tcPr>
          <w:p w14:paraId="0DB5D73A" w14:textId="77777777" w:rsidR="00DA3D5D" w:rsidRPr="00E127EF" w:rsidRDefault="00DA3D5D" w:rsidP="0084303C">
            <w:pPr>
              <w:jc w:val="both"/>
              <w:rPr>
                <w:rFonts w:ascii="Arial" w:hAnsi="Arial" w:cs="Arial"/>
              </w:rPr>
            </w:pPr>
            <w:r w:rsidRPr="00E127EF">
              <w:rPr>
                <w:rFonts w:ascii="Arial" w:hAnsi="Arial" w:cs="Arial"/>
              </w:rPr>
              <w:t>“Introduce yourself”</w:t>
            </w:r>
          </w:p>
        </w:tc>
        <w:tc>
          <w:tcPr>
            <w:tcW w:w="2659" w:type="dxa"/>
          </w:tcPr>
          <w:p w14:paraId="140E8565" w14:textId="77777777" w:rsidR="00DA3D5D" w:rsidRPr="00E127EF" w:rsidRDefault="00DA3D5D" w:rsidP="005725C5">
            <w:pPr>
              <w:rPr>
                <w:rFonts w:ascii="Arial" w:hAnsi="Arial" w:cs="Arial"/>
              </w:rPr>
            </w:pPr>
            <w:r w:rsidRPr="00E127EF">
              <w:rPr>
                <w:rFonts w:ascii="Arial" w:hAnsi="Arial" w:cs="Arial"/>
              </w:rPr>
              <w:t>“How much do you weigh?”</w:t>
            </w:r>
          </w:p>
        </w:tc>
        <w:tc>
          <w:tcPr>
            <w:tcW w:w="2659" w:type="dxa"/>
          </w:tcPr>
          <w:p w14:paraId="0C202573" w14:textId="77777777" w:rsidR="00DA3D5D" w:rsidRPr="00E127EF" w:rsidRDefault="00DA3D5D" w:rsidP="0084303C">
            <w:pPr>
              <w:jc w:val="both"/>
              <w:rPr>
                <w:rFonts w:ascii="Arial" w:hAnsi="Arial" w:cs="Arial"/>
              </w:rPr>
            </w:pPr>
            <w:r w:rsidRPr="00E127EF">
              <w:rPr>
                <w:rFonts w:ascii="Arial" w:hAnsi="Arial" w:cs="Arial"/>
              </w:rPr>
              <w:t>“How tall are you?”</w:t>
            </w:r>
          </w:p>
        </w:tc>
      </w:tr>
    </w:tbl>
    <w:p w14:paraId="3FBF8927" w14:textId="77777777" w:rsidR="00DA3D5D" w:rsidRDefault="00DA3D5D" w:rsidP="0084303C">
      <w:pPr>
        <w:ind w:left="0"/>
        <w:jc w:val="both"/>
      </w:pPr>
    </w:p>
    <w:p w14:paraId="31FD62C7" w14:textId="77777777" w:rsidR="00DA3D5D" w:rsidRPr="0048090A" w:rsidRDefault="00DA3D5D" w:rsidP="0084303C">
      <w:pPr>
        <w:pStyle w:val="Heading2"/>
        <w:ind w:left="0"/>
        <w:jc w:val="both"/>
      </w:pPr>
      <w:bookmarkStart w:id="241" w:name="_Toc2842902"/>
      <w:bookmarkStart w:id="242" w:name="_Toc2843357"/>
      <w:bookmarkStart w:id="243" w:name="_Toc2843439"/>
      <w:r>
        <w:t>2</w:t>
      </w:r>
      <w:r w:rsidRPr="0048090A">
        <w:t>.</w:t>
      </w:r>
      <w:r>
        <w:t>2</w:t>
      </w:r>
      <w:r w:rsidRPr="0048090A">
        <w:t xml:space="preserve"> </w:t>
      </w:r>
      <w:r>
        <w:t>verbal responses (q&amp;a)</w:t>
      </w:r>
      <w:bookmarkEnd w:id="241"/>
      <w:bookmarkEnd w:id="242"/>
      <w:bookmarkEnd w:id="243"/>
    </w:p>
    <w:p w14:paraId="60C33C51" w14:textId="77777777" w:rsidR="00DA3D5D" w:rsidRPr="00E127EF" w:rsidRDefault="00DA3D5D" w:rsidP="0084303C">
      <w:pPr>
        <w:pStyle w:val="Heading9"/>
        <w:jc w:val="both"/>
        <w:rPr>
          <w:rFonts w:ascii="Arial" w:hAnsi="Arial" w:cs="Arial"/>
        </w:rPr>
      </w:pPr>
      <w:r w:rsidRPr="00E127EF">
        <w:rPr>
          <w:rFonts w:ascii="Arial" w:hAnsi="Arial" w:cs="Arial"/>
        </w:rPr>
        <w:t>can you do my homework?</w:t>
      </w:r>
    </w:p>
    <w:p w14:paraId="3CEDC8F7" w14:textId="77777777" w:rsidR="00DA3D5D" w:rsidRPr="00E127EF" w:rsidRDefault="00DA3D5D" w:rsidP="0084303C">
      <w:pPr>
        <w:jc w:val="both"/>
        <w:rPr>
          <w:rFonts w:ascii="Arial" w:hAnsi="Arial" w:cs="Arial"/>
        </w:rPr>
      </w:pPr>
      <w:r w:rsidRPr="00E127EF">
        <w:rPr>
          <w:rFonts w:ascii="Arial" w:hAnsi="Arial" w:cs="Arial"/>
        </w:rPr>
        <w:tab/>
        <w:t>Verbal queues:</w:t>
      </w:r>
    </w:p>
    <w:p w14:paraId="094387E5" w14:textId="77777777"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“Can you do my homework?”</w:t>
      </w:r>
    </w:p>
    <w:p w14:paraId="7EC11FB3" w14:textId="77777777"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“Can you do my work?”</w:t>
      </w:r>
    </w:p>
    <w:p w14:paraId="51EA091E" w14:textId="77777777"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“Can you do my math homework?”</w:t>
      </w:r>
    </w:p>
    <w:p w14:paraId="1A6C9DBD" w14:textId="77777777"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“Can you do my Computer Science homework?”</w:t>
      </w:r>
    </w:p>
    <w:p w14:paraId="53EC2D55" w14:textId="77777777"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Can you do my CS homework?”</w:t>
      </w:r>
    </w:p>
    <w:p w14:paraId="2693EF45" w14:textId="77777777"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“Can you code for me?”</w:t>
      </w:r>
    </w:p>
    <w:p w14:paraId="144EF84B" w14:textId="77777777"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“Can you do my lab for me?”</w:t>
      </w:r>
    </w:p>
    <w:p w14:paraId="34982100" w14:textId="77777777" w:rsidR="00DA3D5D" w:rsidRPr="00E127EF" w:rsidRDefault="00DA3D5D" w:rsidP="0084303C">
      <w:pPr>
        <w:ind w:left="720"/>
        <w:jc w:val="both"/>
        <w:rPr>
          <w:rFonts w:ascii="Arial" w:hAnsi="Arial" w:cs="Arial"/>
        </w:rPr>
      </w:pPr>
      <w:r w:rsidRPr="00E127EF">
        <w:rPr>
          <w:rFonts w:ascii="Arial" w:hAnsi="Arial" w:cs="Arial"/>
        </w:rPr>
        <w:t>Description: NAO will respond by telling the user that they should do their own work!</w:t>
      </w:r>
    </w:p>
    <w:p w14:paraId="4B36C8FA" w14:textId="1128EEBA" w:rsidR="00DA3D5D" w:rsidRPr="00E127EF" w:rsidRDefault="00DA3D5D" w:rsidP="0084303C">
      <w:pPr>
        <w:pStyle w:val="Heading9"/>
        <w:jc w:val="both"/>
        <w:rPr>
          <w:rFonts w:ascii="Arial" w:hAnsi="Arial" w:cs="Arial"/>
        </w:rPr>
      </w:pPr>
    </w:p>
    <w:p w14:paraId="4283936A" w14:textId="278092D1" w:rsidR="008374B9" w:rsidRPr="00E127EF" w:rsidRDefault="008374B9" w:rsidP="008374B9">
      <w:pPr>
        <w:pStyle w:val="Heading9"/>
        <w:jc w:val="both"/>
        <w:rPr>
          <w:rFonts w:ascii="Arial" w:hAnsi="Arial" w:cs="Arial"/>
        </w:rPr>
      </w:pPr>
      <w:r w:rsidRPr="00E127EF">
        <w:rPr>
          <w:rFonts w:ascii="Arial" w:hAnsi="Arial" w:cs="Arial"/>
        </w:rPr>
        <w:t>Class Knowledge</w:t>
      </w:r>
    </w:p>
    <w:p w14:paraId="4CBB3122" w14:textId="77777777" w:rsidR="008374B9" w:rsidRPr="00E127EF" w:rsidRDefault="008374B9" w:rsidP="008374B9">
      <w:pPr>
        <w:jc w:val="both"/>
        <w:rPr>
          <w:rFonts w:ascii="Arial" w:hAnsi="Arial" w:cs="Arial"/>
        </w:rPr>
      </w:pPr>
      <w:r w:rsidRPr="00E127EF">
        <w:rPr>
          <w:rFonts w:ascii="Arial" w:hAnsi="Arial" w:cs="Arial"/>
        </w:rPr>
        <w:tab/>
        <w:t>Verbal queues:</w:t>
      </w:r>
    </w:p>
    <w:p w14:paraId="4458C735" w14:textId="6F44DEA3"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t>“Can you tell me about a class?”</w:t>
      </w:r>
    </w:p>
    <w:p w14:paraId="1CDF1EA3" w14:textId="4C89333D"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t>“Tell me about some classes.”</w:t>
      </w:r>
    </w:p>
    <w:p w14:paraId="36A719A6" w14:textId="43324295"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t>“Class info.”</w:t>
      </w:r>
    </w:p>
    <w:p w14:paraId="438FC541" w14:textId="4EDE13B6"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t>“Class information.”</w:t>
      </w:r>
    </w:p>
    <w:p w14:paraId="38A71353" w14:textId="5DD47F2C"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t>“Computer science classes.”</w:t>
      </w:r>
    </w:p>
    <w:p w14:paraId="3C1FB0FF" w14:textId="07381488"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t>“Describe the classes.”</w:t>
      </w:r>
    </w:p>
    <w:p w14:paraId="0D78591C" w14:textId="39D256A4"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lastRenderedPageBreak/>
        <w:t>“What classes have you taken?”</w:t>
      </w:r>
    </w:p>
    <w:p w14:paraId="1EF1825C" w14:textId="2713F761"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t>“Have you taken any classes?”</w:t>
      </w:r>
    </w:p>
    <w:p w14:paraId="7D8F212E" w14:textId="6B9CC090" w:rsidR="008374B9" w:rsidRPr="00E127EF" w:rsidRDefault="008374B9" w:rsidP="008374B9">
      <w:pPr>
        <w:ind w:left="720"/>
        <w:jc w:val="both"/>
        <w:rPr>
          <w:rFonts w:ascii="Arial" w:hAnsi="Arial" w:cs="Arial"/>
        </w:rPr>
      </w:pPr>
      <w:r w:rsidRPr="00E127EF">
        <w:rPr>
          <w:rFonts w:ascii="Arial" w:hAnsi="Arial" w:cs="Arial"/>
        </w:rPr>
        <w:t xml:space="preserve">Description: NAO will respond by telling the user that he has taken all of CWU’s Computer Science </w:t>
      </w:r>
      <w:proofErr w:type="gramStart"/>
      <w:r w:rsidRPr="00E127EF">
        <w:rPr>
          <w:rFonts w:ascii="Arial" w:hAnsi="Arial" w:cs="Arial"/>
        </w:rPr>
        <w:t>classes, and</w:t>
      </w:r>
      <w:proofErr w:type="gramEnd"/>
      <w:r w:rsidRPr="00E127EF">
        <w:rPr>
          <w:rFonts w:ascii="Arial" w:hAnsi="Arial" w:cs="Arial"/>
        </w:rPr>
        <w:t xml:space="preserve"> ask the user for which class they would like information about. </w:t>
      </w:r>
    </w:p>
    <w:p w14:paraId="77943F15" w14:textId="1E28FC54" w:rsidR="008374B9" w:rsidRPr="00E127EF" w:rsidRDefault="008374B9" w:rsidP="008374B9">
      <w:pPr>
        <w:ind w:left="720"/>
        <w:jc w:val="both"/>
        <w:rPr>
          <w:rFonts w:ascii="Arial" w:hAnsi="Arial" w:cs="Arial"/>
        </w:rPr>
      </w:pPr>
      <w:r w:rsidRPr="00E127EF">
        <w:rPr>
          <w:rFonts w:ascii="Arial" w:hAnsi="Arial" w:cs="Arial"/>
          <w:b/>
        </w:rPr>
        <w:t xml:space="preserve">Note: </w:t>
      </w:r>
      <w:r w:rsidRPr="00E127EF">
        <w:rPr>
          <w:rFonts w:ascii="Arial" w:hAnsi="Arial" w:cs="Arial"/>
        </w:rPr>
        <w:t xml:space="preserve">NAO understands classes by having the user either A) individually saying each number of a class number (e.g. “three oh one”, or “four </w:t>
      </w:r>
      <w:proofErr w:type="gramStart"/>
      <w:r w:rsidRPr="00E127EF">
        <w:rPr>
          <w:rFonts w:ascii="Arial" w:hAnsi="Arial" w:cs="Arial"/>
        </w:rPr>
        <w:t>ninety two</w:t>
      </w:r>
      <w:proofErr w:type="gramEnd"/>
      <w:r w:rsidRPr="00E127EF">
        <w:rPr>
          <w:rFonts w:ascii="Arial" w:hAnsi="Arial" w:cs="Arial"/>
        </w:rPr>
        <w:t>”), or by saying the official class title (e.g., “Programming Fundamentals One”, or “Data Structures One”)</w:t>
      </w:r>
    </w:p>
    <w:p w14:paraId="34AF3123" w14:textId="77777777" w:rsidR="008374B9" w:rsidRPr="00E127EF" w:rsidRDefault="008374B9" w:rsidP="008374B9">
      <w:pPr>
        <w:ind w:left="720"/>
        <w:jc w:val="both"/>
        <w:rPr>
          <w:rFonts w:ascii="Arial" w:hAnsi="Arial" w:cs="Arial"/>
        </w:rPr>
      </w:pPr>
    </w:p>
    <w:p w14:paraId="0FC8FFB5" w14:textId="77777777" w:rsidR="00DA3D5D" w:rsidRPr="00E127EF" w:rsidRDefault="00DA3D5D" w:rsidP="008374B9">
      <w:pPr>
        <w:pStyle w:val="Heading9"/>
        <w:ind w:left="0"/>
        <w:jc w:val="both"/>
        <w:rPr>
          <w:rFonts w:ascii="Arial" w:hAnsi="Arial" w:cs="Arial"/>
        </w:rPr>
      </w:pPr>
      <w:r w:rsidRPr="00E127EF">
        <w:rPr>
          <w:rFonts w:ascii="Arial" w:hAnsi="Arial" w:cs="Arial"/>
        </w:rPr>
        <w:t>Developers</w:t>
      </w:r>
    </w:p>
    <w:p w14:paraId="2D0670E9" w14:textId="77777777" w:rsidR="00DA3D5D" w:rsidRPr="00E127EF" w:rsidRDefault="00DA3D5D" w:rsidP="0084303C">
      <w:pPr>
        <w:jc w:val="both"/>
        <w:rPr>
          <w:rFonts w:ascii="Arial" w:hAnsi="Arial" w:cs="Arial"/>
        </w:rPr>
      </w:pPr>
      <w:r w:rsidRPr="00E127EF">
        <w:rPr>
          <w:rFonts w:ascii="Arial" w:hAnsi="Arial" w:cs="Arial"/>
        </w:rPr>
        <w:tab/>
        <w:t>Verbal queues:</w:t>
      </w:r>
    </w:p>
    <w:p w14:paraId="5191099F" w14:textId="28130426" w:rsidR="00452032" w:rsidRPr="00E127EF" w:rsidRDefault="00452032" w:rsidP="0084303C">
      <w:pPr>
        <w:pStyle w:val="ListParagraph"/>
        <w:numPr>
          <w:ilvl w:val="0"/>
          <w:numId w:val="2"/>
        </w:numPr>
        <w:jc w:val="both"/>
        <w:rPr>
          <w:rFonts w:ascii="Arial" w:hAnsi="Arial" w:cs="Arial"/>
        </w:rPr>
      </w:pPr>
      <w:r w:rsidRPr="00E127EF">
        <w:rPr>
          <w:rFonts w:ascii="Arial" w:hAnsi="Arial" w:cs="Arial"/>
        </w:rPr>
        <w:t>“Who is developing you?”</w:t>
      </w:r>
    </w:p>
    <w:p w14:paraId="6B267049" w14:textId="48F09BAD"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“Who is developing your programs?”</w:t>
      </w:r>
    </w:p>
    <w:p w14:paraId="3CAE91F6" w14:textId="5E025C40"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 xml:space="preserve">“Who is </w:t>
      </w:r>
      <w:r w:rsidR="00452032" w:rsidRPr="00E127EF">
        <w:rPr>
          <w:rFonts w:ascii="Arial" w:hAnsi="Arial" w:cs="Arial"/>
        </w:rPr>
        <w:t>programming you</w:t>
      </w:r>
      <w:r w:rsidRPr="00E127EF">
        <w:rPr>
          <w:rFonts w:ascii="Arial" w:hAnsi="Arial" w:cs="Arial"/>
        </w:rPr>
        <w:t>?”</w:t>
      </w:r>
    </w:p>
    <w:p w14:paraId="10226482" w14:textId="74BCDF63"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 xml:space="preserve">“Who is </w:t>
      </w:r>
      <w:r w:rsidR="00452032" w:rsidRPr="00E127EF">
        <w:rPr>
          <w:rFonts w:ascii="Arial" w:hAnsi="Arial" w:cs="Arial"/>
        </w:rPr>
        <w:t>on your</w:t>
      </w:r>
      <w:r w:rsidRPr="00E127EF">
        <w:rPr>
          <w:rFonts w:ascii="Arial" w:hAnsi="Arial" w:cs="Arial"/>
        </w:rPr>
        <w:t xml:space="preserve"> capstone </w:t>
      </w:r>
      <w:r w:rsidR="00452032" w:rsidRPr="00E127EF">
        <w:rPr>
          <w:rFonts w:ascii="Arial" w:hAnsi="Arial" w:cs="Arial"/>
        </w:rPr>
        <w:t>team</w:t>
      </w:r>
      <w:r w:rsidRPr="00E127EF">
        <w:rPr>
          <w:rFonts w:ascii="Arial" w:hAnsi="Arial" w:cs="Arial"/>
        </w:rPr>
        <w:t>?”</w:t>
      </w:r>
    </w:p>
    <w:p w14:paraId="12769669" w14:textId="77777777" w:rsidR="00DA3D5D" w:rsidRPr="00E127EF" w:rsidRDefault="00DA3D5D" w:rsidP="0084303C">
      <w:pPr>
        <w:ind w:left="720"/>
        <w:jc w:val="both"/>
        <w:rPr>
          <w:rFonts w:ascii="Arial" w:hAnsi="Arial" w:cs="Arial"/>
        </w:rPr>
      </w:pPr>
      <w:r w:rsidRPr="00E127EF">
        <w:rPr>
          <w:rFonts w:ascii="Arial" w:hAnsi="Arial" w:cs="Arial"/>
        </w:rPr>
        <w:t>Description: NAO will list the team members of the AriGato capstone project.</w:t>
      </w:r>
    </w:p>
    <w:p w14:paraId="46EB3D3C" w14:textId="77777777" w:rsidR="00DA3D5D" w:rsidRPr="00E127EF" w:rsidRDefault="00DA3D5D" w:rsidP="00991296">
      <w:pPr>
        <w:ind w:left="0"/>
        <w:jc w:val="both"/>
        <w:rPr>
          <w:rFonts w:ascii="Arial" w:hAnsi="Arial" w:cs="Arial"/>
        </w:rPr>
      </w:pPr>
    </w:p>
    <w:p w14:paraId="2602D973" w14:textId="23CD036A" w:rsidR="00DA3D5D" w:rsidRPr="00E127EF" w:rsidRDefault="00DA3D5D" w:rsidP="0084303C">
      <w:pPr>
        <w:pStyle w:val="Heading9"/>
        <w:jc w:val="both"/>
        <w:rPr>
          <w:rFonts w:ascii="Arial" w:hAnsi="Arial" w:cs="Arial"/>
        </w:rPr>
      </w:pPr>
      <w:r w:rsidRPr="00E127EF">
        <w:rPr>
          <w:rFonts w:ascii="Arial" w:hAnsi="Arial" w:cs="Arial"/>
        </w:rPr>
        <w:t>favorite class</w:t>
      </w:r>
    </w:p>
    <w:p w14:paraId="565CCE71" w14:textId="77777777" w:rsidR="00DA3D5D" w:rsidRPr="00E127EF" w:rsidRDefault="00DA3D5D" w:rsidP="0084303C">
      <w:pPr>
        <w:jc w:val="both"/>
        <w:rPr>
          <w:rFonts w:ascii="Arial" w:hAnsi="Arial" w:cs="Arial"/>
        </w:rPr>
      </w:pPr>
      <w:r w:rsidRPr="00E127EF">
        <w:rPr>
          <w:rFonts w:ascii="Arial" w:hAnsi="Arial" w:cs="Arial"/>
        </w:rPr>
        <w:tab/>
        <w:t>Verbal queues:</w:t>
      </w:r>
    </w:p>
    <w:p w14:paraId="4168B1B2"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“What is your favorite class?”</w:t>
      </w:r>
    </w:p>
    <w:p w14:paraId="6875E209"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“What is your favorite C.S. class?”</w:t>
      </w:r>
    </w:p>
    <w:p w14:paraId="0D6D7473" w14:textId="0CD2C63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“What is your favorite class at C.W.U.?”</w:t>
      </w:r>
    </w:p>
    <w:p w14:paraId="0D0AD92A" w14:textId="2ECD0483" w:rsidR="00452032" w:rsidRPr="00E127EF" w:rsidRDefault="00452032" w:rsidP="0084303C">
      <w:pPr>
        <w:pStyle w:val="ListParagraph"/>
        <w:numPr>
          <w:ilvl w:val="0"/>
          <w:numId w:val="3"/>
        </w:numPr>
        <w:jc w:val="both"/>
        <w:rPr>
          <w:rFonts w:ascii="Arial" w:hAnsi="Arial" w:cs="Arial"/>
        </w:rPr>
      </w:pPr>
      <w:r w:rsidRPr="00E127EF">
        <w:rPr>
          <w:rFonts w:ascii="Arial" w:hAnsi="Arial" w:cs="Arial"/>
        </w:rPr>
        <w:t>“What is your favorite class at Central?”</w:t>
      </w:r>
    </w:p>
    <w:p w14:paraId="3B1918F3" w14:textId="77777777" w:rsidR="00DA3D5D" w:rsidRPr="00E127EF" w:rsidRDefault="00DA3D5D" w:rsidP="0084303C">
      <w:pPr>
        <w:ind w:left="0"/>
        <w:jc w:val="both"/>
        <w:rPr>
          <w:rFonts w:ascii="Arial" w:hAnsi="Arial" w:cs="Arial"/>
        </w:rPr>
      </w:pPr>
      <w:r w:rsidRPr="00E127EF">
        <w:rPr>
          <w:rFonts w:ascii="Arial" w:hAnsi="Arial" w:cs="Arial"/>
        </w:rPr>
        <w:tab/>
        <w:t>Description: NAO will respond with his favorite computer science class.</w:t>
      </w:r>
    </w:p>
    <w:p w14:paraId="4CDEEC75" w14:textId="77777777" w:rsidR="00DA3D5D" w:rsidRPr="00E127EF" w:rsidRDefault="00DA3D5D" w:rsidP="0084303C">
      <w:pPr>
        <w:ind w:left="0"/>
        <w:jc w:val="both"/>
        <w:rPr>
          <w:rFonts w:ascii="Arial" w:hAnsi="Arial" w:cs="Arial"/>
        </w:rPr>
      </w:pPr>
    </w:p>
    <w:p w14:paraId="1F22179A" w14:textId="77777777" w:rsidR="00DA3D5D" w:rsidRPr="00E127EF" w:rsidRDefault="00DA3D5D" w:rsidP="0084303C">
      <w:pPr>
        <w:pStyle w:val="Heading9"/>
        <w:jc w:val="both"/>
        <w:rPr>
          <w:rFonts w:ascii="Arial" w:hAnsi="Arial" w:cs="Arial"/>
        </w:rPr>
      </w:pPr>
      <w:r w:rsidRPr="00E127EF">
        <w:rPr>
          <w:rFonts w:ascii="Arial" w:hAnsi="Arial" w:cs="Arial"/>
        </w:rPr>
        <w:t>favorite color</w:t>
      </w:r>
    </w:p>
    <w:p w14:paraId="79F03347" w14:textId="77777777" w:rsidR="00DA3D5D" w:rsidRPr="00E127EF" w:rsidRDefault="00DA3D5D" w:rsidP="0084303C">
      <w:pPr>
        <w:jc w:val="both"/>
        <w:rPr>
          <w:rFonts w:ascii="Arial" w:hAnsi="Arial" w:cs="Arial"/>
        </w:rPr>
      </w:pPr>
      <w:r w:rsidRPr="00E127EF">
        <w:rPr>
          <w:rFonts w:ascii="Arial" w:hAnsi="Arial" w:cs="Arial"/>
        </w:rPr>
        <w:tab/>
        <w:t>Verbal queues:</w:t>
      </w:r>
    </w:p>
    <w:p w14:paraId="0EEC1DD0"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like any colors?”</w:t>
      </w:r>
    </w:p>
    <w:p w14:paraId="13406126"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have a favorite color?”</w:t>
      </w:r>
    </w:p>
    <w:p w14:paraId="27DBA534"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“What is your favorite color?”</w:t>
      </w:r>
    </w:p>
    <w:p w14:paraId="305D90C9" w14:textId="77777777" w:rsidR="00DA3D5D" w:rsidRPr="00E127EF" w:rsidRDefault="00DA3D5D" w:rsidP="0084303C">
      <w:pPr>
        <w:ind w:left="0"/>
        <w:jc w:val="both"/>
        <w:rPr>
          <w:rFonts w:ascii="Arial" w:hAnsi="Arial" w:cs="Arial"/>
        </w:rPr>
      </w:pPr>
      <w:r w:rsidRPr="00E127EF">
        <w:rPr>
          <w:rFonts w:ascii="Arial" w:hAnsi="Arial" w:cs="Arial"/>
        </w:rPr>
        <w:tab/>
        <w:t>Description: NAO will respond with his favorite color.</w:t>
      </w:r>
    </w:p>
    <w:p w14:paraId="10884125" w14:textId="77777777" w:rsidR="00DA3D5D" w:rsidRPr="00E127EF" w:rsidRDefault="00DA3D5D" w:rsidP="0084303C">
      <w:pPr>
        <w:ind w:left="0"/>
        <w:jc w:val="both"/>
        <w:rPr>
          <w:rFonts w:ascii="Arial" w:hAnsi="Arial" w:cs="Arial"/>
        </w:rPr>
      </w:pPr>
    </w:p>
    <w:p w14:paraId="5637DEEA" w14:textId="77777777" w:rsidR="00DA3D5D" w:rsidRPr="00E127EF" w:rsidRDefault="00DA3D5D" w:rsidP="0084303C">
      <w:pPr>
        <w:pStyle w:val="Heading9"/>
        <w:jc w:val="both"/>
        <w:rPr>
          <w:rFonts w:ascii="Arial" w:hAnsi="Arial" w:cs="Arial"/>
        </w:rPr>
      </w:pPr>
      <w:r w:rsidRPr="00E127EF">
        <w:rPr>
          <w:rFonts w:ascii="Arial" w:hAnsi="Arial" w:cs="Arial"/>
        </w:rPr>
        <w:t>favorite professor</w:t>
      </w:r>
    </w:p>
    <w:p w14:paraId="386F92DF" w14:textId="77777777" w:rsidR="00DA3D5D" w:rsidRPr="00E127EF" w:rsidRDefault="00DA3D5D" w:rsidP="0084303C">
      <w:pPr>
        <w:jc w:val="both"/>
        <w:rPr>
          <w:rFonts w:ascii="Arial" w:hAnsi="Arial" w:cs="Arial"/>
        </w:rPr>
      </w:pPr>
      <w:r w:rsidRPr="00E127EF">
        <w:rPr>
          <w:rFonts w:ascii="Arial" w:hAnsi="Arial" w:cs="Arial"/>
        </w:rPr>
        <w:tab/>
        <w:t>Verbal queues:</w:t>
      </w:r>
    </w:p>
    <w:p w14:paraId="2B624303"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“Who is your favorite professor?”</w:t>
      </w:r>
    </w:p>
    <w:p w14:paraId="73B1A74C" w14:textId="0A32EB16"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know any professors?”</w:t>
      </w:r>
    </w:p>
    <w:p w14:paraId="5E716822" w14:textId="64DE941E" w:rsidR="00452032" w:rsidRPr="00E127EF" w:rsidRDefault="00452032" w:rsidP="0084303C">
      <w:pPr>
        <w:pStyle w:val="ListParagraph"/>
        <w:numPr>
          <w:ilvl w:val="0"/>
          <w:numId w:val="3"/>
        </w:numPr>
        <w:jc w:val="both"/>
        <w:rPr>
          <w:rFonts w:ascii="Arial" w:hAnsi="Arial" w:cs="Arial"/>
        </w:rPr>
      </w:pPr>
      <w:r w:rsidRPr="00E127EF">
        <w:rPr>
          <w:rFonts w:ascii="Arial" w:hAnsi="Arial" w:cs="Arial"/>
        </w:rPr>
        <w:t>“Who is your favorite person?”</w:t>
      </w:r>
    </w:p>
    <w:p w14:paraId="016C0D51" w14:textId="77777777" w:rsidR="00DA3D5D" w:rsidRPr="00E127EF" w:rsidRDefault="00DA3D5D" w:rsidP="0084303C">
      <w:pPr>
        <w:ind w:left="720"/>
        <w:jc w:val="both"/>
        <w:rPr>
          <w:rFonts w:ascii="Arial" w:hAnsi="Arial" w:cs="Arial"/>
        </w:rPr>
      </w:pPr>
      <w:r w:rsidRPr="00E127EF">
        <w:rPr>
          <w:rFonts w:ascii="Arial" w:hAnsi="Arial" w:cs="Arial"/>
        </w:rPr>
        <w:t>Description: NAO will respond stating that his favorite professor is the AriGato group’s amazing supervisor, Dr. Davendra!!</w:t>
      </w:r>
    </w:p>
    <w:p w14:paraId="294795E6" w14:textId="77777777" w:rsidR="00DA3D5D" w:rsidRPr="00E127EF" w:rsidRDefault="00DA3D5D" w:rsidP="0084303C">
      <w:pPr>
        <w:ind w:left="720"/>
        <w:jc w:val="both"/>
        <w:rPr>
          <w:rFonts w:ascii="Arial" w:hAnsi="Arial" w:cs="Arial"/>
        </w:rPr>
      </w:pPr>
    </w:p>
    <w:p w14:paraId="3A4E583F" w14:textId="77777777" w:rsidR="00DA3D5D" w:rsidRPr="00E127EF" w:rsidRDefault="00DA3D5D" w:rsidP="0084303C">
      <w:pPr>
        <w:pStyle w:val="Heading9"/>
        <w:jc w:val="both"/>
        <w:rPr>
          <w:rFonts w:ascii="Arial" w:hAnsi="Arial" w:cs="Arial"/>
        </w:rPr>
      </w:pPr>
      <w:r w:rsidRPr="00E127EF">
        <w:rPr>
          <w:rFonts w:ascii="Arial" w:hAnsi="Arial" w:cs="Arial"/>
        </w:rPr>
        <w:t>favorite song</w:t>
      </w:r>
    </w:p>
    <w:p w14:paraId="6A9C36FF" w14:textId="77777777" w:rsidR="00DA3D5D" w:rsidRPr="00E127EF" w:rsidRDefault="00DA3D5D" w:rsidP="0084303C">
      <w:pPr>
        <w:jc w:val="both"/>
        <w:rPr>
          <w:rFonts w:ascii="Arial" w:hAnsi="Arial" w:cs="Arial"/>
        </w:rPr>
      </w:pPr>
      <w:r w:rsidRPr="00E127EF">
        <w:rPr>
          <w:rFonts w:ascii="Arial" w:hAnsi="Arial" w:cs="Arial"/>
        </w:rPr>
        <w:tab/>
        <w:t>Verbal queues:</w:t>
      </w:r>
    </w:p>
    <w:p w14:paraId="05F6CF86"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have a song you like?”</w:t>
      </w:r>
    </w:p>
    <w:p w14:paraId="6883F6F5"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like any songs?”</w:t>
      </w:r>
    </w:p>
    <w:p w14:paraId="29A60672"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like music?”</w:t>
      </w:r>
    </w:p>
    <w:p w14:paraId="61521D67"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have a favorite song?”</w:t>
      </w:r>
    </w:p>
    <w:p w14:paraId="263ED807"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“What is your favorite song?”</w:t>
      </w:r>
    </w:p>
    <w:p w14:paraId="53F255B0" w14:textId="77777777" w:rsidR="00DA3D5D" w:rsidRPr="00E127EF" w:rsidRDefault="00DA3D5D" w:rsidP="0084303C">
      <w:pPr>
        <w:ind w:left="0"/>
        <w:jc w:val="both"/>
        <w:rPr>
          <w:rFonts w:ascii="Arial" w:hAnsi="Arial" w:cs="Arial"/>
        </w:rPr>
      </w:pPr>
      <w:r w:rsidRPr="00E127EF">
        <w:rPr>
          <w:rFonts w:ascii="Arial" w:hAnsi="Arial" w:cs="Arial"/>
        </w:rPr>
        <w:tab/>
        <w:t>Description: NAO will respond with his favorite song, “Single Ladies”!</w:t>
      </w:r>
    </w:p>
    <w:p w14:paraId="12CE3647" w14:textId="77777777" w:rsidR="00DA3D5D" w:rsidRPr="00E127EF" w:rsidRDefault="00DA3D5D" w:rsidP="0084303C">
      <w:pPr>
        <w:ind w:left="0"/>
        <w:jc w:val="both"/>
        <w:rPr>
          <w:rFonts w:ascii="Arial" w:hAnsi="Arial" w:cs="Arial"/>
        </w:rPr>
      </w:pPr>
    </w:p>
    <w:p w14:paraId="0C050681" w14:textId="77777777" w:rsidR="00DA3D5D" w:rsidRPr="00E127EF" w:rsidRDefault="00DA3D5D" w:rsidP="0084303C">
      <w:pPr>
        <w:pStyle w:val="Heading9"/>
        <w:jc w:val="both"/>
        <w:rPr>
          <w:rFonts w:ascii="Arial" w:hAnsi="Arial" w:cs="Arial"/>
        </w:rPr>
      </w:pPr>
      <w:r w:rsidRPr="00E127EF">
        <w:rPr>
          <w:rFonts w:ascii="Arial" w:hAnsi="Arial" w:cs="Arial"/>
        </w:rPr>
        <w:t>How old are you</w:t>
      </w:r>
    </w:p>
    <w:p w14:paraId="37D74BFE" w14:textId="77777777" w:rsidR="00DA3D5D" w:rsidRPr="00E127EF" w:rsidRDefault="00DA3D5D" w:rsidP="0084303C">
      <w:pPr>
        <w:jc w:val="both"/>
        <w:rPr>
          <w:rFonts w:ascii="Arial" w:hAnsi="Arial" w:cs="Arial"/>
        </w:rPr>
      </w:pPr>
      <w:r w:rsidRPr="00E127EF">
        <w:rPr>
          <w:rFonts w:ascii="Arial" w:hAnsi="Arial" w:cs="Arial"/>
        </w:rPr>
        <w:tab/>
        <w:t>Verbal queues:</w:t>
      </w:r>
    </w:p>
    <w:p w14:paraId="598B33E7"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“How old are you?”</w:t>
      </w:r>
    </w:p>
    <w:p w14:paraId="4C52FC95"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“What is your age?”</w:t>
      </w:r>
    </w:p>
    <w:p w14:paraId="67D7CE5D" w14:textId="274B5B31" w:rsidR="00DA3D5D" w:rsidRPr="00E127EF" w:rsidRDefault="00DA3D5D" w:rsidP="0084303C">
      <w:pPr>
        <w:jc w:val="both"/>
        <w:rPr>
          <w:rFonts w:ascii="Arial" w:hAnsi="Arial" w:cs="Arial"/>
        </w:rPr>
      </w:pPr>
      <w:r w:rsidRPr="00E127EF">
        <w:rPr>
          <w:rFonts w:ascii="Arial" w:hAnsi="Arial" w:cs="Arial"/>
        </w:rPr>
        <w:tab/>
        <w:t>Description: NAO will respond with a randomly selected humorous verbal response.</w:t>
      </w:r>
    </w:p>
    <w:p w14:paraId="10F61C27" w14:textId="77777777" w:rsidR="003411A9" w:rsidRPr="00E127EF" w:rsidRDefault="003411A9" w:rsidP="0084303C">
      <w:pPr>
        <w:jc w:val="both"/>
        <w:rPr>
          <w:rFonts w:ascii="Arial" w:hAnsi="Arial" w:cs="Arial"/>
        </w:rPr>
      </w:pPr>
    </w:p>
    <w:p w14:paraId="5D14AF82" w14:textId="77777777" w:rsidR="00DA3D5D" w:rsidRPr="00E127EF" w:rsidRDefault="00DA3D5D" w:rsidP="0084303C">
      <w:pPr>
        <w:pStyle w:val="Heading9"/>
        <w:jc w:val="both"/>
        <w:rPr>
          <w:rFonts w:ascii="Arial" w:hAnsi="Arial" w:cs="Arial"/>
        </w:rPr>
      </w:pPr>
      <w:r w:rsidRPr="00E127EF">
        <w:rPr>
          <w:rFonts w:ascii="Arial" w:hAnsi="Arial" w:cs="Arial"/>
        </w:rPr>
        <w:t>jokes</w:t>
      </w:r>
    </w:p>
    <w:p w14:paraId="7D9DF360" w14:textId="77777777" w:rsidR="00DA3D5D" w:rsidRPr="00E127EF" w:rsidRDefault="00DA3D5D" w:rsidP="0084303C">
      <w:pPr>
        <w:jc w:val="both"/>
        <w:rPr>
          <w:rFonts w:ascii="Arial" w:hAnsi="Arial" w:cs="Arial"/>
        </w:rPr>
      </w:pPr>
      <w:r w:rsidRPr="00E127EF">
        <w:rPr>
          <w:rFonts w:ascii="Arial" w:hAnsi="Arial" w:cs="Arial"/>
        </w:rPr>
        <w:tab/>
        <w:t>Verbal queues:</w:t>
      </w:r>
    </w:p>
    <w:p w14:paraId="2F8EB252"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know any jokes?”</w:t>
      </w:r>
    </w:p>
    <w:p w14:paraId="105BC4CA"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“Tell me a joke.”</w:t>
      </w:r>
    </w:p>
    <w:p w14:paraId="2B993A6C"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“Can you tell me any jokes?”</w:t>
      </w:r>
    </w:p>
    <w:p w14:paraId="30630E30" w14:textId="77777777" w:rsidR="00DA3D5D" w:rsidRPr="00E127EF" w:rsidRDefault="00DA3D5D" w:rsidP="0084303C">
      <w:pPr>
        <w:jc w:val="both"/>
        <w:rPr>
          <w:rFonts w:ascii="Arial" w:hAnsi="Arial" w:cs="Arial"/>
        </w:rPr>
      </w:pPr>
      <w:r w:rsidRPr="00E127EF">
        <w:rPr>
          <w:rFonts w:ascii="Arial" w:hAnsi="Arial" w:cs="Arial"/>
        </w:rPr>
        <w:tab/>
        <w:t>Description: NAO will respond with a randomly selected interactive joke.</w:t>
      </w:r>
    </w:p>
    <w:p w14:paraId="63240FD1" w14:textId="77777777" w:rsidR="00DA3D5D" w:rsidRPr="00E127EF" w:rsidRDefault="00DA3D5D" w:rsidP="0084303C">
      <w:pPr>
        <w:pStyle w:val="Heading9"/>
        <w:ind w:left="0"/>
        <w:jc w:val="both"/>
        <w:rPr>
          <w:rFonts w:ascii="Arial" w:hAnsi="Arial" w:cs="Arial"/>
        </w:rPr>
      </w:pPr>
    </w:p>
    <w:p w14:paraId="797FB098" w14:textId="77777777" w:rsidR="00DA3D5D" w:rsidRPr="00E127EF" w:rsidRDefault="00DA3D5D" w:rsidP="0084303C">
      <w:pPr>
        <w:pStyle w:val="Heading9"/>
        <w:jc w:val="both"/>
        <w:rPr>
          <w:rFonts w:ascii="Arial" w:hAnsi="Arial" w:cs="Arial"/>
        </w:rPr>
      </w:pPr>
      <w:r w:rsidRPr="00E127EF">
        <w:rPr>
          <w:rFonts w:ascii="Arial" w:hAnsi="Arial" w:cs="Arial"/>
        </w:rPr>
        <w:t>see you later, alligator</w:t>
      </w:r>
    </w:p>
    <w:p w14:paraId="32A6B819" w14:textId="77777777" w:rsidR="00DA3D5D" w:rsidRPr="00E127EF" w:rsidRDefault="00DA3D5D" w:rsidP="0084303C">
      <w:pPr>
        <w:jc w:val="both"/>
        <w:rPr>
          <w:rFonts w:ascii="Arial" w:hAnsi="Arial" w:cs="Arial"/>
        </w:rPr>
      </w:pPr>
      <w:r w:rsidRPr="00E127EF">
        <w:rPr>
          <w:rFonts w:ascii="Arial" w:hAnsi="Arial" w:cs="Arial"/>
        </w:rPr>
        <w:tab/>
        <w:t>Verbal queues:</w:t>
      </w:r>
    </w:p>
    <w:p w14:paraId="40F15ABE" w14:textId="01AB679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 xml:space="preserve">“See you later </w:t>
      </w:r>
      <w:r w:rsidR="00452032" w:rsidRPr="00E127EF">
        <w:rPr>
          <w:rFonts w:ascii="Arial" w:hAnsi="Arial" w:cs="Arial"/>
        </w:rPr>
        <w:t>a</w:t>
      </w:r>
      <w:r w:rsidRPr="00E127EF">
        <w:rPr>
          <w:rFonts w:ascii="Arial" w:hAnsi="Arial" w:cs="Arial"/>
        </w:rPr>
        <w:t>lligator”</w:t>
      </w:r>
    </w:p>
    <w:p w14:paraId="7652A768" w14:textId="376221A1" w:rsidR="00452032" w:rsidRPr="00E127EF" w:rsidRDefault="00452032" w:rsidP="0084303C">
      <w:pPr>
        <w:pStyle w:val="ListParagraph"/>
        <w:numPr>
          <w:ilvl w:val="0"/>
          <w:numId w:val="3"/>
        </w:numPr>
        <w:jc w:val="both"/>
        <w:rPr>
          <w:rFonts w:ascii="Arial" w:hAnsi="Arial" w:cs="Arial"/>
        </w:rPr>
      </w:pPr>
      <w:r w:rsidRPr="00E127EF">
        <w:rPr>
          <w:rFonts w:ascii="Arial" w:hAnsi="Arial" w:cs="Arial"/>
        </w:rPr>
        <w:t xml:space="preserve">“See </w:t>
      </w:r>
      <w:proofErr w:type="spellStart"/>
      <w:r w:rsidRPr="00E127EF">
        <w:rPr>
          <w:rFonts w:ascii="Arial" w:hAnsi="Arial" w:cs="Arial"/>
        </w:rPr>
        <w:t>ya</w:t>
      </w:r>
      <w:proofErr w:type="spellEnd"/>
      <w:r w:rsidRPr="00E127EF">
        <w:rPr>
          <w:rFonts w:ascii="Arial" w:hAnsi="Arial" w:cs="Arial"/>
        </w:rPr>
        <w:t xml:space="preserve"> later alligator”</w:t>
      </w:r>
    </w:p>
    <w:p w14:paraId="063305B1" w14:textId="77777777" w:rsidR="00DA3D5D" w:rsidRPr="00E127EF" w:rsidRDefault="00DA3D5D" w:rsidP="0084303C">
      <w:pPr>
        <w:ind w:left="0"/>
        <w:jc w:val="both"/>
        <w:rPr>
          <w:rFonts w:ascii="Arial" w:hAnsi="Arial" w:cs="Arial"/>
        </w:rPr>
      </w:pPr>
      <w:r w:rsidRPr="00E127EF">
        <w:rPr>
          <w:rFonts w:ascii="Arial" w:hAnsi="Arial" w:cs="Arial"/>
        </w:rPr>
        <w:tab/>
        <w:t>Description: NAO will respond with “in a while, crocodile”.</w:t>
      </w:r>
    </w:p>
    <w:p w14:paraId="6E6E0288" w14:textId="77777777" w:rsidR="00DA3D5D" w:rsidRPr="00E127EF" w:rsidRDefault="00DA3D5D" w:rsidP="0084303C">
      <w:pPr>
        <w:ind w:left="0"/>
        <w:jc w:val="both"/>
        <w:rPr>
          <w:rFonts w:ascii="Arial" w:hAnsi="Arial" w:cs="Arial"/>
        </w:rPr>
      </w:pPr>
    </w:p>
    <w:p w14:paraId="0D641432" w14:textId="77777777" w:rsidR="00DA3D5D" w:rsidRPr="00E127EF" w:rsidRDefault="00DA3D5D" w:rsidP="0084303C">
      <w:pPr>
        <w:pStyle w:val="Heading9"/>
        <w:jc w:val="both"/>
        <w:rPr>
          <w:rFonts w:ascii="Arial" w:hAnsi="Arial" w:cs="Arial"/>
        </w:rPr>
      </w:pPr>
      <w:r w:rsidRPr="00E127EF">
        <w:rPr>
          <w:rFonts w:ascii="Arial" w:hAnsi="Arial" w:cs="Arial"/>
        </w:rPr>
        <w:t>Sing the anthem</w:t>
      </w:r>
    </w:p>
    <w:p w14:paraId="53676E25" w14:textId="77777777" w:rsidR="00DA3D5D" w:rsidRPr="00E127EF" w:rsidRDefault="00DA3D5D" w:rsidP="0084303C">
      <w:pPr>
        <w:jc w:val="both"/>
        <w:rPr>
          <w:rFonts w:ascii="Arial" w:hAnsi="Arial" w:cs="Arial"/>
        </w:rPr>
      </w:pPr>
      <w:r w:rsidRPr="00E127EF">
        <w:rPr>
          <w:rFonts w:ascii="Arial" w:hAnsi="Arial" w:cs="Arial"/>
        </w:rPr>
        <w:tab/>
        <w:t>Verbal queues:</w:t>
      </w:r>
    </w:p>
    <w:p w14:paraId="41F9732F"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“Sing the [national] anthem.”</w:t>
      </w:r>
    </w:p>
    <w:p w14:paraId="19C4A193"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“Sing [national] anthem.”</w:t>
      </w:r>
    </w:p>
    <w:p w14:paraId="27775387"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“Can you sing the [national] anthem?”</w:t>
      </w:r>
    </w:p>
    <w:p w14:paraId="27CC34B1"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know the [national] anthem?”</w:t>
      </w:r>
    </w:p>
    <w:p w14:paraId="66F50959" w14:textId="1E0E0BFF" w:rsidR="00452032" w:rsidRPr="00E127EF" w:rsidRDefault="00DA3D5D" w:rsidP="00452032">
      <w:pPr>
        <w:pStyle w:val="ListParagraph"/>
        <w:numPr>
          <w:ilvl w:val="0"/>
          <w:numId w:val="3"/>
        </w:numPr>
        <w:jc w:val="both"/>
        <w:rPr>
          <w:rFonts w:ascii="Arial" w:hAnsi="Arial" w:cs="Arial"/>
        </w:rPr>
      </w:pPr>
      <w:r w:rsidRPr="00E127EF">
        <w:rPr>
          <w:rFonts w:ascii="Arial" w:hAnsi="Arial" w:cs="Arial"/>
        </w:rPr>
        <w:t xml:space="preserve">“Sing the </w:t>
      </w:r>
      <w:proofErr w:type="gramStart"/>
      <w:r w:rsidRPr="00E127EF">
        <w:rPr>
          <w:rFonts w:ascii="Arial" w:hAnsi="Arial" w:cs="Arial"/>
        </w:rPr>
        <w:t>Star Spangled</w:t>
      </w:r>
      <w:proofErr w:type="gramEnd"/>
      <w:r w:rsidRPr="00E127EF">
        <w:rPr>
          <w:rFonts w:ascii="Arial" w:hAnsi="Arial" w:cs="Arial"/>
        </w:rPr>
        <w:t xml:space="preserve"> Banner.”</w:t>
      </w:r>
    </w:p>
    <w:p w14:paraId="1A9BB5D1" w14:textId="77777777" w:rsidR="00DA3D5D" w:rsidRPr="00E127EF" w:rsidRDefault="00DA3D5D" w:rsidP="0084303C">
      <w:pPr>
        <w:ind w:left="717"/>
        <w:jc w:val="both"/>
        <w:rPr>
          <w:rFonts w:ascii="Arial" w:hAnsi="Arial" w:cs="Arial"/>
        </w:rPr>
      </w:pPr>
      <w:r w:rsidRPr="00E127EF">
        <w:rPr>
          <w:rFonts w:ascii="Arial" w:hAnsi="Arial" w:cs="Arial"/>
        </w:rPr>
        <w:lastRenderedPageBreak/>
        <w:t>Description: NAO will begin to “sing” an auto-tuned version of the American National Anthem (an .mp3 file is played over its loudspeakers) and patriotically place its hand over its heart.</w:t>
      </w:r>
    </w:p>
    <w:p w14:paraId="629AE38C" w14:textId="77777777" w:rsidR="00DA3D5D" w:rsidRPr="00E127EF" w:rsidRDefault="00DA3D5D" w:rsidP="0084303C">
      <w:pPr>
        <w:ind w:left="717"/>
        <w:jc w:val="both"/>
        <w:rPr>
          <w:rFonts w:ascii="Arial" w:hAnsi="Arial" w:cs="Arial"/>
        </w:rPr>
      </w:pPr>
      <w:r w:rsidRPr="00E127EF">
        <w:rPr>
          <w:rFonts w:ascii="Arial" w:hAnsi="Arial" w:cs="Arial"/>
          <w:b/>
        </w:rPr>
        <w:t xml:space="preserve">Note: </w:t>
      </w:r>
      <w:r w:rsidRPr="00E127EF">
        <w:rPr>
          <w:rFonts w:ascii="Arial" w:hAnsi="Arial" w:cs="Arial"/>
        </w:rPr>
        <w:t>“[national]” in the Verbal Queues section means the word is optional within the command.</w:t>
      </w:r>
    </w:p>
    <w:p w14:paraId="20AC4637" w14:textId="77777777" w:rsidR="00DA3D5D" w:rsidRPr="00E127EF" w:rsidRDefault="00DA3D5D" w:rsidP="0084303C">
      <w:pPr>
        <w:ind w:left="0"/>
        <w:jc w:val="both"/>
        <w:rPr>
          <w:rFonts w:ascii="Arial" w:hAnsi="Arial" w:cs="Arial"/>
        </w:rPr>
      </w:pPr>
    </w:p>
    <w:p w14:paraId="0C0E72A4" w14:textId="77777777" w:rsidR="00DA3D5D" w:rsidRPr="00E127EF" w:rsidRDefault="00DA3D5D" w:rsidP="0084303C">
      <w:pPr>
        <w:pStyle w:val="Heading9"/>
        <w:ind w:left="0"/>
        <w:jc w:val="both"/>
        <w:rPr>
          <w:rFonts w:ascii="Arial" w:hAnsi="Arial" w:cs="Arial"/>
        </w:rPr>
      </w:pPr>
      <w:r w:rsidRPr="00E127EF">
        <w:rPr>
          <w:rFonts w:ascii="Arial" w:eastAsiaTheme="minorEastAsia" w:hAnsi="Arial" w:cs="Arial"/>
          <w:b w:val="0"/>
          <w:bCs w:val="0"/>
          <w:i w:val="0"/>
          <w:iCs w:val="0"/>
          <w:caps w:val="0"/>
          <w:color w:val="auto"/>
          <w:sz w:val="22"/>
          <w:szCs w:val="22"/>
        </w:rPr>
        <w:t xml:space="preserve"> </w:t>
      </w:r>
      <w:r w:rsidRPr="00E127EF">
        <w:rPr>
          <w:rFonts w:ascii="Arial" w:hAnsi="Arial" w:cs="Arial"/>
        </w:rPr>
        <w:t>What time is it?</w:t>
      </w:r>
    </w:p>
    <w:p w14:paraId="2150BC12" w14:textId="77777777" w:rsidR="00DA3D5D" w:rsidRPr="00E127EF" w:rsidRDefault="00DA3D5D" w:rsidP="0084303C">
      <w:pPr>
        <w:jc w:val="both"/>
        <w:rPr>
          <w:rFonts w:ascii="Arial" w:hAnsi="Arial" w:cs="Arial"/>
        </w:rPr>
      </w:pPr>
      <w:r w:rsidRPr="00E127EF">
        <w:rPr>
          <w:rFonts w:ascii="Arial" w:hAnsi="Arial" w:cs="Arial"/>
        </w:rPr>
        <w:tab/>
        <w:t>Verbal queues:</w:t>
      </w:r>
    </w:p>
    <w:p w14:paraId="314BC4C0"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“What time is it?”</w:t>
      </w:r>
    </w:p>
    <w:p w14:paraId="42C7B4CB"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know the time?”</w:t>
      </w:r>
    </w:p>
    <w:p w14:paraId="026FAEAF"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“Can you tell me the time?”</w:t>
      </w:r>
    </w:p>
    <w:p w14:paraId="118D285F" w14:textId="2A8CDF7C"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t>
      </w:r>
      <w:r w:rsidR="00452032" w:rsidRPr="00E127EF">
        <w:rPr>
          <w:rFonts w:ascii="Arial" w:hAnsi="Arial" w:cs="Arial"/>
        </w:rPr>
        <w:t>What is the time?</w:t>
      </w:r>
      <w:r w:rsidRPr="00E127EF">
        <w:rPr>
          <w:rFonts w:ascii="Arial" w:hAnsi="Arial" w:cs="Arial"/>
        </w:rPr>
        <w:t>”</w:t>
      </w:r>
    </w:p>
    <w:p w14:paraId="6F529236" w14:textId="77777777" w:rsidR="00DA3D5D" w:rsidRPr="00E127EF" w:rsidRDefault="00DA3D5D" w:rsidP="0084303C">
      <w:pPr>
        <w:pStyle w:val="ListParagraph"/>
        <w:ind w:left="1440"/>
        <w:jc w:val="both"/>
        <w:rPr>
          <w:rFonts w:ascii="Arial" w:hAnsi="Arial" w:cs="Arial"/>
        </w:rPr>
      </w:pPr>
    </w:p>
    <w:p w14:paraId="4DC02052" w14:textId="77777777" w:rsidR="00DA3D5D" w:rsidRPr="00E127EF" w:rsidRDefault="00DA3D5D" w:rsidP="0084303C">
      <w:pPr>
        <w:pStyle w:val="ListParagraph"/>
        <w:ind w:left="717"/>
        <w:jc w:val="both"/>
        <w:rPr>
          <w:rFonts w:ascii="Arial" w:hAnsi="Arial" w:cs="Arial"/>
        </w:rPr>
      </w:pPr>
      <w:r w:rsidRPr="00E127EF">
        <w:rPr>
          <w:rFonts w:ascii="Arial" w:hAnsi="Arial" w:cs="Arial"/>
        </w:rPr>
        <w:t>Description: NAO will respond with the current Time according to what time zone is given by IP. If Nao is connected to a VPN the time may not be local time.</w:t>
      </w:r>
    </w:p>
    <w:p w14:paraId="72D7BED0" w14:textId="77777777" w:rsidR="00DA3D5D" w:rsidRPr="0048090A" w:rsidRDefault="00DA3D5D" w:rsidP="0084303C">
      <w:pPr>
        <w:pStyle w:val="Heading2"/>
        <w:ind w:left="0"/>
        <w:jc w:val="both"/>
      </w:pPr>
      <w:bookmarkStart w:id="244" w:name="_Toc2842903"/>
      <w:bookmarkStart w:id="245" w:name="_Toc2843358"/>
      <w:bookmarkStart w:id="246" w:name="_Toc2843440"/>
      <w:r>
        <w:t>2</w:t>
      </w:r>
      <w:r w:rsidRPr="0048090A">
        <w:t>.</w:t>
      </w:r>
      <w:r>
        <w:t>3</w:t>
      </w:r>
      <w:r w:rsidRPr="0048090A">
        <w:t xml:space="preserve"> </w:t>
      </w:r>
      <w:r>
        <w:t>internet-based requests &amp; responses</w:t>
      </w:r>
      <w:bookmarkEnd w:id="244"/>
      <w:bookmarkEnd w:id="245"/>
      <w:bookmarkEnd w:id="246"/>
    </w:p>
    <w:p w14:paraId="59C01A89" w14:textId="77777777" w:rsidR="00DA3D5D" w:rsidRPr="00E127EF" w:rsidRDefault="00DA3D5D" w:rsidP="0084303C">
      <w:pPr>
        <w:pStyle w:val="Caption"/>
        <w:jc w:val="both"/>
        <w:rPr>
          <w:rFonts w:ascii="Arial" w:hAnsi="Arial" w:cs="Arial"/>
          <w:i/>
        </w:rPr>
      </w:pPr>
      <w:r w:rsidRPr="00E127EF">
        <w:rPr>
          <w:rFonts w:ascii="Arial" w:hAnsi="Arial" w:cs="Arial"/>
          <w:i/>
        </w:rPr>
        <w:t>Robot movie Information</w:t>
      </w:r>
    </w:p>
    <w:p w14:paraId="39C6E60B" w14:textId="77777777" w:rsidR="00DA3D5D" w:rsidRPr="00E127EF" w:rsidRDefault="00DA3D5D" w:rsidP="0084303C">
      <w:pPr>
        <w:jc w:val="both"/>
        <w:rPr>
          <w:rFonts w:ascii="Arial" w:hAnsi="Arial" w:cs="Arial"/>
        </w:rPr>
      </w:pPr>
      <w:r w:rsidRPr="00E127EF">
        <w:rPr>
          <w:rFonts w:ascii="Arial" w:hAnsi="Arial" w:cs="Arial"/>
        </w:rPr>
        <w:tab/>
        <w:t>Verbal queues:</w:t>
      </w:r>
    </w:p>
    <w:p w14:paraId="1E73F988" w14:textId="79664E9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 xml:space="preserve">“Tell me about a </w:t>
      </w:r>
      <w:r w:rsidR="00452032" w:rsidRPr="00E127EF">
        <w:rPr>
          <w:rFonts w:ascii="Arial" w:hAnsi="Arial" w:cs="Arial"/>
        </w:rPr>
        <w:t>movie</w:t>
      </w:r>
      <w:r w:rsidRPr="00E127EF">
        <w:rPr>
          <w:rFonts w:ascii="Arial" w:hAnsi="Arial" w:cs="Arial"/>
        </w:rPr>
        <w:t>.”</w:t>
      </w:r>
    </w:p>
    <w:p w14:paraId="62389F76"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“Do you know any movies?</w:t>
      </w:r>
    </w:p>
    <w:p w14:paraId="314A4F87"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“Do you like movies?”</w:t>
      </w:r>
    </w:p>
    <w:p w14:paraId="0AD9C9D5" w14:textId="77777777" w:rsidR="00DA3D5D" w:rsidRPr="00E127EF" w:rsidRDefault="00DA3D5D" w:rsidP="0084303C">
      <w:pPr>
        <w:ind w:left="717"/>
        <w:jc w:val="both"/>
        <w:rPr>
          <w:rFonts w:ascii="Arial" w:hAnsi="Arial" w:cs="Arial"/>
        </w:rPr>
      </w:pPr>
      <w:r w:rsidRPr="00E127EF">
        <w:rPr>
          <w:rFonts w:ascii="Arial" w:hAnsi="Arial" w:cs="Arial"/>
        </w:rP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Pr="00E127EF" w:rsidRDefault="00DA3D5D" w:rsidP="0084303C">
      <w:pPr>
        <w:ind w:left="717"/>
        <w:jc w:val="both"/>
        <w:rPr>
          <w:rFonts w:ascii="Arial" w:hAnsi="Arial" w:cs="Arial"/>
        </w:rPr>
      </w:pPr>
      <w:r w:rsidRPr="00E127EF">
        <w:rPr>
          <w:rFonts w:ascii="Arial" w:hAnsi="Arial" w:cs="Arial"/>
        </w:rPr>
        <w:t>Complete Movie List:</w:t>
      </w:r>
    </w:p>
    <w:tbl>
      <w:tblPr>
        <w:tblStyle w:val="TableGrid"/>
        <w:tblW w:w="0" w:type="auto"/>
        <w:tblInd w:w="1440" w:type="dxa"/>
        <w:tblLook w:val="04A0" w:firstRow="1" w:lastRow="0" w:firstColumn="1" w:lastColumn="0" w:noHBand="0" w:noVBand="1"/>
      </w:tblPr>
      <w:tblGrid>
        <w:gridCol w:w="2683"/>
        <w:gridCol w:w="2619"/>
        <w:gridCol w:w="2608"/>
      </w:tblGrid>
      <w:tr w:rsidR="00DA3D5D" w:rsidRPr="00E127EF" w14:paraId="5EEEB4A1" w14:textId="77777777" w:rsidTr="00DA3D5D">
        <w:tc>
          <w:tcPr>
            <w:tcW w:w="3116" w:type="dxa"/>
          </w:tcPr>
          <w:p w14:paraId="659F916F" w14:textId="77777777" w:rsidR="00DA3D5D" w:rsidRPr="00E127EF" w:rsidRDefault="00DA3D5D" w:rsidP="0084303C">
            <w:pPr>
              <w:jc w:val="both"/>
              <w:rPr>
                <w:rFonts w:ascii="Arial" w:hAnsi="Arial" w:cs="Arial"/>
              </w:rPr>
            </w:pPr>
            <w:r w:rsidRPr="00E127EF">
              <w:rPr>
                <w:rFonts w:ascii="Arial" w:hAnsi="Arial" w:cs="Arial"/>
              </w:rPr>
              <w:t>Astro Boy</w:t>
            </w:r>
          </w:p>
        </w:tc>
        <w:tc>
          <w:tcPr>
            <w:tcW w:w="3117" w:type="dxa"/>
          </w:tcPr>
          <w:p w14:paraId="359B2950" w14:textId="77777777" w:rsidR="00DA3D5D" w:rsidRPr="00E127EF" w:rsidRDefault="00DA3D5D" w:rsidP="0084303C">
            <w:pPr>
              <w:jc w:val="both"/>
              <w:rPr>
                <w:rFonts w:ascii="Arial" w:hAnsi="Arial" w:cs="Arial"/>
              </w:rPr>
            </w:pPr>
            <w:r w:rsidRPr="00E127EF">
              <w:rPr>
                <w:rFonts w:ascii="Arial" w:hAnsi="Arial" w:cs="Arial"/>
              </w:rPr>
              <w:t>Big Hero 6</w:t>
            </w:r>
          </w:p>
        </w:tc>
        <w:tc>
          <w:tcPr>
            <w:tcW w:w="3117" w:type="dxa"/>
          </w:tcPr>
          <w:p w14:paraId="1C8CC1AC" w14:textId="77777777" w:rsidR="00DA3D5D" w:rsidRPr="00E127EF" w:rsidRDefault="00DA3D5D" w:rsidP="0084303C">
            <w:pPr>
              <w:jc w:val="both"/>
              <w:rPr>
                <w:rFonts w:ascii="Arial" w:hAnsi="Arial" w:cs="Arial"/>
              </w:rPr>
            </w:pPr>
            <w:r w:rsidRPr="00E127EF">
              <w:rPr>
                <w:rFonts w:ascii="Arial" w:hAnsi="Arial" w:cs="Arial"/>
              </w:rPr>
              <w:t>Blade Runner</w:t>
            </w:r>
          </w:p>
        </w:tc>
      </w:tr>
      <w:tr w:rsidR="00DA3D5D" w:rsidRPr="00E127EF" w14:paraId="4A67ADA8" w14:textId="77777777" w:rsidTr="00DA3D5D">
        <w:tc>
          <w:tcPr>
            <w:tcW w:w="3116" w:type="dxa"/>
          </w:tcPr>
          <w:p w14:paraId="069479D4" w14:textId="7051933B" w:rsidR="00DA3D5D" w:rsidRPr="00E127EF" w:rsidRDefault="00DA3D5D" w:rsidP="0084303C">
            <w:pPr>
              <w:jc w:val="both"/>
              <w:rPr>
                <w:rFonts w:ascii="Arial" w:hAnsi="Arial" w:cs="Arial"/>
              </w:rPr>
            </w:pPr>
            <w:proofErr w:type="spellStart"/>
            <w:r w:rsidRPr="00E127EF">
              <w:rPr>
                <w:rFonts w:ascii="Arial" w:hAnsi="Arial" w:cs="Arial"/>
              </w:rPr>
              <w:t>Chappie</w:t>
            </w:r>
            <w:proofErr w:type="spellEnd"/>
          </w:p>
        </w:tc>
        <w:tc>
          <w:tcPr>
            <w:tcW w:w="3117" w:type="dxa"/>
          </w:tcPr>
          <w:p w14:paraId="09127EBB" w14:textId="77777777" w:rsidR="00DA3D5D" w:rsidRPr="00E127EF" w:rsidRDefault="00DA3D5D" w:rsidP="0084303C">
            <w:pPr>
              <w:jc w:val="both"/>
              <w:rPr>
                <w:rFonts w:ascii="Arial" w:hAnsi="Arial" w:cs="Arial"/>
              </w:rPr>
            </w:pPr>
            <w:r w:rsidRPr="00E127EF">
              <w:rPr>
                <w:rFonts w:ascii="Arial" w:hAnsi="Arial" w:cs="Arial"/>
              </w:rPr>
              <w:t>I Robot</w:t>
            </w:r>
          </w:p>
        </w:tc>
        <w:tc>
          <w:tcPr>
            <w:tcW w:w="3117" w:type="dxa"/>
          </w:tcPr>
          <w:p w14:paraId="25946EB4" w14:textId="77777777" w:rsidR="00DA3D5D" w:rsidRPr="00E127EF" w:rsidRDefault="00DA3D5D" w:rsidP="0084303C">
            <w:pPr>
              <w:jc w:val="both"/>
              <w:rPr>
                <w:rFonts w:ascii="Arial" w:hAnsi="Arial" w:cs="Arial"/>
              </w:rPr>
            </w:pPr>
            <w:r w:rsidRPr="00E127EF">
              <w:rPr>
                <w:rFonts w:ascii="Arial" w:hAnsi="Arial" w:cs="Arial"/>
              </w:rPr>
              <w:t>The Iron Giant</w:t>
            </w:r>
          </w:p>
        </w:tc>
      </w:tr>
      <w:tr w:rsidR="00DA3D5D" w:rsidRPr="00E127EF" w14:paraId="66B0BD13" w14:textId="77777777" w:rsidTr="00DA3D5D">
        <w:tc>
          <w:tcPr>
            <w:tcW w:w="3116" w:type="dxa"/>
          </w:tcPr>
          <w:p w14:paraId="067DDDB4" w14:textId="77777777" w:rsidR="00DA3D5D" w:rsidRPr="00E127EF" w:rsidRDefault="00DA3D5D" w:rsidP="0084303C">
            <w:pPr>
              <w:jc w:val="both"/>
              <w:rPr>
                <w:rFonts w:ascii="Arial" w:hAnsi="Arial" w:cs="Arial"/>
              </w:rPr>
            </w:pPr>
            <w:r w:rsidRPr="00E127EF">
              <w:rPr>
                <w:rFonts w:ascii="Arial" w:hAnsi="Arial" w:cs="Arial"/>
              </w:rPr>
              <w:t>Making Mr. Right</w:t>
            </w:r>
          </w:p>
        </w:tc>
        <w:tc>
          <w:tcPr>
            <w:tcW w:w="3117" w:type="dxa"/>
          </w:tcPr>
          <w:p w14:paraId="25AEE370" w14:textId="77777777" w:rsidR="00DA3D5D" w:rsidRPr="00E127EF" w:rsidRDefault="00DA3D5D" w:rsidP="0084303C">
            <w:pPr>
              <w:jc w:val="both"/>
              <w:rPr>
                <w:rFonts w:ascii="Arial" w:hAnsi="Arial" w:cs="Arial"/>
              </w:rPr>
            </w:pPr>
            <w:r w:rsidRPr="00E127EF">
              <w:rPr>
                <w:rFonts w:ascii="Arial" w:hAnsi="Arial" w:cs="Arial"/>
              </w:rPr>
              <w:t>The Matrix</w:t>
            </w:r>
          </w:p>
        </w:tc>
        <w:tc>
          <w:tcPr>
            <w:tcW w:w="3117" w:type="dxa"/>
          </w:tcPr>
          <w:p w14:paraId="4157F722" w14:textId="77777777" w:rsidR="00DA3D5D" w:rsidRPr="00E127EF" w:rsidRDefault="00DA3D5D" w:rsidP="0084303C">
            <w:pPr>
              <w:jc w:val="both"/>
              <w:rPr>
                <w:rFonts w:ascii="Arial" w:hAnsi="Arial" w:cs="Arial"/>
              </w:rPr>
            </w:pPr>
            <w:r w:rsidRPr="00E127EF">
              <w:rPr>
                <w:rFonts w:ascii="Arial" w:hAnsi="Arial" w:cs="Arial"/>
              </w:rPr>
              <w:t>Pacific Rim</w:t>
            </w:r>
          </w:p>
        </w:tc>
      </w:tr>
      <w:tr w:rsidR="00DA3D5D" w:rsidRPr="00E127EF" w14:paraId="6012C4ED" w14:textId="77777777" w:rsidTr="00DA3D5D">
        <w:tc>
          <w:tcPr>
            <w:tcW w:w="3116" w:type="dxa"/>
          </w:tcPr>
          <w:p w14:paraId="2552670F" w14:textId="77777777" w:rsidR="00DA3D5D" w:rsidRPr="00E127EF" w:rsidRDefault="00DA3D5D" w:rsidP="0084303C">
            <w:pPr>
              <w:jc w:val="both"/>
              <w:rPr>
                <w:rFonts w:ascii="Arial" w:hAnsi="Arial" w:cs="Arial"/>
              </w:rPr>
            </w:pPr>
            <w:r w:rsidRPr="00E127EF">
              <w:rPr>
                <w:rFonts w:ascii="Arial" w:hAnsi="Arial" w:cs="Arial"/>
              </w:rPr>
              <w:t>Real Steel</w:t>
            </w:r>
          </w:p>
        </w:tc>
        <w:tc>
          <w:tcPr>
            <w:tcW w:w="3117" w:type="dxa"/>
          </w:tcPr>
          <w:p w14:paraId="6548662A" w14:textId="77777777" w:rsidR="00DA3D5D" w:rsidRPr="00E127EF" w:rsidRDefault="00DA3D5D" w:rsidP="0084303C">
            <w:pPr>
              <w:jc w:val="both"/>
              <w:rPr>
                <w:rFonts w:ascii="Arial" w:hAnsi="Arial" w:cs="Arial"/>
              </w:rPr>
            </w:pPr>
            <w:r w:rsidRPr="00E127EF">
              <w:rPr>
                <w:rFonts w:ascii="Arial" w:hAnsi="Arial" w:cs="Arial"/>
              </w:rPr>
              <w:t>Robocop</w:t>
            </w:r>
          </w:p>
        </w:tc>
        <w:tc>
          <w:tcPr>
            <w:tcW w:w="3117" w:type="dxa"/>
          </w:tcPr>
          <w:p w14:paraId="2584508C" w14:textId="77777777" w:rsidR="00DA3D5D" w:rsidRPr="00E127EF" w:rsidRDefault="00DA3D5D" w:rsidP="0084303C">
            <w:pPr>
              <w:jc w:val="both"/>
              <w:rPr>
                <w:rFonts w:ascii="Arial" w:hAnsi="Arial" w:cs="Arial"/>
              </w:rPr>
            </w:pPr>
            <w:r w:rsidRPr="00E127EF">
              <w:rPr>
                <w:rFonts w:ascii="Arial" w:hAnsi="Arial" w:cs="Arial"/>
              </w:rPr>
              <w:t>Robot &amp; Frank</w:t>
            </w:r>
          </w:p>
        </w:tc>
      </w:tr>
      <w:tr w:rsidR="00DA3D5D" w:rsidRPr="00E127EF" w14:paraId="67405561" w14:textId="77777777" w:rsidTr="00DA3D5D">
        <w:tc>
          <w:tcPr>
            <w:tcW w:w="3116" w:type="dxa"/>
          </w:tcPr>
          <w:p w14:paraId="4B19AF88" w14:textId="77777777" w:rsidR="00DA3D5D" w:rsidRPr="00E127EF" w:rsidRDefault="00DA3D5D" w:rsidP="0084303C">
            <w:pPr>
              <w:jc w:val="both"/>
              <w:rPr>
                <w:rFonts w:ascii="Arial" w:hAnsi="Arial" w:cs="Arial"/>
              </w:rPr>
            </w:pPr>
            <w:r w:rsidRPr="00E127EF">
              <w:rPr>
                <w:rFonts w:ascii="Arial" w:hAnsi="Arial" w:cs="Arial"/>
              </w:rPr>
              <w:t>Robot Overlords</w:t>
            </w:r>
          </w:p>
        </w:tc>
        <w:tc>
          <w:tcPr>
            <w:tcW w:w="3117" w:type="dxa"/>
          </w:tcPr>
          <w:p w14:paraId="336FE2C7" w14:textId="77777777" w:rsidR="00DA3D5D" w:rsidRPr="00E127EF" w:rsidRDefault="00DA3D5D" w:rsidP="0084303C">
            <w:pPr>
              <w:jc w:val="both"/>
              <w:rPr>
                <w:rFonts w:ascii="Arial" w:hAnsi="Arial" w:cs="Arial"/>
              </w:rPr>
            </w:pPr>
            <w:r w:rsidRPr="00E127EF">
              <w:rPr>
                <w:rFonts w:ascii="Arial" w:hAnsi="Arial" w:cs="Arial"/>
              </w:rPr>
              <w:t>Robots</w:t>
            </w:r>
          </w:p>
        </w:tc>
        <w:tc>
          <w:tcPr>
            <w:tcW w:w="3117" w:type="dxa"/>
          </w:tcPr>
          <w:p w14:paraId="665BB51F" w14:textId="77777777" w:rsidR="00DA3D5D" w:rsidRPr="00E127EF" w:rsidRDefault="00DA3D5D" w:rsidP="0084303C">
            <w:pPr>
              <w:jc w:val="both"/>
              <w:rPr>
                <w:rFonts w:ascii="Arial" w:hAnsi="Arial" w:cs="Arial"/>
              </w:rPr>
            </w:pPr>
            <w:r w:rsidRPr="00E127EF">
              <w:rPr>
                <w:rFonts w:ascii="Arial" w:hAnsi="Arial" w:cs="Arial"/>
              </w:rPr>
              <w:t>Saturn 3</w:t>
            </w:r>
          </w:p>
        </w:tc>
      </w:tr>
      <w:tr w:rsidR="00DA3D5D" w:rsidRPr="00E127EF" w14:paraId="204206B9" w14:textId="77777777" w:rsidTr="00DA3D5D">
        <w:tc>
          <w:tcPr>
            <w:tcW w:w="3116" w:type="dxa"/>
          </w:tcPr>
          <w:p w14:paraId="2A185264" w14:textId="77777777" w:rsidR="00DA3D5D" w:rsidRPr="00E127EF" w:rsidRDefault="00DA3D5D" w:rsidP="0084303C">
            <w:pPr>
              <w:jc w:val="both"/>
              <w:rPr>
                <w:rFonts w:ascii="Arial" w:hAnsi="Arial" w:cs="Arial"/>
              </w:rPr>
            </w:pPr>
            <w:r w:rsidRPr="00E127EF">
              <w:rPr>
                <w:rFonts w:ascii="Arial" w:hAnsi="Arial" w:cs="Arial"/>
              </w:rPr>
              <w:t>Spare Parts</w:t>
            </w:r>
          </w:p>
        </w:tc>
        <w:tc>
          <w:tcPr>
            <w:tcW w:w="3117" w:type="dxa"/>
          </w:tcPr>
          <w:p w14:paraId="021D8C3E" w14:textId="77777777" w:rsidR="00DA3D5D" w:rsidRPr="00E127EF" w:rsidRDefault="00DA3D5D" w:rsidP="0084303C">
            <w:pPr>
              <w:jc w:val="both"/>
              <w:rPr>
                <w:rFonts w:ascii="Arial" w:hAnsi="Arial" w:cs="Arial"/>
              </w:rPr>
            </w:pPr>
            <w:r w:rsidRPr="00E127EF">
              <w:rPr>
                <w:rFonts w:ascii="Arial" w:hAnsi="Arial" w:cs="Arial"/>
              </w:rPr>
              <w:t>Surrogates</w:t>
            </w:r>
          </w:p>
        </w:tc>
        <w:tc>
          <w:tcPr>
            <w:tcW w:w="3117" w:type="dxa"/>
          </w:tcPr>
          <w:p w14:paraId="4299C5B2" w14:textId="77777777" w:rsidR="00DA3D5D" w:rsidRPr="00E127EF" w:rsidRDefault="00DA3D5D" w:rsidP="0084303C">
            <w:pPr>
              <w:jc w:val="both"/>
              <w:rPr>
                <w:rFonts w:ascii="Arial" w:hAnsi="Arial" w:cs="Arial"/>
              </w:rPr>
            </w:pPr>
            <w:r w:rsidRPr="00E127EF">
              <w:rPr>
                <w:rFonts w:ascii="Arial" w:hAnsi="Arial" w:cs="Arial"/>
              </w:rPr>
              <w:t>The Terminator</w:t>
            </w:r>
          </w:p>
        </w:tc>
      </w:tr>
      <w:tr w:rsidR="00DA3D5D" w:rsidRPr="00E127EF" w14:paraId="7E26219B" w14:textId="77777777" w:rsidTr="00DA3D5D">
        <w:tc>
          <w:tcPr>
            <w:tcW w:w="3116" w:type="dxa"/>
          </w:tcPr>
          <w:p w14:paraId="2008B582" w14:textId="77777777" w:rsidR="00DA3D5D" w:rsidRPr="00E127EF" w:rsidRDefault="00DA3D5D" w:rsidP="0084303C">
            <w:pPr>
              <w:jc w:val="both"/>
              <w:rPr>
                <w:rFonts w:ascii="Arial" w:hAnsi="Arial" w:cs="Arial"/>
              </w:rPr>
            </w:pPr>
            <w:r w:rsidRPr="00E127EF">
              <w:rPr>
                <w:rFonts w:ascii="Arial" w:hAnsi="Arial" w:cs="Arial"/>
              </w:rPr>
              <w:t>Transformers</w:t>
            </w:r>
          </w:p>
        </w:tc>
        <w:tc>
          <w:tcPr>
            <w:tcW w:w="3117" w:type="dxa"/>
          </w:tcPr>
          <w:p w14:paraId="09280EF3" w14:textId="77777777" w:rsidR="00DA3D5D" w:rsidRPr="00E127EF" w:rsidRDefault="00DA3D5D" w:rsidP="0084303C">
            <w:pPr>
              <w:jc w:val="both"/>
              <w:rPr>
                <w:rFonts w:ascii="Arial" w:hAnsi="Arial" w:cs="Arial"/>
              </w:rPr>
            </w:pPr>
            <w:r w:rsidRPr="00E127EF">
              <w:rPr>
                <w:rFonts w:ascii="Arial" w:hAnsi="Arial" w:cs="Arial"/>
              </w:rPr>
              <w:t>Wall-E</w:t>
            </w:r>
          </w:p>
        </w:tc>
        <w:tc>
          <w:tcPr>
            <w:tcW w:w="3117" w:type="dxa"/>
          </w:tcPr>
          <w:p w14:paraId="60D24822" w14:textId="77777777" w:rsidR="00DA3D5D" w:rsidRPr="00E127EF" w:rsidRDefault="00DA3D5D" w:rsidP="0084303C">
            <w:pPr>
              <w:jc w:val="both"/>
              <w:rPr>
                <w:rFonts w:ascii="Arial" w:hAnsi="Arial" w:cs="Arial"/>
              </w:rPr>
            </w:pPr>
          </w:p>
        </w:tc>
      </w:tr>
    </w:tbl>
    <w:p w14:paraId="60B9A527" w14:textId="77777777" w:rsidR="00DA3D5D" w:rsidRPr="00F911AA" w:rsidRDefault="00DA3D5D" w:rsidP="0084303C">
      <w:pPr>
        <w:pStyle w:val="ListParagraph"/>
        <w:ind w:left="1440"/>
        <w:jc w:val="both"/>
      </w:pPr>
    </w:p>
    <w:p w14:paraId="4D01A148" w14:textId="4F0C1695" w:rsidR="00DA3D5D" w:rsidRPr="00451C44" w:rsidRDefault="00DA3D5D" w:rsidP="0084303C">
      <w:pPr>
        <w:pStyle w:val="Caption"/>
        <w:jc w:val="both"/>
        <w:rPr>
          <w:i/>
        </w:rPr>
      </w:pPr>
      <w:r w:rsidRPr="00451C44">
        <w:rPr>
          <w:i/>
        </w:rPr>
        <w:t>Temperature</w:t>
      </w:r>
    </w:p>
    <w:p w14:paraId="5295385F" w14:textId="77777777" w:rsidR="00DA3D5D" w:rsidRPr="00E127EF" w:rsidRDefault="00DA3D5D" w:rsidP="0084303C">
      <w:pPr>
        <w:jc w:val="both"/>
        <w:rPr>
          <w:rFonts w:ascii="Arial" w:hAnsi="Arial" w:cs="Arial"/>
        </w:rPr>
      </w:pPr>
      <w:r w:rsidRPr="00E127EF">
        <w:rPr>
          <w:rFonts w:ascii="Arial" w:hAnsi="Arial" w:cs="Arial"/>
        </w:rPr>
        <w:tab/>
        <w:t>Verbal queues:</w:t>
      </w:r>
    </w:p>
    <w:p w14:paraId="41A07FF6"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is the current temperature of Ellensburg?”</w:t>
      </w:r>
    </w:p>
    <w:p w14:paraId="4559C5FA"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“What’s the current temperature?”</w:t>
      </w:r>
    </w:p>
    <w:p w14:paraId="200CD7D9"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lastRenderedPageBreak/>
        <w:t>“What is the temperature?”</w:t>
      </w:r>
    </w:p>
    <w:p w14:paraId="27C15303"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“How hot is it outside?”</w:t>
      </w:r>
    </w:p>
    <w:p w14:paraId="3E9A4FE4"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“How cold is it outside?”</w:t>
      </w:r>
    </w:p>
    <w:p w14:paraId="40F7A157"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“How hot is it?”</w:t>
      </w:r>
    </w:p>
    <w:p w14:paraId="76F55354"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“How cold is it?”</w:t>
      </w:r>
    </w:p>
    <w:p w14:paraId="3C8ABDB8"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about the weather?”</w:t>
      </w:r>
    </w:p>
    <w:p w14:paraId="711F3A36" w14:textId="5EF2C2AD" w:rsidR="00DA3D5D" w:rsidRPr="00E127EF" w:rsidRDefault="00DA3D5D" w:rsidP="005A57C2">
      <w:pPr>
        <w:ind w:left="717"/>
        <w:jc w:val="both"/>
        <w:rPr>
          <w:rFonts w:ascii="Arial" w:hAnsi="Arial" w:cs="Arial"/>
        </w:rPr>
      </w:pPr>
      <w:r w:rsidRPr="00E127EF">
        <w:rPr>
          <w:rFonts w:ascii="Arial" w:hAnsi="Arial" w:cs="Arial"/>
        </w:rP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56091A15" w14:textId="77777777" w:rsidR="00DA3D5D" w:rsidRPr="00E127EF" w:rsidRDefault="00DA3D5D" w:rsidP="005A57C2">
      <w:pPr>
        <w:ind w:left="0"/>
        <w:jc w:val="both"/>
        <w:rPr>
          <w:rFonts w:ascii="Arial" w:hAnsi="Arial" w:cs="Arial"/>
        </w:rPr>
      </w:pPr>
    </w:p>
    <w:p w14:paraId="363A8A32" w14:textId="77777777" w:rsidR="00DA3D5D" w:rsidRPr="00E127EF" w:rsidRDefault="00DA3D5D" w:rsidP="0084303C">
      <w:pPr>
        <w:pStyle w:val="Caption"/>
        <w:jc w:val="both"/>
        <w:rPr>
          <w:rFonts w:ascii="Arial" w:hAnsi="Arial" w:cs="Arial"/>
          <w:i/>
        </w:rPr>
      </w:pPr>
      <w:r w:rsidRPr="00E127EF">
        <w:rPr>
          <w:rFonts w:ascii="Arial" w:hAnsi="Arial" w:cs="Arial"/>
          <w:i/>
        </w:rPr>
        <w:t>weather-based clothing recommender</w:t>
      </w:r>
    </w:p>
    <w:p w14:paraId="7ED46F96" w14:textId="77777777" w:rsidR="00DA3D5D" w:rsidRPr="00E127EF" w:rsidRDefault="00DA3D5D" w:rsidP="0084303C">
      <w:pPr>
        <w:jc w:val="both"/>
        <w:rPr>
          <w:rFonts w:ascii="Arial" w:hAnsi="Arial" w:cs="Arial"/>
        </w:rPr>
      </w:pPr>
      <w:r w:rsidRPr="00E127EF">
        <w:rPr>
          <w:rFonts w:ascii="Arial" w:hAnsi="Arial" w:cs="Arial"/>
        </w:rPr>
        <w:tab/>
        <w:t>Verbal queues:</w:t>
      </w:r>
    </w:p>
    <w:p w14:paraId="36C9BC03"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should I wear outside today?”</w:t>
      </w:r>
    </w:p>
    <w:p w14:paraId="743E95EE"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should I wear outside?”</w:t>
      </w:r>
    </w:p>
    <w:p w14:paraId="200AB94F"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“Should I wear a jacket today?”</w:t>
      </w:r>
    </w:p>
    <w:p w14:paraId="5673CA43"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“Should I wear a jacket?”</w:t>
      </w:r>
    </w:p>
    <w:p w14:paraId="33235FE1"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should I wear today?”</w:t>
      </w:r>
    </w:p>
    <w:p w14:paraId="6F221805"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should I wear?”</w:t>
      </w:r>
    </w:p>
    <w:p w14:paraId="0A007D7E"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“Do I need a jacket today?”</w:t>
      </w:r>
    </w:p>
    <w:p w14:paraId="4FDB000C"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“Do I need a jacket?”</w:t>
      </w:r>
    </w:p>
    <w:p w14:paraId="1F9DABD2"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clothing should I wear today?”</w:t>
      </w:r>
    </w:p>
    <w:p w14:paraId="7ED55A7F"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clothing should I wear?”</w:t>
      </w:r>
    </w:p>
    <w:p w14:paraId="59FDB7B7"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outfit should I wear today?”</w:t>
      </w:r>
    </w:p>
    <w:p w14:paraId="757DD1CD"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outfit should I wear?”</w:t>
      </w:r>
    </w:p>
    <w:p w14:paraId="76E69C02" w14:textId="77777777" w:rsidR="00DA3D5D" w:rsidRPr="00E127EF" w:rsidRDefault="00DA3D5D" w:rsidP="0084303C">
      <w:pPr>
        <w:ind w:left="717"/>
        <w:jc w:val="both"/>
        <w:rPr>
          <w:rFonts w:ascii="Arial" w:hAnsi="Arial" w:cs="Arial"/>
        </w:rPr>
      </w:pPr>
      <w:r w:rsidRPr="00E127EF">
        <w:rPr>
          <w:rFonts w:ascii="Arial" w:hAnsi="Arial" w:cs="Arial"/>
        </w:rP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84303C">
      <w:pPr>
        <w:ind w:left="0"/>
        <w:jc w:val="both"/>
      </w:pPr>
    </w:p>
    <w:p w14:paraId="64DABEA0" w14:textId="77777777" w:rsidR="00DA3D5D" w:rsidRDefault="00DA3D5D" w:rsidP="0084303C">
      <w:pPr>
        <w:pStyle w:val="Heading2"/>
        <w:ind w:left="0"/>
        <w:jc w:val="both"/>
      </w:pPr>
      <w:bookmarkStart w:id="247" w:name="_Toc2842904"/>
      <w:bookmarkStart w:id="248" w:name="_Toc2843359"/>
      <w:bookmarkStart w:id="249" w:name="_Toc2843441"/>
      <w:r>
        <w:t>2</w:t>
      </w:r>
      <w:r w:rsidRPr="0048090A">
        <w:t>.</w:t>
      </w:r>
      <w:r>
        <w:t>4</w:t>
      </w:r>
      <w:r w:rsidRPr="0048090A">
        <w:t xml:space="preserve"> </w:t>
      </w:r>
      <w:r>
        <w:t>facial detection &amp; recognition responses</w:t>
      </w:r>
      <w:bookmarkEnd w:id="247"/>
      <w:bookmarkEnd w:id="248"/>
      <w:bookmarkEnd w:id="249"/>
    </w:p>
    <w:p w14:paraId="36CFE97A" w14:textId="77777777" w:rsidR="00DA3D5D" w:rsidRPr="00E127EF" w:rsidRDefault="00DA3D5D" w:rsidP="0084303C">
      <w:pPr>
        <w:pStyle w:val="Caption"/>
        <w:jc w:val="both"/>
        <w:rPr>
          <w:rFonts w:ascii="Arial" w:hAnsi="Arial" w:cs="Arial"/>
          <w:i/>
        </w:rPr>
      </w:pPr>
      <w:r w:rsidRPr="00E127EF">
        <w:rPr>
          <w:rFonts w:ascii="Arial" w:hAnsi="Arial" w:cs="Arial"/>
          <w:i/>
        </w:rPr>
        <w:t>Age Guesser</w:t>
      </w:r>
    </w:p>
    <w:p w14:paraId="613CAFA1" w14:textId="77777777" w:rsidR="00DA3D5D" w:rsidRPr="00E127EF" w:rsidRDefault="00DA3D5D" w:rsidP="0084303C">
      <w:pPr>
        <w:jc w:val="both"/>
        <w:rPr>
          <w:rFonts w:ascii="Arial" w:hAnsi="Arial" w:cs="Arial"/>
        </w:rPr>
      </w:pPr>
      <w:r w:rsidRPr="00E127EF">
        <w:rPr>
          <w:rFonts w:ascii="Arial" w:hAnsi="Arial" w:cs="Arial"/>
        </w:rPr>
        <w:tab/>
        <w:t>Verbal queues:</w:t>
      </w:r>
    </w:p>
    <w:p w14:paraId="702AAA2C"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“Can you guess how old I am?”</w:t>
      </w:r>
    </w:p>
    <w:p w14:paraId="2FCF4F66"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“Guess my age.”</w:t>
      </w:r>
    </w:p>
    <w:p w14:paraId="3F25C7CF"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“How old do you think I am?”</w:t>
      </w:r>
    </w:p>
    <w:p w14:paraId="276F1C2E"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“What is my age?”</w:t>
      </w:r>
    </w:p>
    <w:p w14:paraId="6C98CB3A" w14:textId="3875909F"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“How old am I?”</w:t>
      </w:r>
    </w:p>
    <w:p w14:paraId="113A08EB" w14:textId="2BEE2B34" w:rsidR="00452032" w:rsidRPr="00E127EF" w:rsidRDefault="00452032" w:rsidP="0084303C">
      <w:pPr>
        <w:pStyle w:val="ListParagraph"/>
        <w:numPr>
          <w:ilvl w:val="0"/>
          <w:numId w:val="6"/>
        </w:numPr>
        <w:jc w:val="both"/>
        <w:rPr>
          <w:rFonts w:ascii="Arial" w:hAnsi="Arial" w:cs="Arial"/>
        </w:rPr>
      </w:pPr>
      <w:r w:rsidRPr="00E127EF">
        <w:rPr>
          <w:rFonts w:ascii="Arial" w:hAnsi="Arial" w:cs="Arial"/>
        </w:rPr>
        <w:t>“How old I am?”</w:t>
      </w:r>
    </w:p>
    <w:p w14:paraId="3CB96AF4" w14:textId="77777777" w:rsidR="00DA3D5D" w:rsidRPr="00E127EF" w:rsidRDefault="00DA3D5D" w:rsidP="0084303C">
      <w:pPr>
        <w:ind w:left="717"/>
        <w:jc w:val="both"/>
        <w:rPr>
          <w:rFonts w:ascii="Arial" w:hAnsi="Arial" w:cs="Arial"/>
        </w:rPr>
      </w:pPr>
      <w:r w:rsidRPr="00E127EF">
        <w:rPr>
          <w:rFonts w:ascii="Arial" w:hAnsi="Arial" w:cs="Arial"/>
        </w:rPr>
        <w:lastRenderedPageBreak/>
        <w:t>Description:  NAO will use its facial detection and mapping abilities to attempt a guess at the user’s age. The guesser is not the most accurate, however the module is enjoyable and humorous.</w:t>
      </w:r>
    </w:p>
    <w:p w14:paraId="3048E849" w14:textId="77777777" w:rsidR="00DA3D5D" w:rsidRPr="00E127EF" w:rsidRDefault="00DA3D5D" w:rsidP="0084303C">
      <w:pPr>
        <w:ind w:left="717"/>
        <w:jc w:val="both"/>
        <w:rPr>
          <w:rFonts w:ascii="Arial" w:hAnsi="Arial" w:cs="Arial"/>
        </w:rPr>
      </w:pPr>
    </w:p>
    <w:p w14:paraId="78040398" w14:textId="77777777" w:rsidR="00DA3D5D" w:rsidRPr="00E127EF" w:rsidRDefault="00DA3D5D" w:rsidP="0084303C">
      <w:pPr>
        <w:pStyle w:val="Caption"/>
        <w:jc w:val="both"/>
        <w:rPr>
          <w:rFonts w:ascii="Arial" w:hAnsi="Arial" w:cs="Arial"/>
          <w:i/>
        </w:rPr>
      </w:pPr>
      <w:r w:rsidRPr="00E127EF">
        <w:rPr>
          <w:rFonts w:ascii="Arial" w:hAnsi="Arial" w:cs="Arial"/>
          <w:i/>
        </w:rPr>
        <w:t>facial recognition</w:t>
      </w:r>
    </w:p>
    <w:p w14:paraId="4D0ADE92" w14:textId="77777777" w:rsidR="00DA3D5D" w:rsidRPr="00E127EF" w:rsidRDefault="00DA3D5D" w:rsidP="0084303C">
      <w:pPr>
        <w:jc w:val="both"/>
        <w:rPr>
          <w:rFonts w:ascii="Arial" w:hAnsi="Arial" w:cs="Arial"/>
        </w:rPr>
      </w:pPr>
      <w:r w:rsidRPr="00E127EF">
        <w:rPr>
          <w:rFonts w:ascii="Arial" w:hAnsi="Arial" w:cs="Arial"/>
        </w:rPr>
        <w:tab/>
        <w:t>Verbal queues:</w:t>
      </w:r>
    </w:p>
    <w:p w14:paraId="350966B9" w14:textId="77777777" w:rsidR="00DA3D5D" w:rsidRPr="00E127EF" w:rsidRDefault="00DA3D5D" w:rsidP="0084303C">
      <w:pPr>
        <w:pStyle w:val="ListParagraph"/>
        <w:numPr>
          <w:ilvl w:val="0"/>
          <w:numId w:val="5"/>
        </w:numPr>
        <w:jc w:val="both"/>
        <w:rPr>
          <w:rFonts w:ascii="Arial" w:hAnsi="Arial" w:cs="Arial"/>
        </w:rPr>
      </w:pPr>
      <w:r w:rsidRPr="00E127EF">
        <w:rPr>
          <w:rFonts w:ascii="Arial" w:hAnsi="Arial" w:cs="Arial"/>
        </w:rPr>
        <w:t>“Do you know me?”</w:t>
      </w:r>
    </w:p>
    <w:p w14:paraId="44B69F53" w14:textId="77777777" w:rsidR="00DA3D5D" w:rsidRPr="00E127EF" w:rsidRDefault="00DA3D5D" w:rsidP="0084303C">
      <w:pPr>
        <w:pStyle w:val="ListParagraph"/>
        <w:numPr>
          <w:ilvl w:val="0"/>
          <w:numId w:val="5"/>
        </w:numPr>
        <w:jc w:val="both"/>
        <w:rPr>
          <w:rFonts w:ascii="Arial" w:hAnsi="Arial" w:cs="Arial"/>
        </w:rPr>
      </w:pPr>
      <w:r w:rsidRPr="00E127EF">
        <w:rPr>
          <w:rFonts w:ascii="Arial" w:hAnsi="Arial" w:cs="Arial"/>
        </w:rPr>
        <w:t>“Do you remember me?”</w:t>
      </w:r>
    </w:p>
    <w:p w14:paraId="2D0AFE02" w14:textId="77777777" w:rsidR="00DA3D5D" w:rsidRPr="00E127EF" w:rsidRDefault="00DA3D5D" w:rsidP="0084303C">
      <w:pPr>
        <w:pStyle w:val="ListParagraph"/>
        <w:numPr>
          <w:ilvl w:val="0"/>
          <w:numId w:val="5"/>
        </w:numPr>
        <w:jc w:val="both"/>
        <w:rPr>
          <w:rFonts w:ascii="Arial" w:hAnsi="Arial" w:cs="Arial"/>
        </w:rPr>
      </w:pPr>
      <w:r w:rsidRPr="00E127EF">
        <w:rPr>
          <w:rFonts w:ascii="Arial" w:hAnsi="Arial" w:cs="Arial"/>
        </w:rPr>
        <w:t>“Do you know my name?”</w:t>
      </w:r>
    </w:p>
    <w:p w14:paraId="19BF57D0" w14:textId="77777777" w:rsidR="00DA3D5D" w:rsidRPr="00E127EF" w:rsidRDefault="00DA3D5D" w:rsidP="0084303C">
      <w:pPr>
        <w:pStyle w:val="ListParagraph"/>
        <w:numPr>
          <w:ilvl w:val="0"/>
          <w:numId w:val="5"/>
        </w:numPr>
        <w:jc w:val="both"/>
        <w:rPr>
          <w:rFonts w:ascii="Arial" w:hAnsi="Arial" w:cs="Arial"/>
        </w:rPr>
      </w:pPr>
      <w:r w:rsidRPr="00E127EF">
        <w:rPr>
          <w:rFonts w:ascii="Arial" w:hAnsi="Arial" w:cs="Arial"/>
        </w:rPr>
        <w:t>“Do you know who I am?”</w:t>
      </w:r>
    </w:p>
    <w:p w14:paraId="5C988C2B" w14:textId="77777777" w:rsidR="00DA3D5D" w:rsidRPr="00E127EF" w:rsidRDefault="00DA3D5D" w:rsidP="0084303C">
      <w:pPr>
        <w:ind w:left="717"/>
        <w:jc w:val="both"/>
        <w:rPr>
          <w:rFonts w:ascii="Arial" w:hAnsi="Arial" w:cs="Arial"/>
        </w:rPr>
      </w:pPr>
      <w:r w:rsidRPr="00E127EF">
        <w:rPr>
          <w:rFonts w:ascii="Arial" w:hAnsi="Arial" w:cs="Arial"/>
        </w:rP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Pr="00E127EF" w:rsidRDefault="00DA3D5D" w:rsidP="0084303C">
      <w:pPr>
        <w:ind w:left="717"/>
        <w:jc w:val="both"/>
        <w:rPr>
          <w:rFonts w:ascii="Arial" w:hAnsi="Arial" w:cs="Arial"/>
        </w:rPr>
      </w:pPr>
      <w:r w:rsidRPr="00E127EF">
        <w:rPr>
          <w:rFonts w:ascii="Arial" w:hAnsi="Arial" w:cs="Arial"/>
          <w:b/>
        </w:rPr>
        <w:t>Note:</w:t>
      </w:r>
      <w:r w:rsidRPr="00E127EF">
        <w:rPr>
          <w:rFonts w:ascii="Arial" w:hAnsi="Arial" w:cs="Arial"/>
        </w:rPr>
        <w:t xml:space="preserve"> Learning new faces is currently only possible when the NAO unit is connected to a computer and the “Learn Face” box within Choregraphe is ran (i.e., there is no type of “Learn my face” command to have NAO learn a face on the fly).</w:t>
      </w:r>
    </w:p>
    <w:p w14:paraId="70E13EDD" w14:textId="77777777" w:rsidR="00DA3D5D" w:rsidRPr="00E127EF" w:rsidRDefault="00DA3D5D" w:rsidP="0084303C">
      <w:pPr>
        <w:pStyle w:val="Caption"/>
        <w:ind w:left="0"/>
        <w:jc w:val="both"/>
        <w:rPr>
          <w:rFonts w:ascii="Arial" w:hAnsi="Arial" w:cs="Arial"/>
          <w:i/>
        </w:rPr>
      </w:pPr>
    </w:p>
    <w:p w14:paraId="0C358E2A" w14:textId="77777777" w:rsidR="00DA3D5D" w:rsidRPr="00E127EF" w:rsidRDefault="00DA3D5D" w:rsidP="0084303C">
      <w:pPr>
        <w:pStyle w:val="Caption"/>
        <w:ind w:left="0"/>
        <w:jc w:val="both"/>
        <w:rPr>
          <w:rFonts w:ascii="Arial" w:hAnsi="Arial" w:cs="Arial"/>
          <w:i/>
        </w:rPr>
      </w:pPr>
      <w:r w:rsidRPr="00E127EF">
        <w:rPr>
          <w:rFonts w:ascii="Arial" w:hAnsi="Arial" w:cs="Arial"/>
          <w:i/>
        </w:rPr>
        <w:t>mood Guesser</w:t>
      </w:r>
    </w:p>
    <w:p w14:paraId="7D9B87B1" w14:textId="77777777" w:rsidR="00DA3D5D" w:rsidRPr="00E127EF" w:rsidRDefault="00DA3D5D" w:rsidP="0084303C">
      <w:pPr>
        <w:jc w:val="both"/>
        <w:rPr>
          <w:rFonts w:ascii="Arial" w:hAnsi="Arial" w:cs="Arial"/>
        </w:rPr>
      </w:pPr>
      <w:r w:rsidRPr="00E127EF">
        <w:rPr>
          <w:rFonts w:ascii="Arial" w:hAnsi="Arial" w:cs="Arial"/>
        </w:rPr>
        <w:tab/>
        <w:t>Verbal queues:</w:t>
      </w:r>
    </w:p>
    <w:p w14:paraId="52B19878"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“Can you guess how I’m feeling?”</w:t>
      </w:r>
    </w:p>
    <w:p w14:paraId="02332783"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“Guess my mood.”</w:t>
      </w:r>
    </w:p>
    <w:p w14:paraId="7F7F7FFD"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“How do you think I’m feeling?”</w:t>
      </w:r>
    </w:p>
    <w:p w14:paraId="595DFDFA"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“What is my mood?”</w:t>
      </w:r>
    </w:p>
    <w:p w14:paraId="05E55456" w14:textId="77777777" w:rsidR="00DA3D5D" w:rsidRPr="00E127EF" w:rsidRDefault="00DA3D5D" w:rsidP="0084303C">
      <w:pPr>
        <w:ind w:left="717"/>
        <w:jc w:val="both"/>
        <w:rPr>
          <w:rFonts w:ascii="Arial" w:hAnsi="Arial" w:cs="Arial"/>
        </w:rPr>
      </w:pPr>
      <w:r w:rsidRPr="00E127EF">
        <w:rPr>
          <w:rFonts w:ascii="Arial" w:hAnsi="Arial" w:cs="Arial"/>
        </w:rPr>
        <w:t xml:space="preserve">Description:  NAO will use its facial detection and mapping abilities to attempt a guess at the user’s current mood based upon their facial expression. </w:t>
      </w:r>
      <w:proofErr w:type="gramStart"/>
      <w:r w:rsidRPr="00E127EF">
        <w:rPr>
          <w:rFonts w:ascii="Arial" w:hAnsi="Arial" w:cs="Arial"/>
        </w:rPr>
        <w:t>Similar to</w:t>
      </w:r>
      <w:proofErr w:type="gramEnd"/>
      <w:r w:rsidRPr="00E127EF">
        <w:rPr>
          <w:rFonts w:ascii="Arial" w:hAnsi="Arial" w:cs="Arial"/>
        </w:rPr>
        <w:t xml:space="preserve"> the “Age Guesser” module, the guesser is not the most accurate, however the module is enjoyable and humorous. </w:t>
      </w:r>
    </w:p>
    <w:p w14:paraId="49E12C07" w14:textId="77777777" w:rsidR="00DA3D5D" w:rsidRPr="00E127EF" w:rsidRDefault="00DA3D5D" w:rsidP="0084303C">
      <w:pPr>
        <w:ind w:left="717"/>
        <w:jc w:val="both"/>
        <w:rPr>
          <w:rFonts w:ascii="Arial" w:hAnsi="Arial" w:cs="Arial"/>
        </w:rPr>
      </w:pPr>
      <w:r w:rsidRPr="00E127EF">
        <w:rPr>
          <w:rFonts w:ascii="Arial" w:hAnsi="Arial" w:cs="Arial"/>
        </w:rPr>
        <w:t>The moods that NAO recognizes are:</w:t>
      </w:r>
    </w:p>
    <w:p w14:paraId="5E62D8A4"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b/>
        </w:rPr>
        <w:t>Happy</w:t>
      </w:r>
      <w:r w:rsidRPr="00E127EF">
        <w:rPr>
          <w:rFonts w:ascii="Arial" w:hAnsi="Arial" w:cs="Arial"/>
        </w:rPr>
        <w:t xml:space="preserve"> (NAO recognizes a wide smile).</w:t>
      </w:r>
    </w:p>
    <w:p w14:paraId="111DEC17"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b/>
        </w:rPr>
        <w:t>Surprised</w:t>
      </w:r>
      <w:r w:rsidRPr="00E127EF">
        <w:rPr>
          <w:rFonts w:ascii="Arial" w:hAnsi="Arial" w:cs="Arial"/>
        </w:rPr>
        <w:t xml:space="preserve"> (NAO Recognizes a shocked looking face, categorized by a wide, open mouth).</w:t>
      </w:r>
    </w:p>
    <w:p w14:paraId="43F6E008"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b/>
        </w:rPr>
        <w:t>Sad</w:t>
      </w:r>
      <w:r w:rsidRPr="00E127EF">
        <w:rPr>
          <w:rFonts w:ascii="Arial" w:hAnsi="Arial" w:cs="Arial"/>
        </w:rPr>
        <w:t xml:space="preserve"> (NAO recognizes a frown)</w:t>
      </w:r>
    </w:p>
    <w:p w14:paraId="70FD7D27" w14:textId="77777777" w:rsidR="00DA3D5D" w:rsidRPr="00E127EF" w:rsidRDefault="00DA3D5D" w:rsidP="0084303C">
      <w:pPr>
        <w:pStyle w:val="ListParagraph"/>
        <w:numPr>
          <w:ilvl w:val="0"/>
          <w:numId w:val="6"/>
        </w:numPr>
        <w:jc w:val="both"/>
        <w:rPr>
          <w:rFonts w:ascii="Arial" w:hAnsi="Arial" w:cs="Arial"/>
          <w:b/>
        </w:rPr>
      </w:pPr>
      <w:r w:rsidRPr="00E127EF">
        <w:rPr>
          <w:rFonts w:ascii="Arial" w:hAnsi="Arial" w:cs="Arial"/>
          <w:b/>
        </w:rPr>
        <w:t xml:space="preserve">Angry </w:t>
      </w:r>
      <w:r w:rsidRPr="00E127EF">
        <w:rPr>
          <w:rFonts w:ascii="Arial" w:hAnsi="Arial" w:cs="Arial"/>
        </w:rPr>
        <w:t>(NAO recognizes a scowl, categorized by a pursed frown, middle-lowered and furrowed eyebrows, flared nostrils).</w:t>
      </w:r>
    </w:p>
    <w:p w14:paraId="47B730BC" w14:textId="77777777" w:rsidR="00DA3D5D" w:rsidRPr="00E127EF" w:rsidRDefault="00DA3D5D" w:rsidP="0084303C">
      <w:pPr>
        <w:pStyle w:val="ListParagraph"/>
        <w:numPr>
          <w:ilvl w:val="0"/>
          <w:numId w:val="6"/>
        </w:numPr>
        <w:jc w:val="both"/>
        <w:rPr>
          <w:rFonts w:ascii="Arial" w:hAnsi="Arial" w:cs="Arial"/>
          <w:b/>
        </w:rPr>
      </w:pPr>
      <w:r w:rsidRPr="00E127EF">
        <w:rPr>
          <w:rFonts w:ascii="Arial" w:hAnsi="Arial" w:cs="Arial"/>
          <w:b/>
        </w:rPr>
        <w:t>Neutral</w:t>
      </w:r>
      <w:r w:rsidRPr="00E127EF">
        <w:rPr>
          <w:rFonts w:ascii="Arial" w:hAnsi="Arial" w:cs="Arial"/>
        </w:rPr>
        <w:t xml:space="preserve"> (NAO recognizes a straight, bored-looking face with no visible emotion being shown). </w:t>
      </w:r>
    </w:p>
    <w:p w14:paraId="59D587F8" w14:textId="77777777" w:rsidR="00DA3D5D" w:rsidRPr="00D44E86" w:rsidRDefault="00DA3D5D" w:rsidP="0084303C">
      <w:pPr>
        <w:jc w:val="both"/>
      </w:pPr>
    </w:p>
    <w:p w14:paraId="6FCE0F9B" w14:textId="77777777" w:rsidR="00DA3D5D" w:rsidRDefault="00DA3D5D" w:rsidP="0084303C">
      <w:pPr>
        <w:pStyle w:val="Heading2"/>
        <w:ind w:left="0"/>
        <w:jc w:val="both"/>
      </w:pPr>
      <w:bookmarkStart w:id="250" w:name="_Toc2842905"/>
      <w:bookmarkStart w:id="251" w:name="_Toc2843360"/>
      <w:bookmarkStart w:id="252" w:name="_Toc2843442"/>
      <w:r>
        <w:t>2</w:t>
      </w:r>
      <w:r w:rsidRPr="0048090A">
        <w:t>.</w:t>
      </w:r>
      <w:r>
        <w:t>5</w:t>
      </w:r>
      <w:r w:rsidRPr="0048090A">
        <w:t xml:space="preserve"> </w:t>
      </w:r>
      <w:r>
        <w:t>basic movement options</w:t>
      </w:r>
      <w:bookmarkEnd w:id="250"/>
      <w:bookmarkEnd w:id="251"/>
      <w:bookmarkEnd w:id="252"/>
    </w:p>
    <w:p w14:paraId="4F399755" w14:textId="77777777" w:rsidR="00DA3D5D" w:rsidRPr="00E127EF" w:rsidRDefault="00DA3D5D" w:rsidP="0084303C">
      <w:pPr>
        <w:pStyle w:val="Caption"/>
        <w:jc w:val="both"/>
        <w:rPr>
          <w:rFonts w:ascii="Arial" w:hAnsi="Arial" w:cs="Arial"/>
          <w:i/>
        </w:rPr>
      </w:pPr>
      <w:r w:rsidRPr="00E127EF">
        <w:rPr>
          <w:rFonts w:ascii="Arial" w:hAnsi="Arial" w:cs="Arial"/>
          <w:i/>
        </w:rPr>
        <w:t>Jazz Hands</w:t>
      </w:r>
    </w:p>
    <w:p w14:paraId="6F6F729D" w14:textId="77777777" w:rsidR="00DA3D5D" w:rsidRPr="00E127EF" w:rsidRDefault="00DA3D5D" w:rsidP="0084303C">
      <w:pPr>
        <w:jc w:val="both"/>
        <w:rPr>
          <w:rFonts w:ascii="Arial" w:hAnsi="Arial" w:cs="Arial"/>
        </w:rPr>
      </w:pPr>
      <w:r w:rsidRPr="00E127EF">
        <w:rPr>
          <w:rFonts w:ascii="Arial" w:hAnsi="Arial" w:cs="Arial"/>
        </w:rPr>
        <w:lastRenderedPageBreak/>
        <w:tab/>
        <w:t>Verbal queues:</w:t>
      </w:r>
    </w:p>
    <w:p w14:paraId="218CEFF7" w14:textId="77777777" w:rsidR="00DA3D5D" w:rsidRPr="00E127EF" w:rsidRDefault="00DA3D5D" w:rsidP="0084303C">
      <w:pPr>
        <w:pStyle w:val="ListParagraph"/>
        <w:numPr>
          <w:ilvl w:val="0"/>
          <w:numId w:val="7"/>
        </w:numPr>
        <w:jc w:val="both"/>
        <w:rPr>
          <w:rFonts w:ascii="Arial" w:hAnsi="Arial" w:cs="Arial"/>
        </w:rPr>
      </w:pPr>
      <w:r w:rsidRPr="00E127EF">
        <w:rPr>
          <w:rFonts w:ascii="Arial" w:hAnsi="Arial" w:cs="Arial"/>
        </w:rPr>
        <w:t>“Jazz hands.”</w:t>
      </w:r>
    </w:p>
    <w:p w14:paraId="36DEA52E" w14:textId="77777777" w:rsidR="00DA3D5D" w:rsidRPr="00E127EF" w:rsidRDefault="00DA3D5D" w:rsidP="0084303C">
      <w:pPr>
        <w:pStyle w:val="ListParagraph"/>
        <w:numPr>
          <w:ilvl w:val="0"/>
          <w:numId w:val="7"/>
        </w:numPr>
        <w:jc w:val="both"/>
        <w:rPr>
          <w:rFonts w:ascii="Arial" w:hAnsi="Arial" w:cs="Arial"/>
        </w:rPr>
      </w:pPr>
      <w:r w:rsidRPr="00E127EF">
        <w:rPr>
          <w:rFonts w:ascii="Arial" w:hAnsi="Arial" w:cs="Arial"/>
        </w:rPr>
        <w:t>“Do jazz hands.”</w:t>
      </w:r>
    </w:p>
    <w:p w14:paraId="1673B65F" w14:textId="77777777" w:rsidR="00DA3D5D" w:rsidRPr="00E127EF" w:rsidRDefault="00DA3D5D" w:rsidP="0084303C">
      <w:pPr>
        <w:pStyle w:val="ListParagraph"/>
        <w:numPr>
          <w:ilvl w:val="0"/>
          <w:numId w:val="7"/>
        </w:numPr>
        <w:jc w:val="both"/>
        <w:rPr>
          <w:rFonts w:ascii="Arial" w:hAnsi="Arial" w:cs="Arial"/>
        </w:rPr>
      </w:pPr>
      <w:r w:rsidRPr="00E127EF">
        <w:rPr>
          <w:rFonts w:ascii="Arial" w:hAnsi="Arial" w:cs="Arial"/>
        </w:rPr>
        <w:t>“Be jazzy.”</w:t>
      </w:r>
    </w:p>
    <w:p w14:paraId="70281A20" w14:textId="746E3184" w:rsidR="00DA3D5D" w:rsidRPr="00E127EF" w:rsidRDefault="00DA3D5D" w:rsidP="0084303C">
      <w:pPr>
        <w:pStyle w:val="ListParagraph"/>
        <w:numPr>
          <w:ilvl w:val="0"/>
          <w:numId w:val="7"/>
        </w:numPr>
        <w:jc w:val="both"/>
        <w:rPr>
          <w:rFonts w:ascii="Arial" w:hAnsi="Arial" w:cs="Arial"/>
        </w:rPr>
      </w:pPr>
      <w:r w:rsidRPr="00E127EF">
        <w:rPr>
          <w:rFonts w:ascii="Arial" w:hAnsi="Arial" w:cs="Arial"/>
        </w:rPr>
        <w:t>“Can you do jazz hands?”</w:t>
      </w:r>
    </w:p>
    <w:p w14:paraId="426E9DD9" w14:textId="13835F44" w:rsidR="008A74A3" w:rsidRPr="00E127EF" w:rsidRDefault="008A74A3" w:rsidP="0084303C">
      <w:pPr>
        <w:pStyle w:val="ListParagraph"/>
        <w:numPr>
          <w:ilvl w:val="0"/>
          <w:numId w:val="7"/>
        </w:numPr>
        <w:jc w:val="both"/>
        <w:rPr>
          <w:rFonts w:ascii="Arial" w:hAnsi="Arial" w:cs="Arial"/>
        </w:rPr>
      </w:pPr>
      <w:r w:rsidRPr="00E127EF">
        <w:rPr>
          <w:rFonts w:ascii="Arial" w:hAnsi="Arial" w:cs="Arial"/>
        </w:rPr>
        <w:t>“Move your arms.”</w:t>
      </w:r>
    </w:p>
    <w:p w14:paraId="31EA611C" w14:textId="65FF7B8C" w:rsidR="008A74A3" w:rsidRPr="00E127EF" w:rsidRDefault="008A74A3" w:rsidP="0084303C">
      <w:pPr>
        <w:pStyle w:val="ListParagraph"/>
        <w:numPr>
          <w:ilvl w:val="0"/>
          <w:numId w:val="7"/>
        </w:numPr>
        <w:jc w:val="both"/>
        <w:rPr>
          <w:rFonts w:ascii="Arial" w:hAnsi="Arial" w:cs="Arial"/>
        </w:rPr>
      </w:pPr>
      <w:r w:rsidRPr="00E127EF">
        <w:rPr>
          <w:rFonts w:ascii="Arial" w:hAnsi="Arial" w:cs="Arial"/>
        </w:rPr>
        <w:t>“Move your arms for me.”</w:t>
      </w:r>
    </w:p>
    <w:p w14:paraId="4D7F1FA1" w14:textId="77777777" w:rsidR="00DA3D5D" w:rsidRPr="00E127EF" w:rsidRDefault="00DA3D5D" w:rsidP="0084303C">
      <w:pPr>
        <w:jc w:val="both"/>
        <w:rPr>
          <w:rFonts w:ascii="Arial" w:hAnsi="Arial" w:cs="Arial"/>
        </w:rPr>
      </w:pPr>
      <w:r w:rsidRPr="00E127EF">
        <w:rPr>
          <w:rFonts w:ascii="Arial" w:hAnsi="Arial" w:cs="Arial"/>
        </w:rPr>
        <w:tab/>
        <w:t>Description: NAO performs “jazz hands” with its hands, essentially a small wrist motion.</w:t>
      </w:r>
    </w:p>
    <w:p w14:paraId="1B4EF0E4" w14:textId="77777777" w:rsidR="003411A9" w:rsidRPr="00E127EF" w:rsidRDefault="003411A9" w:rsidP="00991296">
      <w:pPr>
        <w:pStyle w:val="Caption"/>
        <w:ind w:left="0"/>
        <w:jc w:val="both"/>
        <w:rPr>
          <w:rFonts w:ascii="Arial" w:hAnsi="Arial" w:cs="Arial"/>
          <w:i/>
        </w:rPr>
      </w:pPr>
    </w:p>
    <w:p w14:paraId="4BB4EA64" w14:textId="4CA2C43B" w:rsidR="00DA3D5D" w:rsidRPr="00E127EF" w:rsidRDefault="00DA3D5D" w:rsidP="0084303C">
      <w:pPr>
        <w:pStyle w:val="Caption"/>
        <w:jc w:val="both"/>
        <w:rPr>
          <w:rFonts w:ascii="Arial" w:hAnsi="Arial" w:cs="Arial"/>
          <w:i/>
        </w:rPr>
      </w:pPr>
      <w:r w:rsidRPr="00E127EF">
        <w:rPr>
          <w:rFonts w:ascii="Arial" w:hAnsi="Arial" w:cs="Arial"/>
          <w:i/>
        </w:rPr>
        <w:t>Move Fingers</w:t>
      </w:r>
    </w:p>
    <w:p w14:paraId="7690CF06" w14:textId="77777777" w:rsidR="00DA3D5D" w:rsidRPr="00E127EF" w:rsidRDefault="00DA3D5D" w:rsidP="0084303C">
      <w:pPr>
        <w:jc w:val="both"/>
        <w:rPr>
          <w:rFonts w:ascii="Arial" w:hAnsi="Arial" w:cs="Arial"/>
        </w:rPr>
      </w:pPr>
      <w:r w:rsidRPr="00E127EF">
        <w:rPr>
          <w:rFonts w:ascii="Arial" w:hAnsi="Arial" w:cs="Arial"/>
        </w:rPr>
        <w:tab/>
        <w:t>Verbal queues:</w:t>
      </w:r>
    </w:p>
    <w:p w14:paraId="2C630B12" w14:textId="77777777" w:rsidR="00DA3D5D" w:rsidRPr="00E127EF" w:rsidRDefault="00DA3D5D" w:rsidP="0084303C">
      <w:pPr>
        <w:pStyle w:val="ListParagraph"/>
        <w:numPr>
          <w:ilvl w:val="0"/>
          <w:numId w:val="8"/>
        </w:numPr>
        <w:jc w:val="both"/>
        <w:rPr>
          <w:rFonts w:ascii="Arial" w:hAnsi="Arial" w:cs="Arial"/>
        </w:rPr>
      </w:pPr>
      <w:r w:rsidRPr="00E127EF">
        <w:rPr>
          <w:rFonts w:ascii="Arial" w:hAnsi="Arial" w:cs="Arial"/>
        </w:rPr>
        <w:t>“</w:t>
      </w:r>
      <w:proofErr w:type="gramStart"/>
      <w:r w:rsidRPr="00E127EF">
        <w:rPr>
          <w:rFonts w:ascii="Arial" w:hAnsi="Arial" w:cs="Arial"/>
        </w:rPr>
        <w:t>NAO,</w:t>
      </w:r>
      <w:proofErr w:type="gramEnd"/>
      <w:r w:rsidRPr="00E127EF">
        <w:rPr>
          <w:rFonts w:ascii="Arial" w:hAnsi="Arial" w:cs="Arial"/>
        </w:rPr>
        <w:t xml:space="preserve"> wiggle your fingers.”</w:t>
      </w:r>
    </w:p>
    <w:p w14:paraId="6EAC8EF9" w14:textId="77777777" w:rsidR="00DA3D5D" w:rsidRPr="00E127EF" w:rsidRDefault="00DA3D5D" w:rsidP="0084303C">
      <w:pPr>
        <w:pStyle w:val="ListParagraph"/>
        <w:numPr>
          <w:ilvl w:val="0"/>
          <w:numId w:val="8"/>
        </w:numPr>
        <w:jc w:val="both"/>
        <w:rPr>
          <w:rFonts w:ascii="Arial" w:hAnsi="Arial" w:cs="Arial"/>
        </w:rPr>
      </w:pPr>
      <w:r w:rsidRPr="00E127EF">
        <w:rPr>
          <w:rFonts w:ascii="Arial" w:hAnsi="Arial" w:cs="Arial"/>
        </w:rPr>
        <w:t>“Move fingers.”</w:t>
      </w:r>
    </w:p>
    <w:p w14:paraId="6CF5D3B3" w14:textId="77777777" w:rsidR="00DA3D5D" w:rsidRPr="00E127EF" w:rsidRDefault="00DA3D5D" w:rsidP="0084303C">
      <w:pPr>
        <w:pStyle w:val="ListParagraph"/>
        <w:numPr>
          <w:ilvl w:val="0"/>
          <w:numId w:val="8"/>
        </w:numPr>
        <w:jc w:val="both"/>
        <w:rPr>
          <w:rFonts w:ascii="Arial" w:hAnsi="Arial" w:cs="Arial"/>
        </w:rPr>
      </w:pPr>
      <w:r w:rsidRPr="00E127EF">
        <w:rPr>
          <w:rFonts w:ascii="Arial" w:hAnsi="Arial" w:cs="Arial"/>
        </w:rPr>
        <w:t>“Can you wiggle your fingers.”</w:t>
      </w:r>
    </w:p>
    <w:p w14:paraId="2DC773F0" w14:textId="77777777" w:rsidR="00DA3D5D" w:rsidRPr="00E127EF" w:rsidRDefault="00DA3D5D" w:rsidP="0084303C">
      <w:pPr>
        <w:pStyle w:val="ListParagraph"/>
        <w:numPr>
          <w:ilvl w:val="0"/>
          <w:numId w:val="8"/>
        </w:numPr>
        <w:jc w:val="both"/>
        <w:rPr>
          <w:rFonts w:ascii="Arial" w:hAnsi="Arial" w:cs="Arial"/>
        </w:rPr>
      </w:pPr>
      <w:r w:rsidRPr="00E127EF">
        <w:rPr>
          <w:rFonts w:ascii="Arial" w:hAnsi="Arial" w:cs="Arial"/>
        </w:rPr>
        <w:t>“Do your fingers move.”</w:t>
      </w:r>
    </w:p>
    <w:p w14:paraId="57B7860B" w14:textId="1533977B" w:rsidR="00DA3D5D" w:rsidRPr="00E127EF" w:rsidRDefault="00DA3D5D" w:rsidP="0084303C">
      <w:pPr>
        <w:pStyle w:val="ListParagraph"/>
        <w:numPr>
          <w:ilvl w:val="0"/>
          <w:numId w:val="8"/>
        </w:numPr>
        <w:jc w:val="both"/>
        <w:rPr>
          <w:rFonts w:ascii="Arial" w:hAnsi="Arial" w:cs="Arial"/>
        </w:rPr>
      </w:pPr>
      <w:r w:rsidRPr="00E127EF">
        <w:rPr>
          <w:rFonts w:ascii="Arial" w:hAnsi="Arial" w:cs="Arial"/>
        </w:rPr>
        <w:t>“Move your fingers.”</w:t>
      </w:r>
    </w:p>
    <w:p w14:paraId="7747198E" w14:textId="7D4DABBF" w:rsidR="008A74A3" w:rsidRPr="00E127EF" w:rsidRDefault="008A74A3" w:rsidP="0084303C">
      <w:pPr>
        <w:pStyle w:val="ListParagraph"/>
        <w:numPr>
          <w:ilvl w:val="0"/>
          <w:numId w:val="8"/>
        </w:numPr>
        <w:jc w:val="both"/>
        <w:rPr>
          <w:rFonts w:ascii="Arial" w:hAnsi="Arial" w:cs="Arial"/>
        </w:rPr>
      </w:pPr>
      <w:r w:rsidRPr="00E127EF">
        <w:rPr>
          <w:rFonts w:ascii="Arial" w:hAnsi="Arial" w:cs="Arial"/>
        </w:rPr>
        <w:t>“Move your hands.”</w:t>
      </w:r>
    </w:p>
    <w:p w14:paraId="369E3541" w14:textId="043DF9B9" w:rsidR="00DA3D5D" w:rsidRPr="00E127EF" w:rsidRDefault="00DA3D5D" w:rsidP="0084303C">
      <w:pPr>
        <w:ind w:left="717"/>
        <w:jc w:val="both"/>
        <w:rPr>
          <w:rFonts w:ascii="Arial" w:hAnsi="Arial" w:cs="Arial"/>
        </w:rPr>
      </w:pPr>
      <w:r w:rsidRPr="00E127EF">
        <w:rPr>
          <w:rFonts w:ascii="Arial" w:hAnsi="Arial" w:cs="Arial"/>
        </w:rPr>
        <w:t>Description: NAO will open and close its hands to demonstrate the mobility of its hands and fingers.</w:t>
      </w:r>
    </w:p>
    <w:p w14:paraId="58A1E5CD" w14:textId="77777777" w:rsidR="00DA3D5D" w:rsidRPr="00E127EF" w:rsidRDefault="00DA3D5D" w:rsidP="0084303C">
      <w:pPr>
        <w:ind w:left="717"/>
        <w:jc w:val="both"/>
        <w:rPr>
          <w:rFonts w:ascii="Arial" w:hAnsi="Arial" w:cs="Arial"/>
        </w:rPr>
      </w:pPr>
    </w:p>
    <w:p w14:paraId="6E6DCF9C" w14:textId="77777777" w:rsidR="00DA3D5D" w:rsidRPr="00E127EF" w:rsidRDefault="00DA3D5D" w:rsidP="0084303C">
      <w:pPr>
        <w:pStyle w:val="Caption"/>
        <w:ind w:left="0" w:firstLine="72"/>
        <w:jc w:val="both"/>
        <w:rPr>
          <w:rFonts w:ascii="Arial" w:hAnsi="Arial" w:cs="Arial"/>
          <w:i/>
        </w:rPr>
      </w:pPr>
      <w:r w:rsidRPr="00E127EF">
        <w:rPr>
          <w:rFonts w:ascii="Arial" w:hAnsi="Arial" w:cs="Arial"/>
          <w:i/>
        </w:rPr>
        <w:t>Nod Yes</w:t>
      </w:r>
    </w:p>
    <w:p w14:paraId="05C27B14" w14:textId="77777777" w:rsidR="00DA3D5D" w:rsidRPr="00E127EF" w:rsidRDefault="00DA3D5D" w:rsidP="0084303C">
      <w:pPr>
        <w:jc w:val="both"/>
        <w:rPr>
          <w:rFonts w:ascii="Arial" w:hAnsi="Arial" w:cs="Arial"/>
        </w:rPr>
      </w:pPr>
      <w:r w:rsidRPr="00E127EF">
        <w:rPr>
          <w:rFonts w:ascii="Arial" w:hAnsi="Arial" w:cs="Arial"/>
        </w:rPr>
        <w:tab/>
        <w:t>Verbal queues:</w:t>
      </w:r>
    </w:p>
    <w:p w14:paraId="10F854DB" w14:textId="77777777" w:rsidR="00DA3D5D" w:rsidRPr="00E127EF" w:rsidRDefault="00DA3D5D" w:rsidP="0084303C">
      <w:pPr>
        <w:pStyle w:val="ListParagraph"/>
        <w:numPr>
          <w:ilvl w:val="0"/>
          <w:numId w:val="9"/>
        </w:numPr>
        <w:jc w:val="both"/>
        <w:rPr>
          <w:rFonts w:ascii="Arial" w:hAnsi="Arial" w:cs="Arial"/>
        </w:rPr>
      </w:pPr>
      <w:r w:rsidRPr="00E127EF">
        <w:rPr>
          <w:rFonts w:ascii="Arial" w:hAnsi="Arial" w:cs="Arial"/>
        </w:rPr>
        <w:t>“Nod yes.”</w:t>
      </w:r>
    </w:p>
    <w:p w14:paraId="21DC1DF1" w14:textId="77777777" w:rsidR="00DA3D5D" w:rsidRPr="00E127EF" w:rsidRDefault="00DA3D5D" w:rsidP="0084303C">
      <w:pPr>
        <w:pStyle w:val="ListParagraph"/>
        <w:numPr>
          <w:ilvl w:val="0"/>
          <w:numId w:val="9"/>
        </w:numPr>
        <w:jc w:val="both"/>
        <w:rPr>
          <w:rFonts w:ascii="Arial" w:hAnsi="Arial" w:cs="Arial"/>
        </w:rPr>
      </w:pPr>
      <w:r w:rsidRPr="00E127EF">
        <w:rPr>
          <w:rFonts w:ascii="Arial" w:hAnsi="Arial" w:cs="Arial"/>
        </w:rPr>
        <w:t>“Can you nod for me?”</w:t>
      </w:r>
    </w:p>
    <w:p w14:paraId="14756BDD" w14:textId="77777777" w:rsidR="00DA3D5D" w:rsidRPr="00E127EF" w:rsidRDefault="00DA3D5D" w:rsidP="0084303C">
      <w:pPr>
        <w:pStyle w:val="ListParagraph"/>
        <w:numPr>
          <w:ilvl w:val="0"/>
          <w:numId w:val="9"/>
        </w:numPr>
        <w:jc w:val="both"/>
        <w:rPr>
          <w:rFonts w:ascii="Arial" w:hAnsi="Arial" w:cs="Arial"/>
        </w:rPr>
      </w:pPr>
      <w:r w:rsidRPr="00E127EF">
        <w:rPr>
          <w:rFonts w:ascii="Arial" w:hAnsi="Arial" w:cs="Arial"/>
        </w:rPr>
        <w:t>“Nod your head.”</w:t>
      </w:r>
    </w:p>
    <w:p w14:paraId="77B7B16F" w14:textId="27C2A80A" w:rsidR="00DA3D5D" w:rsidRPr="00E127EF" w:rsidRDefault="00DA3D5D" w:rsidP="0084303C">
      <w:pPr>
        <w:pStyle w:val="ListParagraph"/>
        <w:numPr>
          <w:ilvl w:val="0"/>
          <w:numId w:val="9"/>
        </w:numPr>
        <w:jc w:val="both"/>
        <w:rPr>
          <w:rFonts w:ascii="Arial" w:hAnsi="Arial" w:cs="Arial"/>
        </w:rPr>
      </w:pPr>
      <w:r w:rsidRPr="00E127EF">
        <w:rPr>
          <w:rFonts w:ascii="Arial" w:hAnsi="Arial" w:cs="Arial"/>
        </w:rPr>
        <w:t>“Nod your head for me.”</w:t>
      </w:r>
    </w:p>
    <w:p w14:paraId="71B53F9A" w14:textId="48C4E056" w:rsidR="008A74A3" w:rsidRPr="00E127EF" w:rsidRDefault="008A74A3" w:rsidP="0084303C">
      <w:pPr>
        <w:pStyle w:val="ListParagraph"/>
        <w:numPr>
          <w:ilvl w:val="0"/>
          <w:numId w:val="9"/>
        </w:numPr>
        <w:jc w:val="both"/>
        <w:rPr>
          <w:rFonts w:ascii="Arial" w:hAnsi="Arial" w:cs="Arial"/>
        </w:rPr>
      </w:pPr>
      <w:r w:rsidRPr="00E127EF">
        <w:rPr>
          <w:rFonts w:ascii="Arial" w:hAnsi="Arial" w:cs="Arial"/>
        </w:rPr>
        <w:t>“Do you like Radio Head?”</w:t>
      </w:r>
    </w:p>
    <w:p w14:paraId="5D1ED959" w14:textId="77777777" w:rsidR="00DA3D5D" w:rsidRPr="00E127EF" w:rsidRDefault="00DA3D5D" w:rsidP="0084303C">
      <w:pPr>
        <w:jc w:val="both"/>
        <w:rPr>
          <w:rFonts w:ascii="Arial" w:hAnsi="Arial" w:cs="Arial"/>
        </w:rPr>
      </w:pPr>
      <w:r w:rsidRPr="00E127EF">
        <w:rPr>
          <w:rFonts w:ascii="Arial" w:hAnsi="Arial" w:cs="Arial"/>
        </w:rPr>
        <w:tab/>
        <w:t>Description: NAO will move its head up and down to demonstrate the mobility of its head/neck.</w:t>
      </w:r>
    </w:p>
    <w:p w14:paraId="03850613" w14:textId="77777777" w:rsidR="00DA3D5D" w:rsidRPr="00E127EF" w:rsidRDefault="00DA3D5D" w:rsidP="0084303C">
      <w:pPr>
        <w:jc w:val="both"/>
        <w:rPr>
          <w:rFonts w:ascii="Arial" w:hAnsi="Arial" w:cs="Arial"/>
        </w:rPr>
      </w:pPr>
    </w:p>
    <w:p w14:paraId="2515D92F" w14:textId="77777777" w:rsidR="00991296" w:rsidRPr="00E127EF" w:rsidRDefault="00991296" w:rsidP="0084303C">
      <w:pPr>
        <w:pStyle w:val="Caption"/>
        <w:jc w:val="both"/>
        <w:rPr>
          <w:rFonts w:ascii="Arial" w:hAnsi="Arial" w:cs="Arial"/>
          <w:i/>
        </w:rPr>
      </w:pPr>
    </w:p>
    <w:p w14:paraId="2146B91B" w14:textId="1479F0C1" w:rsidR="00DA3D5D" w:rsidRPr="00E127EF" w:rsidRDefault="00DA3D5D" w:rsidP="0084303C">
      <w:pPr>
        <w:pStyle w:val="Caption"/>
        <w:jc w:val="both"/>
        <w:rPr>
          <w:rFonts w:ascii="Arial" w:hAnsi="Arial" w:cs="Arial"/>
          <w:i/>
        </w:rPr>
      </w:pPr>
      <w:r w:rsidRPr="00E127EF">
        <w:rPr>
          <w:rFonts w:ascii="Arial" w:hAnsi="Arial" w:cs="Arial"/>
          <w:i/>
        </w:rPr>
        <w:t>Raise Left/Right foot</w:t>
      </w:r>
    </w:p>
    <w:p w14:paraId="31380F1C" w14:textId="77777777" w:rsidR="00DA3D5D" w:rsidRPr="00E127EF" w:rsidRDefault="00DA3D5D" w:rsidP="0084303C">
      <w:pPr>
        <w:jc w:val="both"/>
        <w:rPr>
          <w:rFonts w:ascii="Arial" w:hAnsi="Arial" w:cs="Arial"/>
        </w:rPr>
      </w:pPr>
      <w:r w:rsidRPr="00E127EF">
        <w:rPr>
          <w:rFonts w:ascii="Arial" w:hAnsi="Arial" w:cs="Arial"/>
        </w:rPr>
        <w:tab/>
        <w:t>Verbal queues:</w:t>
      </w:r>
    </w:p>
    <w:p w14:paraId="4EA877E4" w14:textId="77777777" w:rsidR="00DA3D5D" w:rsidRPr="00E127EF" w:rsidRDefault="00DA3D5D" w:rsidP="0084303C">
      <w:pPr>
        <w:pStyle w:val="ListParagraph"/>
        <w:numPr>
          <w:ilvl w:val="0"/>
          <w:numId w:val="10"/>
        </w:numPr>
        <w:jc w:val="both"/>
        <w:rPr>
          <w:rFonts w:ascii="Arial" w:hAnsi="Arial" w:cs="Arial"/>
        </w:rPr>
      </w:pPr>
      <w:r w:rsidRPr="00E127EF">
        <w:rPr>
          <w:rFonts w:ascii="Arial" w:hAnsi="Arial" w:cs="Arial"/>
        </w:rPr>
        <w:t>“Raise your left/right foot.”</w:t>
      </w:r>
    </w:p>
    <w:p w14:paraId="300C540D" w14:textId="77777777" w:rsidR="00DA3D5D" w:rsidRPr="00E127EF" w:rsidRDefault="00DA3D5D" w:rsidP="0084303C">
      <w:pPr>
        <w:pStyle w:val="ListParagraph"/>
        <w:numPr>
          <w:ilvl w:val="0"/>
          <w:numId w:val="10"/>
        </w:numPr>
        <w:jc w:val="both"/>
        <w:rPr>
          <w:rFonts w:ascii="Arial" w:hAnsi="Arial" w:cs="Arial"/>
        </w:rPr>
      </w:pPr>
      <w:r w:rsidRPr="00E127EF">
        <w:rPr>
          <w:rFonts w:ascii="Arial" w:hAnsi="Arial" w:cs="Arial"/>
        </w:rPr>
        <w:t>“Raise your left/right leg.”</w:t>
      </w:r>
    </w:p>
    <w:p w14:paraId="6401319D" w14:textId="77777777" w:rsidR="00DA3D5D" w:rsidRPr="00E127EF" w:rsidRDefault="00DA3D5D" w:rsidP="0084303C">
      <w:pPr>
        <w:pStyle w:val="ListParagraph"/>
        <w:numPr>
          <w:ilvl w:val="0"/>
          <w:numId w:val="10"/>
        </w:numPr>
        <w:jc w:val="both"/>
        <w:rPr>
          <w:rFonts w:ascii="Arial" w:hAnsi="Arial" w:cs="Arial"/>
        </w:rPr>
      </w:pPr>
      <w:r w:rsidRPr="00E127EF">
        <w:rPr>
          <w:rFonts w:ascii="Arial" w:hAnsi="Arial" w:cs="Arial"/>
        </w:rPr>
        <w:t>“Move your left/right foot.”</w:t>
      </w:r>
    </w:p>
    <w:p w14:paraId="1CD94B66" w14:textId="77777777" w:rsidR="00DA3D5D" w:rsidRPr="00E127EF" w:rsidRDefault="00DA3D5D" w:rsidP="0084303C">
      <w:pPr>
        <w:pStyle w:val="ListParagraph"/>
        <w:numPr>
          <w:ilvl w:val="0"/>
          <w:numId w:val="10"/>
        </w:numPr>
        <w:jc w:val="both"/>
        <w:rPr>
          <w:rFonts w:ascii="Arial" w:hAnsi="Arial" w:cs="Arial"/>
        </w:rPr>
      </w:pPr>
      <w:r w:rsidRPr="00E127EF">
        <w:rPr>
          <w:rFonts w:ascii="Arial" w:hAnsi="Arial" w:cs="Arial"/>
        </w:rPr>
        <w:t>“Move your left/right leg.”</w:t>
      </w:r>
    </w:p>
    <w:p w14:paraId="572E4917" w14:textId="4390CA19" w:rsidR="00DA3D5D" w:rsidRPr="00E127EF" w:rsidRDefault="00DA3D5D" w:rsidP="0084303C">
      <w:pPr>
        <w:pStyle w:val="ListParagraph"/>
        <w:numPr>
          <w:ilvl w:val="0"/>
          <w:numId w:val="10"/>
        </w:numPr>
        <w:jc w:val="both"/>
        <w:rPr>
          <w:rFonts w:ascii="Arial" w:hAnsi="Arial" w:cs="Arial"/>
        </w:rPr>
      </w:pPr>
      <w:r w:rsidRPr="00E127EF">
        <w:rPr>
          <w:rFonts w:ascii="Arial" w:hAnsi="Arial" w:cs="Arial"/>
        </w:rPr>
        <w:t xml:space="preserve">“Balance on your left/right </w:t>
      </w:r>
      <w:r w:rsidR="008A74A3" w:rsidRPr="00E127EF">
        <w:rPr>
          <w:rFonts w:ascii="Arial" w:hAnsi="Arial" w:cs="Arial"/>
        </w:rPr>
        <w:t>leg</w:t>
      </w:r>
      <w:r w:rsidRPr="00E127EF">
        <w:rPr>
          <w:rFonts w:ascii="Arial" w:hAnsi="Arial" w:cs="Arial"/>
        </w:rPr>
        <w:t>.”</w:t>
      </w:r>
    </w:p>
    <w:p w14:paraId="25B6EAAC" w14:textId="77777777" w:rsidR="00DA3D5D" w:rsidRPr="00E127EF" w:rsidRDefault="00DA3D5D" w:rsidP="0084303C">
      <w:pPr>
        <w:ind w:left="717"/>
        <w:jc w:val="both"/>
        <w:rPr>
          <w:rFonts w:ascii="Arial" w:hAnsi="Arial" w:cs="Arial"/>
        </w:rPr>
      </w:pPr>
      <w:r w:rsidRPr="00E127EF">
        <w:rPr>
          <w:rFonts w:ascii="Arial" w:hAnsi="Arial" w:cs="Arial"/>
        </w:rPr>
        <w:lastRenderedPageBreak/>
        <w:t xml:space="preserve">Description: NAO will lean to the side and begin to balance on one leg while lifting the corresponding foot </w:t>
      </w:r>
      <w:proofErr w:type="gramStart"/>
      <w:r w:rsidRPr="00E127EF">
        <w:rPr>
          <w:rFonts w:ascii="Arial" w:hAnsi="Arial" w:cs="Arial"/>
        </w:rPr>
        <w:t>in order to</w:t>
      </w:r>
      <w:proofErr w:type="gramEnd"/>
      <w:r w:rsidRPr="00E127EF">
        <w:rPr>
          <w:rFonts w:ascii="Arial" w:hAnsi="Arial" w:cs="Arial"/>
        </w:rPr>
        <w:t xml:space="preserve"> demonstrate the mobility of its legs and potential balancing capabilities.</w:t>
      </w:r>
    </w:p>
    <w:p w14:paraId="755590DD" w14:textId="77777777" w:rsidR="00DA3D5D" w:rsidRPr="00E127EF" w:rsidRDefault="00DA3D5D" w:rsidP="0084303C">
      <w:pPr>
        <w:jc w:val="both"/>
        <w:rPr>
          <w:rFonts w:ascii="Arial" w:hAnsi="Arial" w:cs="Arial"/>
        </w:rPr>
      </w:pPr>
    </w:p>
    <w:p w14:paraId="6EA359F4" w14:textId="77777777" w:rsidR="00DA3D5D" w:rsidRPr="00E127EF" w:rsidRDefault="00DA3D5D" w:rsidP="0084303C">
      <w:pPr>
        <w:pStyle w:val="Caption"/>
        <w:jc w:val="both"/>
        <w:rPr>
          <w:rFonts w:ascii="Arial" w:hAnsi="Arial" w:cs="Arial"/>
          <w:i/>
        </w:rPr>
      </w:pPr>
      <w:r w:rsidRPr="00E127EF">
        <w:rPr>
          <w:rFonts w:ascii="Arial" w:hAnsi="Arial" w:cs="Arial"/>
          <w:i/>
        </w:rPr>
        <w:t>Turn Around</w:t>
      </w:r>
    </w:p>
    <w:p w14:paraId="0BBEE699" w14:textId="77777777" w:rsidR="00DA3D5D" w:rsidRPr="00E127EF" w:rsidRDefault="00DA3D5D" w:rsidP="0084303C">
      <w:pPr>
        <w:jc w:val="both"/>
        <w:rPr>
          <w:rFonts w:ascii="Arial" w:hAnsi="Arial" w:cs="Arial"/>
        </w:rPr>
      </w:pPr>
      <w:r w:rsidRPr="00E127EF">
        <w:rPr>
          <w:rFonts w:ascii="Arial" w:hAnsi="Arial" w:cs="Arial"/>
        </w:rPr>
        <w:tab/>
        <w:t>Verbal queues:</w:t>
      </w:r>
    </w:p>
    <w:p w14:paraId="35A11FEC" w14:textId="77777777" w:rsidR="00DA3D5D" w:rsidRPr="00E127EF" w:rsidRDefault="00DA3D5D" w:rsidP="0084303C">
      <w:pPr>
        <w:pStyle w:val="ListParagraph"/>
        <w:numPr>
          <w:ilvl w:val="0"/>
          <w:numId w:val="17"/>
        </w:numPr>
        <w:jc w:val="both"/>
        <w:rPr>
          <w:rFonts w:ascii="Arial" w:hAnsi="Arial" w:cs="Arial"/>
        </w:rPr>
      </w:pPr>
      <w:r w:rsidRPr="00E127EF">
        <w:rPr>
          <w:rFonts w:ascii="Arial" w:hAnsi="Arial" w:cs="Arial"/>
        </w:rPr>
        <w:t>“Turn around”</w:t>
      </w:r>
    </w:p>
    <w:p w14:paraId="01527E40" w14:textId="77777777" w:rsidR="00DA3D5D" w:rsidRPr="00E127EF" w:rsidRDefault="00DA3D5D" w:rsidP="0084303C">
      <w:pPr>
        <w:pStyle w:val="ListParagraph"/>
        <w:numPr>
          <w:ilvl w:val="0"/>
          <w:numId w:val="17"/>
        </w:numPr>
        <w:jc w:val="both"/>
        <w:rPr>
          <w:rFonts w:ascii="Arial" w:hAnsi="Arial" w:cs="Arial"/>
        </w:rPr>
      </w:pPr>
      <w:r w:rsidRPr="00E127EF">
        <w:rPr>
          <w:rFonts w:ascii="Arial" w:hAnsi="Arial" w:cs="Arial"/>
        </w:rPr>
        <w:t>“Spin around”</w:t>
      </w:r>
    </w:p>
    <w:p w14:paraId="54C204BC" w14:textId="77777777" w:rsidR="00DA3D5D" w:rsidRPr="00E127EF" w:rsidRDefault="00DA3D5D" w:rsidP="0084303C">
      <w:pPr>
        <w:pStyle w:val="ListParagraph"/>
        <w:numPr>
          <w:ilvl w:val="0"/>
          <w:numId w:val="17"/>
        </w:numPr>
        <w:jc w:val="both"/>
        <w:rPr>
          <w:rFonts w:ascii="Arial" w:hAnsi="Arial" w:cs="Arial"/>
        </w:rPr>
      </w:pPr>
      <w:r w:rsidRPr="00E127EF">
        <w:rPr>
          <w:rFonts w:ascii="Arial" w:hAnsi="Arial" w:cs="Arial"/>
        </w:rPr>
        <w:t>“Can you turn around?”</w:t>
      </w:r>
    </w:p>
    <w:p w14:paraId="323C95F0" w14:textId="77777777" w:rsidR="00DA3D5D" w:rsidRPr="00E127EF" w:rsidRDefault="00DA3D5D" w:rsidP="0084303C">
      <w:pPr>
        <w:ind w:left="720"/>
        <w:jc w:val="both"/>
        <w:rPr>
          <w:rFonts w:ascii="Arial" w:hAnsi="Arial" w:cs="Arial"/>
        </w:rPr>
      </w:pPr>
      <w:r w:rsidRPr="00E127EF">
        <w:rPr>
          <w:rFonts w:ascii="Arial" w:hAnsi="Arial" w:cs="Arial"/>
        </w:rPr>
        <w:t>Description: Nao will turn 180 degrees</w:t>
      </w:r>
    </w:p>
    <w:p w14:paraId="5950DDDF" w14:textId="77777777" w:rsidR="00DA3D5D" w:rsidRPr="00E127EF" w:rsidRDefault="00DA3D5D" w:rsidP="0084303C">
      <w:pPr>
        <w:ind w:left="720"/>
        <w:jc w:val="both"/>
        <w:rPr>
          <w:rFonts w:ascii="Arial" w:hAnsi="Arial" w:cs="Arial"/>
        </w:rPr>
      </w:pPr>
    </w:p>
    <w:p w14:paraId="0E5C8B02" w14:textId="77777777" w:rsidR="00DA3D5D" w:rsidRPr="00E127EF" w:rsidRDefault="00DA3D5D" w:rsidP="0084303C">
      <w:pPr>
        <w:pStyle w:val="Caption"/>
        <w:jc w:val="both"/>
        <w:rPr>
          <w:rFonts w:ascii="Arial" w:hAnsi="Arial" w:cs="Arial"/>
          <w:i/>
        </w:rPr>
      </w:pPr>
      <w:r w:rsidRPr="00E127EF">
        <w:rPr>
          <w:rFonts w:ascii="Arial" w:hAnsi="Arial" w:cs="Arial"/>
          <w:i/>
        </w:rPr>
        <w:t>Turn head left/right</w:t>
      </w:r>
    </w:p>
    <w:p w14:paraId="0F4D7AC9" w14:textId="77777777" w:rsidR="00DA3D5D" w:rsidRPr="00E127EF" w:rsidRDefault="00DA3D5D" w:rsidP="0084303C">
      <w:pPr>
        <w:jc w:val="both"/>
        <w:rPr>
          <w:rFonts w:ascii="Arial" w:hAnsi="Arial" w:cs="Arial"/>
        </w:rPr>
      </w:pPr>
      <w:r w:rsidRPr="00E127EF">
        <w:rPr>
          <w:rFonts w:ascii="Arial" w:hAnsi="Arial" w:cs="Arial"/>
        </w:rPr>
        <w:tab/>
        <w:t>Verbal queues:</w:t>
      </w:r>
    </w:p>
    <w:p w14:paraId="2A6C2732" w14:textId="77777777" w:rsidR="00DA3D5D" w:rsidRPr="00E127EF" w:rsidRDefault="00DA3D5D" w:rsidP="0084303C">
      <w:pPr>
        <w:pStyle w:val="ListParagraph"/>
        <w:numPr>
          <w:ilvl w:val="0"/>
          <w:numId w:val="11"/>
        </w:numPr>
        <w:jc w:val="both"/>
        <w:rPr>
          <w:rFonts w:ascii="Arial" w:hAnsi="Arial" w:cs="Arial"/>
        </w:rPr>
      </w:pPr>
      <w:r w:rsidRPr="00E127EF">
        <w:rPr>
          <w:rFonts w:ascii="Arial" w:hAnsi="Arial" w:cs="Arial"/>
        </w:rPr>
        <w:t>“Turn your head left/right.”</w:t>
      </w:r>
    </w:p>
    <w:p w14:paraId="12286928" w14:textId="77777777" w:rsidR="00DA3D5D" w:rsidRPr="00E127EF" w:rsidRDefault="00DA3D5D" w:rsidP="0084303C">
      <w:pPr>
        <w:pStyle w:val="ListParagraph"/>
        <w:numPr>
          <w:ilvl w:val="0"/>
          <w:numId w:val="11"/>
        </w:numPr>
        <w:jc w:val="both"/>
        <w:rPr>
          <w:rFonts w:ascii="Arial" w:hAnsi="Arial" w:cs="Arial"/>
        </w:rPr>
      </w:pPr>
      <w:r w:rsidRPr="00E127EF">
        <w:rPr>
          <w:rFonts w:ascii="Arial" w:hAnsi="Arial" w:cs="Arial"/>
        </w:rPr>
        <w:t>“Turn head left/right.”</w:t>
      </w:r>
    </w:p>
    <w:p w14:paraId="3356DBA7" w14:textId="77777777" w:rsidR="00DA3D5D" w:rsidRPr="00E127EF" w:rsidRDefault="00DA3D5D" w:rsidP="0084303C">
      <w:pPr>
        <w:pStyle w:val="ListParagraph"/>
        <w:numPr>
          <w:ilvl w:val="0"/>
          <w:numId w:val="11"/>
        </w:numPr>
        <w:jc w:val="both"/>
        <w:rPr>
          <w:rFonts w:ascii="Arial" w:hAnsi="Arial" w:cs="Arial"/>
        </w:rPr>
      </w:pPr>
      <w:r w:rsidRPr="00E127EF">
        <w:rPr>
          <w:rFonts w:ascii="Arial" w:hAnsi="Arial" w:cs="Arial"/>
        </w:rPr>
        <w:t>“Head left/right.”</w:t>
      </w:r>
    </w:p>
    <w:p w14:paraId="26357162" w14:textId="77777777" w:rsidR="00DA3D5D" w:rsidRPr="00E127EF" w:rsidRDefault="00DA3D5D" w:rsidP="0084303C">
      <w:pPr>
        <w:pStyle w:val="ListParagraph"/>
        <w:numPr>
          <w:ilvl w:val="0"/>
          <w:numId w:val="11"/>
        </w:numPr>
        <w:jc w:val="both"/>
        <w:rPr>
          <w:rFonts w:ascii="Arial" w:hAnsi="Arial" w:cs="Arial"/>
        </w:rPr>
      </w:pPr>
      <w:r w:rsidRPr="00E127EF">
        <w:rPr>
          <w:rFonts w:ascii="Arial" w:hAnsi="Arial" w:cs="Arial"/>
        </w:rPr>
        <w:t>“Move your head to the left/right.”</w:t>
      </w:r>
    </w:p>
    <w:p w14:paraId="6B4B7CAA" w14:textId="77777777" w:rsidR="00DA3D5D" w:rsidRPr="00E127EF" w:rsidRDefault="00DA3D5D" w:rsidP="0084303C">
      <w:pPr>
        <w:pStyle w:val="ListParagraph"/>
        <w:numPr>
          <w:ilvl w:val="0"/>
          <w:numId w:val="11"/>
        </w:numPr>
        <w:jc w:val="both"/>
        <w:rPr>
          <w:rFonts w:ascii="Arial" w:hAnsi="Arial" w:cs="Arial"/>
        </w:rPr>
      </w:pPr>
      <w:r w:rsidRPr="00E127EF">
        <w:rPr>
          <w:rFonts w:ascii="Arial" w:hAnsi="Arial" w:cs="Arial"/>
        </w:rPr>
        <w:t>“Look left/right.”</w:t>
      </w:r>
    </w:p>
    <w:p w14:paraId="49FA6B36" w14:textId="77777777" w:rsidR="00DA3D5D" w:rsidRPr="00E127EF" w:rsidRDefault="00DA3D5D" w:rsidP="0084303C">
      <w:pPr>
        <w:ind w:left="717"/>
        <w:jc w:val="both"/>
        <w:rPr>
          <w:rFonts w:ascii="Arial" w:hAnsi="Arial" w:cs="Arial"/>
        </w:rPr>
      </w:pPr>
      <w:r w:rsidRPr="00E127EF">
        <w:rPr>
          <w:rFonts w:ascii="Arial" w:hAnsi="Arial" w:cs="Arial"/>
        </w:rPr>
        <w:t xml:space="preserve">Description:  NAO will turn its head to the corresponding direction </w:t>
      </w:r>
      <w:proofErr w:type="gramStart"/>
      <w:r w:rsidRPr="00E127EF">
        <w:rPr>
          <w:rFonts w:ascii="Arial" w:hAnsi="Arial" w:cs="Arial"/>
        </w:rPr>
        <w:t>in order to</w:t>
      </w:r>
      <w:proofErr w:type="gramEnd"/>
      <w:r w:rsidRPr="00E127EF">
        <w:rPr>
          <w:rFonts w:ascii="Arial" w:hAnsi="Arial" w:cs="Arial"/>
        </w:rPr>
        <w:t xml:space="preserve"> further demonstrate the mobility of its head/neck.</w:t>
      </w:r>
    </w:p>
    <w:p w14:paraId="26EFCE5C" w14:textId="77777777" w:rsidR="00DA3D5D" w:rsidRPr="00E127EF" w:rsidRDefault="00DA3D5D" w:rsidP="0084303C">
      <w:pPr>
        <w:ind w:left="717"/>
        <w:jc w:val="both"/>
        <w:rPr>
          <w:rFonts w:ascii="Arial" w:hAnsi="Arial" w:cs="Arial"/>
        </w:rPr>
      </w:pPr>
    </w:p>
    <w:p w14:paraId="58CC6DCC" w14:textId="77777777" w:rsidR="00DA3D5D" w:rsidRPr="00E127EF" w:rsidRDefault="00DA3D5D" w:rsidP="0084303C">
      <w:pPr>
        <w:pStyle w:val="Caption"/>
        <w:jc w:val="both"/>
        <w:rPr>
          <w:rFonts w:ascii="Arial" w:hAnsi="Arial" w:cs="Arial"/>
          <w:i/>
        </w:rPr>
      </w:pPr>
      <w:r w:rsidRPr="00E127EF">
        <w:rPr>
          <w:rFonts w:ascii="Arial" w:hAnsi="Arial" w:cs="Arial"/>
          <w:i/>
        </w:rPr>
        <w:t>Turn Left/Right</w:t>
      </w:r>
    </w:p>
    <w:p w14:paraId="359D04CD" w14:textId="77777777" w:rsidR="00DA3D5D" w:rsidRPr="00E127EF" w:rsidRDefault="00DA3D5D" w:rsidP="0084303C">
      <w:pPr>
        <w:jc w:val="both"/>
        <w:rPr>
          <w:rFonts w:ascii="Arial" w:hAnsi="Arial" w:cs="Arial"/>
        </w:rPr>
      </w:pPr>
      <w:r w:rsidRPr="00E127EF">
        <w:rPr>
          <w:rFonts w:ascii="Arial" w:hAnsi="Arial" w:cs="Arial"/>
        </w:rPr>
        <w:tab/>
        <w:t>Verbal queues:</w:t>
      </w:r>
    </w:p>
    <w:p w14:paraId="63CDF035" w14:textId="77777777" w:rsidR="00DA3D5D" w:rsidRPr="00E127EF" w:rsidRDefault="00DA3D5D" w:rsidP="0084303C">
      <w:pPr>
        <w:pStyle w:val="ListParagraph"/>
        <w:numPr>
          <w:ilvl w:val="0"/>
          <w:numId w:val="16"/>
        </w:numPr>
        <w:jc w:val="both"/>
        <w:rPr>
          <w:rFonts w:ascii="Arial" w:hAnsi="Arial" w:cs="Arial"/>
        </w:rPr>
      </w:pPr>
      <w:r w:rsidRPr="00E127EF">
        <w:rPr>
          <w:rFonts w:ascii="Arial" w:hAnsi="Arial" w:cs="Arial"/>
        </w:rPr>
        <w:t>“Turn left/right”</w:t>
      </w:r>
    </w:p>
    <w:p w14:paraId="6E8502E2" w14:textId="77777777" w:rsidR="00DA3D5D" w:rsidRPr="00E127EF" w:rsidRDefault="00DA3D5D" w:rsidP="0084303C">
      <w:pPr>
        <w:pStyle w:val="ListParagraph"/>
        <w:numPr>
          <w:ilvl w:val="0"/>
          <w:numId w:val="16"/>
        </w:numPr>
        <w:jc w:val="both"/>
        <w:rPr>
          <w:rFonts w:ascii="Arial" w:hAnsi="Arial" w:cs="Arial"/>
        </w:rPr>
      </w:pPr>
      <w:r w:rsidRPr="00E127EF">
        <w:rPr>
          <w:rFonts w:ascii="Arial" w:hAnsi="Arial" w:cs="Arial"/>
        </w:rPr>
        <w:t>“Rotate left/right”</w:t>
      </w:r>
    </w:p>
    <w:p w14:paraId="7FCC8BF0" w14:textId="77777777" w:rsidR="00DA3D5D" w:rsidRPr="00E127EF" w:rsidRDefault="00DA3D5D" w:rsidP="0084303C">
      <w:pPr>
        <w:pStyle w:val="ListParagraph"/>
        <w:numPr>
          <w:ilvl w:val="0"/>
          <w:numId w:val="16"/>
        </w:numPr>
        <w:jc w:val="both"/>
        <w:rPr>
          <w:rFonts w:ascii="Arial" w:hAnsi="Arial" w:cs="Arial"/>
        </w:rPr>
      </w:pPr>
      <w:r w:rsidRPr="00E127EF">
        <w:rPr>
          <w:rFonts w:ascii="Arial" w:hAnsi="Arial" w:cs="Arial"/>
        </w:rPr>
        <w:t>“Can you turn left/right?”</w:t>
      </w:r>
    </w:p>
    <w:p w14:paraId="65216F7F" w14:textId="77777777" w:rsidR="00DA3D5D" w:rsidRPr="00E127EF" w:rsidRDefault="00DA3D5D" w:rsidP="0084303C">
      <w:pPr>
        <w:pStyle w:val="ListParagraph"/>
        <w:numPr>
          <w:ilvl w:val="0"/>
          <w:numId w:val="16"/>
        </w:numPr>
        <w:jc w:val="both"/>
        <w:rPr>
          <w:rFonts w:ascii="Arial" w:hAnsi="Arial" w:cs="Arial"/>
        </w:rPr>
      </w:pPr>
      <w:r w:rsidRPr="00E127EF">
        <w:rPr>
          <w:rFonts w:ascii="Arial" w:hAnsi="Arial" w:cs="Arial"/>
        </w:rPr>
        <w:t>“Can you rotate left/right?”</w:t>
      </w:r>
    </w:p>
    <w:p w14:paraId="4EBF37F9" w14:textId="77777777" w:rsidR="00DA3D5D" w:rsidRPr="00E127EF" w:rsidRDefault="00DA3D5D" w:rsidP="0084303C">
      <w:pPr>
        <w:ind w:left="720"/>
        <w:jc w:val="both"/>
        <w:rPr>
          <w:rFonts w:ascii="Arial" w:hAnsi="Arial" w:cs="Arial"/>
        </w:rPr>
      </w:pPr>
      <w:r w:rsidRPr="00E127EF">
        <w:rPr>
          <w:rFonts w:ascii="Arial" w:hAnsi="Arial" w:cs="Arial"/>
        </w:rPr>
        <w:t>Description: Nao will ask the desired degrees to turn, and then turn in the direction and distance accordingly.</w:t>
      </w:r>
    </w:p>
    <w:p w14:paraId="779842C9" w14:textId="77777777" w:rsidR="00DA3D5D" w:rsidRPr="00E127EF" w:rsidRDefault="00DA3D5D" w:rsidP="0084303C">
      <w:pPr>
        <w:pStyle w:val="Caption"/>
        <w:jc w:val="both"/>
        <w:rPr>
          <w:rFonts w:ascii="Arial" w:hAnsi="Arial" w:cs="Arial"/>
          <w:i/>
        </w:rPr>
      </w:pPr>
      <w:r w:rsidRPr="00E127EF">
        <w:rPr>
          <w:rFonts w:ascii="Arial" w:hAnsi="Arial" w:cs="Arial"/>
          <w:i/>
        </w:rPr>
        <w:t>Walk forward/backward/left/right</w:t>
      </w:r>
    </w:p>
    <w:p w14:paraId="27471C98" w14:textId="77777777" w:rsidR="00DA3D5D" w:rsidRPr="00E127EF" w:rsidRDefault="00DA3D5D" w:rsidP="0084303C">
      <w:pPr>
        <w:jc w:val="both"/>
        <w:rPr>
          <w:rFonts w:ascii="Arial" w:hAnsi="Arial" w:cs="Arial"/>
        </w:rPr>
      </w:pPr>
      <w:r w:rsidRPr="00E127EF">
        <w:rPr>
          <w:rFonts w:ascii="Arial" w:hAnsi="Arial" w:cs="Arial"/>
        </w:rPr>
        <w:tab/>
        <w:t>Verbal queues:</w:t>
      </w:r>
    </w:p>
    <w:p w14:paraId="6E20CB8F" w14:textId="77777777" w:rsidR="00DA3D5D" w:rsidRPr="00E127EF" w:rsidRDefault="00DA3D5D" w:rsidP="0084303C">
      <w:pPr>
        <w:pStyle w:val="ListParagraph"/>
        <w:numPr>
          <w:ilvl w:val="0"/>
          <w:numId w:val="12"/>
        </w:numPr>
        <w:jc w:val="both"/>
        <w:rPr>
          <w:rFonts w:ascii="Arial" w:hAnsi="Arial" w:cs="Arial"/>
        </w:rPr>
      </w:pPr>
      <w:r w:rsidRPr="00E127EF">
        <w:rPr>
          <w:rFonts w:ascii="Arial" w:hAnsi="Arial" w:cs="Arial"/>
        </w:rPr>
        <w:t>“Walk &lt;direction&gt;.”</w:t>
      </w:r>
    </w:p>
    <w:p w14:paraId="7B2E0CB4" w14:textId="77777777" w:rsidR="00DA3D5D" w:rsidRPr="00E127EF" w:rsidRDefault="00DA3D5D" w:rsidP="0084303C">
      <w:pPr>
        <w:pStyle w:val="ListParagraph"/>
        <w:numPr>
          <w:ilvl w:val="0"/>
          <w:numId w:val="12"/>
        </w:numPr>
        <w:jc w:val="both"/>
        <w:rPr>
          <w:rFonts w:ascii="Arial" w:hAnsi="Arial" w:cs="Arial"/>
        </w:rPr>
      </w:pPr>
      <w:r w:rsidRPr="00E127EF">
        <w:rPr>
          <w:rFonts w:ascii="Arial" w:hAnsi="Arial" w:cs="Arial"/>
        </w:rPr>
        <w:t>“Move &lt;direction&gt;.”</w:t>
      </w:r>
    </w:p>
    <w:p w14:paraId="30AA5AFD" w14:textId="77777777" w:rsidR="00DA3D5D" w:rsidRPr="00E127EF" w:rsidRDefault="00DA3D5D" w:rsidP="0084303C">
      <w:pPr>
        <w:pStyle w:val="ListParagraph"/>
        <w:numPr>
          <w:ilvl w:val="0"/>
          <w:numId w:val="12"/>
        </w:numPr>
        <w:jc w:val="both"/>
        <w:rPr>
          <w:rFonts w:ascii="Arial" w:hAnsi="Arial" w:cs="Arial"/>
        </w:rPr>
      </w:pPr>
      <w:r w:rsidRPr="00E127EF">
        <w:rPr>
          <w:rFonts w:ascii="Arial" w:hAnsi="Arial" w:cs="Arial"/>
        </w:rPr>
        <w:t>“Step &lt;direction&gt;.”</w:t>
      </w:r>
    </w:p>
    <w:p w14:paraId="127170A8" w14:textId="77777777" w:rsidR="00DA3D5D" w:rsidRPr="00E127EF" w:rsidRDefault="00DA3D5D" w:rsidP="0084303C">
      <w:pPr>
        <w:pStyle w:val="ListParagraph"/>
        <w:numPr>
          <w:ilvl w:val="0"/>
          <w:numId w:val="12"/>
        </w:numPr>
        <w:jc w:val="both"/>
        <w:rPr>
          <w:rFonts w:ascii="Arial" w:hAnsi="Arial" w:cs="Arial"/>
        </w:rPr>
      </w:pPr>
      <w:r w:rsidRPr="00E127EF">
        <w:rPr>
          <w:rFonts w:ascii="Arial" w:hAnsi="Arial" w:cs="Arial"/>
        </w:rPr>
        <w:t>“Take a step &lt;direction&gt;.”</w:t>
      </w:r>
    </w:p>
    <w:p w14:paraId="24FBA138" w14:textId="77777777" w:rsidR="00DA3D5D" w:rsidRPr="00E127EF" w:rsidRDefault="00DA3D5D" w:rsidP="0084303C">
      <w:pPr>
        <w:pStyle w:val="ListParagraph"/>
        <w:numPr>
          <w:ilvl w:val="0"/>
          <w:numId w:val="12"/>
        </w:numPr>
        <w:jc w:val="both"/>
        <w:rPr>
          <w:rFonts w:ascii="Arial" w:hAnsi="Arial" w:cs="Arial"/>
        </w:rPr>
      </w:pPr>
      <w:r w:rsidRPr="00E127EF">
        <w:rPr>
          <w:rFonts w:ascii="Arial" w:hAnsi="Arial" w:cs="Arial"/>
        </w:rPr>
        <w:t>“Move your legs for me”</w:t>
      </w:r>
    </w:p>
    <w:p w14:paraId="6464A00F" w14:textId="24A5FE38" w:rsidR="00DA3D5D" w:rsidRPr="00E127EF" w:rsidRDefault="00DA3D5D" w:rsidP="0084303C">
      <w:pPr>
        <w:pStyle w:val="ListParagraph"/>
        <w:numPr>
          <w:ilvl w:val="0"/>
          <w:numId w:val="12"/>
        </w:numPr>
        <w:jc w:val="both"/>
        <w:rPr>
          <w:rFonts w:ascii="Arial" w:hAnsi="Arial" w:cs="Arial"/>
        </w:rPr>
      </w:pPr>
      <w:r w:rsidRPr="00E127EF">
        <w:rPr>
          <w:rFonts w:ascii="Arial" w:hAnsi="Arial" w:cs="Arial"/>
        </w:rPr>
        <w:t>“Move your legs”</w:t>
      </w:r>
    </w:p>
    <w:p w14:paraId="0F167BB8" w14:textId="76555546" w:rsidR="008A74A3" w:rsidRPr="00E127EF" w:rsidRDefault="008A74A3" w:rsidP="0084303C">
      <w:pPr>
        <w:pStyle w:val="ListParagraph"/>
        <w:numPr>
          <w:ilvl w:val="0"/>
          <w:numId w:val="12"/>
        </w:numPr>
        <w:jc w:val="both"/>
        <w:rPr>
          <w:rFonts w:ascii="Arial" w:hAnsi="Arial" w:cs="Arial"/>
        </w:rPr>
      </w:pPr>
      <w:r w:rsidRPr="00E127EF">
        <w:rPr>
          <w:rFonts w:ascii="Arial" w:hAnsi="Arial" w:cs="Arial"/>
        </w:rPr>
        <w:t>“Step to the left/right.”</w:t>
      </w:r>
    </w:p>
    <w:p w14:paraId="42B55989" w14:textId="3CEC3513" w:rsidR="008A74A3" w:rsidRPr="00E127EF" w:rsidRDefault="008A74A3" w:rsidP="0084303C">
      <w:pPr>
        <w:pStyle w:val="ListParagraph"/>
        <w:numPr>
          <w:ilvl w:val="0"/>
          <w:numId w:val="12"/>
        </w:numPr>
        <w:jc w:val="both"/>
        <w:rPr>
          <w:rFonts w:ascii="Arial" w:hAnsi="Arial" w:cs="Arial"/>
        </w:rPr>
      </w:pPr>
      <w:r w:rsidRPr="00E127EF">
        <w:rPr>
          <w:rFonts w:ascii="Arial" w:hAnsi="Arial" w:cs="Arial"/>
        </w:rPr>
        <w:lastRenderedPageBreak/>
        <w:t>“Walk to the left/right.”</w:t>
      </w:r>
    </w:p>
    <w:p w14:paraId="43D6C4A4" w14:textId="75684A02" w:rsidR="008A74A3" w:rsidRPr="00E127EF" w:rsidRDefault="008A74A3" w:rsidP="0084303C">
      <w:pPr>
        <w:pStyle w:val="ListParagraph"/>
        <w:numPr>
          <w:ilvl w:val="0"/>
          <w:numId w:val="12"/>
        </w:numPr>
        <w:jc w:val="both"/>
        <w:rPr>
          <w:rFonts w:ascii="Arial" w:hAnsi="Arial" w:cs="Arial"/>
        </w:rPr>
      </w:pPr>
      <w:r w:rsidRPr="00E127EF">
        <w:rPr>
          <w:rFonts w:ascii="Arial" w:hAnsi="Arial" w:cs="Arial"/>
        </w:rPr>
        <w:t>“Move to the left/right.”</w:t>
      </w:r>
    </w:p>
    <w:p w14:paraId="035D3A91" w14:textId="77777777" w:rsidR="00DA3D5D" w:rsidRPr="00E127EF" w:rsidRDefault="00DA3D5D" w:rsidP="0084303C">
      <w:pPr>
        <w:ind w:left="717"/>
        <w:jc w:val="both"/>
        <w:rPr>
          <w:rFonts w:ascii="Arial" w:hAnsi="Arial" w:cs="Arial"/>
        </w:rPr>
      </w:pPr>
      <w:r w:rsidRPr="00E127EF">
        <w:rPr>
          <w:rFonts w:ascii="Arial" w:hAnsi="Arial" w:cs="Arial"/>
        </w:rPr>
        <w:t>Description: NAO will move 0.2 meters in the desired direction. The last two queues will make Nao walk forward.</w:t>
      </w:r>
    </w:p>
    <w:p w14:paraId="2A9C7B5C" w14:textId="77777777" w:rsidR="00DA3D5D" w:rsidRPr="00E127EF" w:rsidRDefault="00DA3D5D" w:rsidP="0084303C">
      <w:pPr>
        <w:jc w:val="both"/>
        <w:rPr>
          <w:rFonts w:ascii="Arial" w:hAnsi="Arial" w:cs="Arial"/>
        </w:rPr>
      </w:pPr>
      <w:r w:rsidRPr="00E127EF">
        <w:rPr>
          <w:rFonts w:ascii="Arial" w:hAnsi="Arial" w:cs="Arial"/>
        </w:rPr>
        <w:tab/>
      </w:r>
      <w:r w:rsidRPr="00E127EF">
        <w:rPr>
          <w:rFonts w:ascii="Arial" w:hAnsi="Arial" w:cs="Arial"/>
          <w:b/>
        </w:rPr>
        <w:t xml:space="preserve">Note: </w:t>
      </w:r>
      <w:r w:rsidRPr="00E127EF">
        <w:rPr>
          <w:rFonts w:ascii="Arial" w:hAnsi="Arial" w:cs="Arial"/>
        </w:rPr>
        <w:t>Directional options include forward, backward, left, &amp; right.</w:t>
      </w:r>
    </w:p>
    <w:p w14:paraId="5035321E" w14:textId="77777777" w:rsidR="00DA3D5D" w:rsidRDefault="00DA3D5D" w:rsidP="0084303C">
      <w:pPr>
        <w:ind w:left="0"/>
        <w:jc w:val="both"/>
      </w:pPr>
    </w:p>
    <w:p w14:paraId="23D07D7F" w14:textId="77777777" w:rsidR="00DA3D5D" w:rsidRDefault="00DA3D5D" w:rsidP="0084303C">
      <w:pPr>
        <w:pStyle w:val="Heading2"/>
        <w:ind w:left="0"/>
        <w:jc w:val="both"/>
      </w:pPr>
      <w:bookmarkStart w:id="253" w:name="_Toc2842906"/>
      <w:bookmarkStart w:id="254" w:name="_Toc2843361"/>
      <w:bookmarkStart w:id="255" w:name="_Toc2843443"/>
      <w:r>
        <w:t>2</w:t>
      </w:r>
      <w:r w:rsidRPr="0048090A">
        <w:t>.</w:t>
      </w:r>
      <w:r>
        <w:t>6</w:t>
      </w:r>
      <w:r w:rsidRPr="0048090A">
        <w:t xml:space="preserve"> </w:t>
      </w:r>
      <w:r>
        <w:t>advanced movement options</w:t>
      </w:r>
      <w:bookmarkEnd w:id="253"/>
      <w:bookmarkEnd w:id="254"/>
      <w:bookmarkEnd w:id="255"/>
    </w:p>
    <w:p w14:paraId="106B2763" w14:textId="77777777" w:rsidR="00DA3D5D" w:rsidRPr="00E127EF" w:rsidRDefault="00DA3D5D" w:rsidP="0084303C">
      <w:pPr>
        <w:pStyle w:val="Caption"/>
        <w:jc w:val="both"/>
        <w:rPr>
          <w:rFonts w:ascii="Arial" w:hAnsi="Arial" w:cs="Arial"/>
          <w:i/>
        </w:rPr>
      </w:pPr>
      <w:r w:rsidRPr="00E127EF">
        <w:rPr>
          <w:rFonts w:ascii="Arial" w:hAnsi="Arial" w:cs="Arial"/>
          <w:i/>
        </w:rPr>
        <w:t>dance moves</w:t>
      </w:r>
    </w:p>
    <w:p w14:paraId="79D2C7EB" w14:textId="77777777" w:rsidR="00DA3D5D" w:rsidRPr="00E127EF" w:rsidRDefault="00DA3D5D" w:rsidP="0084303C">
      <w:pPr>
        <w:jc w:val="both"/>
        <w:rPr>
          <w:rFonts w:ascii="Arial" w:hAnsi="Arial" w:cs="Arial"/>
        </w:rPr>
      </w:pPr>
      <w:r w:rsidRPr="00E127EF">
        <w:rPr>
          <w:rFonts w:ascii="Arial" w:hAnsi="Arial" w:cs="Arial"/>
        </w:rPr>
        <w:tab/>
        <w:t>Verbal queues:</w:t>
      </w:r>
    </w:p>
    <w:p w14:paraId="264C831A" w14:textId="6AFC436D"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“Can you dance?”</w:t>
      </w:r>
    </w:p>
    <w:p w14:paraId="6AB3AF1F" w14:textId="23DF4F44" w:rsidR="00452032" w:rsidRPr="00E127EF" w:rsidRDefault="00452032" w:rsidP="0084303C">
      <w:pPr>
        <w:pStyle w:val="ListParagraph"/>
        <w:numPr>
          <w:ilvl w:val="0"/>
          <w:numId w:val="13"/>
        </w:numPr>
        <w:jc w:val="both"/>
        <w:rPr>
          <w:rFonts w:ascii="Arial" w:hAnsi="Arial" w:cs="Arial"/>
        </w:rPr>
      </w:pPr>
      <w:r w:rsidRPr="00E127EF">
        <w:rPr>
          <w:rFonts w:ascii="Arial" w:hAnsi="Arial" w:cs="Arial"/>
        </w:rPr>
        <w:t>“Can you dance for me?”</w:t>
      </w:r>
    </w:p>
    <w:p w14:paraId="604E3251"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“Can you dance like Beyoncé?”</w:t>
      </w:r>
    </w:p>
    <w:p w14:paraId="32ED3E45"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“Can you dance to Single Ladies?”</w:t>
      </w:r>
    </w:p>
    <w:p w14:paraId="527AA5AC"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“Do the Beyoncé.”</w:t>
      </w:r>
    </w:p>
    <w:p w14:paraId="463291B3" w14:textId="77777777" w:rsidR="00DA3D5D" w:rsidRPr="00E127EF" w:rsidRDefault="00DA3D5D" w:rsidP="0084303C">
      <w:pPr>
        <w:ind w:left="720"/>
        <w:jc w:val="both"/>
        <w:rPr>
          <w:rFonts w:ascii="Arial" w:hAnsi="Arial" w:cs="Arial"/>
        </w:rPr>
      </w:pPr>
      <w:r w:rsidRPr="00E127EF">
        <w:rPr>
          <w:rFonts w:ascii="Arial" w:hAnsi="Arial" w:cs="Arial"/>
        </w:rPr>
        <w:t>Description: NAO will do a short dance routine, coordinated to Beyoncé’s “Single Ladies”, which will play over its loudspeakers during the dance.</w:t>
      </w:r>
    </w:p>
    <w:p w14:paraId="1D0C4E2E" w14:textId="77777777" w:rsidR="00DA3D5D" w:rsidRPr="00E127EF" w:rsidRDefault="00DA3D5D" w:rsidP="0084303C">
      <w:pPr>
        <w:ind w:left="720"/>
        <w:jc w:val="both"/>
        <w:rPr>
          <w:rFonts w:ascii="Arial" w:hAnsi="Arial" w:cs="Arial"/>
        </w:rPr>
      </w:pPr>
    </w:p>
    <w:p w14:paraId="7C1FFF7E" w14:textId="77777777" w:rsidR="00DA3D5D" w:rsidRPr="00E127EF" w:rsidRDefault="00DA3D5D" w:rsidP="0084303C">
      <w:pPr>
        <w:pStyle w:val="Caption"/>
        <w:jc w:val="both"/>
        <w:rPr>
          <w:rFonts w:ascii="Arial" w:hAnsi="Arial" w:cs="Arial"/>
          <w:i/>
        </w:rPr>
      </w:pPr>
      <w:r w:rsidRPr="00E127EF">
        <w:rPr>
          <w:rFonts w:ascii="Arial" w:hAnsi="Arial" w:cs="Arial"/>
          <w:i/>
        </w:rPr>
        <w:t>Pushups</w:t>
      </w:r>
    </w:p>
    <w:p w14:paraId="72997B3B" w14:textId="77777777" w:rsidR="00DA3D5D" w:rsidRPr="00E127EF" w:rsidRDefault="00DA3D5D" w:rsidP="0084303C">
      <w:pPr>
        <w:jc w:val="both"/>
        <w:rPr>
          <w:rFonts w:ascii="Arial" w:hAnsi="Arial" w:cs="Arial"/>
        </w:rPr>
      </w:pPr>
      <w:r w:rsidRPr="00E127EF">
        <w:rPr>
          <w:rFonts w:ascii="Arial" w:hAnsi="Arial" w:cs="Arial"/>
        </w:rPr>
        <w:tab/>
        <w:t>Verbal queues:</w:t>
      </w:r>
    </w:p>
    <w:p w14:paraId="05198D62"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“Pushups.”</w:t>
      </w:r>
    </w:p>
    <w:p w14:paraId="4051A153"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“Do pushups.”</w:t>
      </w:r>
    </w:p>
    <w:p w14:paraId="16A6B3E3"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“Do some pushups.”</w:t>
      </w:r>
    </w:p>
    <w:p w14:paraId="144FD0ED"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“Can you do pushups?”</w:t>
      </w:r>
    </w:p>
    <w:p w14:paraId="550ED62F"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“Do you know how to do pushups?”</w:t>
      </w:r>
    </w:p>
    <w:p w14:paraId="353BAADB"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“Can you do press-ups?”</w:t>
      </w:r>
    </w:p>
    <w:p w14:paraId="4D166EF8" w14:textId="77777777" w:rsidR="00DA3D5D" w:rsidRPr="00E127EF" w:rsidRDefault="00DA3D5D" w:rsidP="0084303C">
      <w:pPr>
        <w:ind w:left="717"/>
        <w:jc w:val="both"/>
        <w:rPr>
          <w:rFonts w:ascii="Arial" w:hAnsi="Arial" w:cs="Arial"/>
        </w:rPr>
      </w:pPr>
      <w:r w:rsidRPr="00E127EF">
        <w:rPr>
          <w:rFonts w:ascii="Arial" w:hAnsi="Arial" w:cs="Arial"/>
        </w:rPr>
        <w:t>Description: NAO will ask how many pushups you would like to be performed (he can do between 1 and 10 inclusive</w:t>
      </w:r>
      <w:proofErr w:type="gramStart"/>
      <w:r w:rsidRPr="00E127EF">
        <w:rPr>
          <w:rFonts w:ascii="Arial" w:hAnsi="Arial" w:cs="Arial"/>
        </w:rPr>
        <w:t>), and</w:t>
      </w:r>
      <w:proofErr w:type="gramEnd"/>
      <w:r w:rsidRPr="00E127EF">
        <w:rPr>
          <w:rFonts w:ascii="Arial" w:hAnsi="Arial" w:cs="Arial"/>
        </w:rPr>
        <w:t xml:space="preserve"> will proceed to do that many pushups.</w:t>
      </w:r>
    </w:p>
    <w:p w14:paraId="70AC1102" w14:textId="77777777" w:rsidR="00DA3D5D" w:rsidRPr="00E127EF" w:rsidRDefault="00DA3D5D" w:rsidP="0084303C">
      <w:pPr>
        <w:ind w:left="717"/>
        <w:jc w:val="both"/>
        <w:rPr>
          <w:rFonts w:ascii="Arial" w:hAnsi="Arial" w:cs="Arial"/>
          <w:color w:val="FF0000"/>
        </w:rPr>
      </w:pPr>
      <w:r w:rsidRPr="00E127EF">
        <w:rPr>
          <w:rFonts w:ascii="Arial" w:hAnsi="Arial" w:cs="Arial"/>
          <w:color w:val="FF0000"/>
        </w:rPr>
        <w:t xml:space="preserve">***WARNING*** </w:t>
      </w:r>
    </w:p>
    <w:p w14:paraId="14156FAB" w14:textId="77777777" w:rsidR="00DA3D5D" w:rsidRPr="00E127EF" w:rsidRDefault="00DA3D5D" w:rsidP="0084303C">
      <w:pPr>
        <w:ind w:left="717"/>
        <w:jc w:val="both"/>
        <w:rPr>
          <w:rFonts w:ascii="Arial" w:hAnsi="Arial" w:cs="Arial"/>
        </w:rPr>
      </w:pPr>
      <w:r w:rsidRPr="00E127EF">
        <w:rPr>
          <w:rFonts w:ascii="Arial" w:hAnsi="Arial" w:cs="Arial"/>
        </w:rPr>
        <w:t xml:space="preserve">NAO </w:t>
      </w:r>
      <w:r w:rsidRPr="00E127EF">
        <w:rPr>
          <w:rFonts w:ascii="Arial" w:hAnsi="Arial" w:cs="Arial"/>
          <w:b/>
        </w:rPr>
        <w:t>must</w:t>
      </w:r>
      <w:r w:rsidRPr="00E127EF">
        <w:rPr>
          <w:rFonts w:ascii="Arial" w:hAnsi="Arial" w:cs="Arial"/>
        </w:rP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84303C">
      <w:pPr>
        <w:jc w:val="both"/>
        <w:rPr>
          <w:color w:val="FF0000"/>
        </w:rPr>
      </w:pPr>
      <w:r>
        <w:tab/>
      </w:r>
      <w:r w:rsidRPr="000777D6">
        <w:rPr>
          <w:color w:val="FF0000"/>
        </w:rPr>
        <w:t>***************</w:t>
      </w:r>
    </w:p>
    <w:p w14:paraId="109F1377" w14:textId="77777777" w:rsidR="00DA3D5D" w:rsidRDefault="00DA3D5D" w:rsidP="0084303C">
      <w:pPr>
        <w:jc w:val="both"/>
        <w:rPr>
          <w:color w:val="FF0000"/>
        </w:rPr>
      </w:pPr>
    </w:p>
    <w:p w14:paraId="41BA7540" w14:textId="77777777" w:rsidR="00DA3D5D" w:rsidRDefault="00DA3D5D" w:rsidP="0084303C">
      <w:pPr>
        <w:pStyle w:val="Heading2"/>
        <w:ind w:left="0"/>
        <w:jc w:val="both"/>
      </w:pPr>
      <w:bookmarkStart w:id="256" w:name="_Toc2842907"/>
      <w:bookmarkStart w:id="257" w:name="_Toc2843362"/>
      <w:bookmarkStart w:id="258" w:name="_Toc2843444"/>
      <w:r>
        <w:t>2</w:t>
      </w:r>
      <w:r w:rsidRPr="0048090A">
        <w:t>.</w:t>
      </w:r>
      <w:r>
        <w:t>7</w:t>
      </w:r>
      <w:r w:rsidRPr="0048090A">
        <w:t xml:space="preserve"> </w:t>
      </w:r>
      <w:r>
        <w:t>Miscellaneous modules</w:t>
      </w:r>
      <w:bookmarkEnd w:id="256"/>
      <w:bookmarkEnd w:id="257"/>
      <w:bookmarkEnd w:id="258"/>
    </w:p>
    <w:p w14:paraId="2930FADB" w14:textId="77777777" w:rsidR="00DA3D5D" w:rsidRPr="00E127EF" w:rsidRDefault="00DA3D5D" w:rsidP="0084303C">
      <w:pPr>
        <w:pStyle w:val="Caption"/>
        <w:jc w:val="both"/>
        <w:rPr>
          <w:rFonts w:ascii="Arial" w:hAnsi="Arial" w:cs="Arial"/>
          <w:i/>
        </w:rPr>
      </w:pPr>
      <w:r w:rsidRPr="00E127EF">
        <w:rPr>
          <w:rFonts w:ascii="Arial" w:hAnsi="Arial" w:cs="Arial"/>
          <w:i/>
        </w:rPr>
        <w:t>no swearing</w:t>
      </w:r>
    </w:p>
    <w:p w14:paraId="57147EE5" w14:textId="77777777" w:rsidR="00DA3D5D" w:rsidRPr="00E127EF" w:rsidRDefault="00DA3D5D" w:rsidP="0084303C">
      <w:pPr>
        <w:ind w:left="717"/>
        <w:jc w:val="both"/>
        <w:rPr>
          <w:rFonts w:ascii="Arial" w:hAnsi="Arial" w:cs="Arial"/>
        </w:rPr>
      </w:pPr>
      <w:r w:rsidRPr="00E127EF">
        <w:rPr>
          <w:rFonts w:ascii="Arial" w:hAnsi="Arial" w:cs="Arial"/>
        </w:rPr>
        <w:t xml:space="preserve">Description: NAO listens for swear words or other foul </w:t>
      </w:r>
      <w:proofErr w:type="gramStart"/>
      <w:r w:rsidRPr="00E127EF">
        <w:rPr>
          <w:rFonts w:ascii="Arial" w:hAnsi="Arial" w:cs="Arial"/>
        </w:rPr>
        <w:t>language, and</w:t>
      </w:r>
      <w:proofErr w:type="gramEnd"/>
      <w:r w:rsidRPr="00E127EF">
        <w:rPr>
          <w:rFonts w:ascii="Arial" w:hAnsi="Arial" w:cs="Arial"/>
        </w:rPr>
        <w:t xml:space="preserve"> responds to the user telling them that they should not use such language.</w:t>
      </w:r>
    </w:p>
    <w:p w14:paraId="48550124" w14:textId="77777777" w:rsidR="00DA3D5D" w:rsidRPr="00E127EF" w:rsidRDefault="00DA3D5D" w:rsidP="0084303C">
      <w:pPr>
        <w:ind w:left="717"/>
        <w:jc w:val="both"/>
        <w:rPr>
          <w:rFonts w:ascii="Arial" w:hAnsi="Arial" w:cs="Arial"/>
        </w:rPr>
      </w:pPr>
      <w:r w:rsidRPr="00E127EF">
        <w:rPr>
          <w:rFonts w:ascii="Arial" w:hAnsi="Arial" w:cs="Arial"/>
          <w:b/>
        </w:rPr>
        <w:lastRenderedPageBreak/>
        <w:t>Note:</w:t>
      </w:r>
      <w:r w:rsidRPr="00E127EF">
        <w:rPr>
          <w:rFonts w:ascii="Arial" w:hAnsi="Arial" w:cs="Arial"/>
        </w:rPr>
        <w:t xml:space="preserve"> This is a persistent module, meaning NAO </w:t>
      </w:r>
      <w:proofErr w:type="gramStart"/>
      <w:r w:rsidRPr="00E127EF">
        <w:rPr>
          <w:rFonts w:ascii="Arial" w:hAnsi="Arial" w:cs="Arial"/>
        </w:rPr>
        <w:t>is running it at all times</w:t>
      </w:r>
      <w:proofErr w:type="gramEnd"/>
      <w:r w:rsidRPr="00E127EF">
        <w:rPr>
          <w:rFonts w:ascii="Arial" w:hAnsi="Arial" w:cs="Arial"/>
        </w:rPr>
        <w:t>. There is no specific command to trigger this module, instead NAO listens for words from a list of “bad words” to trigger it.</w:t>
      </w:r>
    </w:p>
    <w:p w14:paraId="37E75BE3" w14:textId="77777777" w:rsidR="003411A9" w:rsidRPr="00E127EF" w:rsidRDefault="003411A9" w:rsidP="00991296">
      <w:pPr>
        <w:pStyle w:val="Caption"/>
        <w:ind w:left="0"/>
        <w:jc w:val="both"/>
        <w:rPr>
          <w:rFonts w:ascii="Arial" w:hAnsi="Arial" w:cs="Arial"/>
          <w:i/>
        </w:rPr>
      </w:pPr>
    </w:p>
    <w:p w14:paraId="7093A2A5" w14:textId="3E7C0C0E" w:rsidR="00DA3D5D" w:rsidRPr="00E127EF" w:rsidRDefault="00DA3D5D" w:rsidP="0084303C">
      <w:pPr>
        <w:pStyle w:val="Caption"/>
        <w:jc w:val="both"/>
        <w:rPr>
          <w:rFonts w:ascii="Arial" w:hAnsi="Arial" w:cs="Arial"/>
          <w:i/>
        </w:rPr>
      </w:pPr>
      <w:r w:rsidRPr="00E127EF">
        <w:rPr>
          <w:rFonts w:ascii="Arial" w:hAnsi="Arial" w:cs="Arial"/>
          <w:i/>
        </w:rPr>
        <w:t>stop module</w:t>
      </w:r>
    </w:p>
    <w:p w14:paraId="6AD38C5A" w14:textId="77777777" w:rsidR="00DA3D5D" w:rsidRPr="00E127EF" w:rsidRDefault="00DA3D5D" w:rsidP="0084303C">
      <w:pPr>
        <w:ind w:firstLine="648"/>
        <w:jc w:val="both"/>
        <w:rPr>
          <w:rFonts w:ascii="Arial" w:hAnsi="Arial" w:cs="Arial"/>
        </w:rPr>
      </w:pPr>
      <w:r w:rsidRPr="00E127EF">
        <w:rPr>
          <w:rFonts w:ascii="Arial" w:hAnsi="Arial" w:cs="Arial"/>
        </w:rPr>
        <w:t>Verbal queues:</w:t>
      </w:r>
    </w:p>
    <w:p w14:paraId="50BC3C46"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“Stop.”</w:t>
      </w:r>
    </w:p>
    <w:p w14:paraId="606132B4"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“Exit.”</w:t>
      </w:r>
    </w:p>
    <w:p w14:paraId="0BE3051A" w14:textId="77777777" w:rsidR="00DA3D5D" w:rsidRPr="00E127EF" w:rsidRDefault="00DA3D5D" w:rsidP="0084303C">
      <w:pPr>
        <w:jc w:val="both"/>
        <w:rPr>
          <w:rFonts w:ascii="Arial" w:hAnsi="Arial" w:cs="Arial"/>
        </w:rPr>
      </w:pPr>
      <w:r w:rsidRPr="00E127EF">
        <w:rPr>
          <w:rFonts w:ascii="Arial" w:hAnsi="Arial" w:cs="Arial"/>
        </w:rPr>
        <w:tab/>
        <w:t>Description: NAO immediately stops the module it is currently running.</w:t>
      </w:r>
    </w:p>
    <w:p w14:paraId="1F476487" w14:textId="5C8AFBAD" w:rsidR="00DA3D5D" w:rsidRPr="00E127EF" w:rsidRDefault="00DA3D5D" w:rsidP="0084303C">
      <w:pPr>
        <w:ind w:left="720"/>
        <w:jc w:val="both"/>
        <w:rPr>
          <w:rFonts w:ascii="Arial" w:hAnsi="Arial" w:cs="Arial"/>
        </w:rPr>
      </w:pPr>
      <w:r w:rsidRPr="00E127EF">
        <w:rPr>
          <w:rFonts w:ascii="Arial" w:hAnsi="Arial" w:cs="Arial"/>
          <w:b/>
        </w:rPr>
        <w:t>Note:</w:t>
      </w:r>
      <w:r w:rsidRPr="00E127EF">
        <w:rPr>
          <w:rFonts w:ascii="Arial" w:hAnsi="Arial" w:cs="Arial"/>
        </w:rPr>
        <w:t xml:space="preserve"> </w:t>
      </w:r>
      <w:r w:rsidR="00106EC2" w:rsidRPr="00E127EF">
        <w:rPr>
          <w:rFonts w:ascii="Arial" w:hAnsi="Arial" w:cs="Arial"/>
        </w:rPr>
        <w:t xml:space="preserve">This Feature is only available on </w:t>
      </w:r>
      <w:r w:rsidR="00495F20" w:rsidRPr="00E127EF">
        <w:rPr>
          <w:rFonts w:ascii="Arial" w:hAnsi="Arial" w:cs="Arial"/>
        </w:rPr>
        <w:t xml:space="preserve">the </w:t>
      </w:r>
      <w:r w:rsidR="00106EC2" w:rsidRPr="00E127EF">
        <w:rPr>
          <w:rFonts w:ascii="Arial" w:hAnsi="Arial" w:cs="Arial"/>
        </w:rPr>
        <w:t>“Anthem” module</w:t>
      </w:r>
      <w:r w:rsidR="00495F20" w:rsidRPr="00E127EF">
        <w:rPr>
          <w:rFonts w:ascii="Arial" w:hAnsi="Arial" w:cs="Arial"/>
        </w:rPr>
        <w:t>.</w:t>
      </w:r>
    </w:p>
    <w:p w14:paraId="10E85DB9" w14:textId="77777777" w:rsidR="00DA3D5D" w:rsidRDefault="00DA3D5D" w:rsidP="0084303C">
      <w:pPr>
        <w:ind w:left="0"/>
        <w:jc w:val="both"/>
        <w:rPr>
          <w:sz w:val="28"/>
          <w:szCs w:val="28"/>
        </w:rPr>
      </w:pPr>
    </w:p>
    <w:p w14:paraId="3D602B0B" w14:textId="77777777" w:rsidR="00DA3D5D" w:rsidRPr="0048090A" w:rsidRDefault="00DA3D5D" w:rsidP="0084303C">
      <w:pPr>
        <w:ind w:left="0"/>
        <w:jc w:val="both"/>
        <w:rPr>
          <w:sz w:val="28"/>
          <w:szCs w:val="28"/>
        </w:rPr>
      </w:pPr>
    </w:p>
    <w:p w14:paraId="2D601E9D" w14:textId="41BCF565" w:rsidR="00DA3D5D" w:rsidRDefault="00DA3D5D" w:rsidP="0084303C">
      <w:pPr>
        <w:pStyle w:val="Heading1"/>
        <w:ind w:left="0"/>
        <w:jc w:val="both"/>
        <w:rPr>
          <w:noProof/>
        </w:rPr>
      </w:pPr>
      <w:bookmarkStart w:id="259" w:name="_Toc2842908"/>
      <w:bookmarkStart w:id="260" w:name="_Toc2843363"/>
      <w:bookmarkStart w:id="261" w:name="_Toc2843445"/>
      <w:r w:rsidRPr="0048090A">
        <w:rPr>
          <w:noProof/>
        </w:rPr>
        <w:t>SECTION 3: CREATING YOUR OWN NAO MODULES</w:t>
      </w:r>
      <w:bookmarkEnd w:id="259"/>
      <w:bookmarkEnd w:id="260"/>
      <w:bookmarkEnd w:id="261"/>
    </w:p>
    <w:p w14:paraId="091F0D0B" w14:textId="77777777" w:rsidR="003411A9" w:rsidRPr="003411A9" w:rsidRDefault="003411A9" w:rsidP="003411A9"/>
    <w:p w14:paraId="5B8329CD" w14:textId="77777777" w:rsidR="00DA3D5D" w:rsidRDefault="00DA3D5D" w:rsidP="0084303C">
      <w:pPr>
        <w:pStyle w:val="Heading2"/>
        <w:ind w:left="0"/>
        <w:jc w:val="both"/>
      </w:pPr>
      <w:bookmarkStart w:id="262" w:name="_Toc2842909"/>
      <w:bookmarkStart w:id="263" w:name="_Toc2843364"/>
      <w:bookmarkStart w:id="264" w:name="_Toc2843446"/>
      <w:r>
        <w:t>3</w:t>
      </w:r>
      <w:r w:rsidRPr="0048090A">
        <w:t xml:space="preserve">.1 </w:t>
      </w:r>
      <w:r>
        <w:t>introduction to choregraphe</w:t>
      </w:r>
      <w:bookmarkEnd w:id="262"/>
      <w:bookmarkEnd w:id="263"/>
      <w:bookmarkEnd w:id="264"/>
    </w:p>
    <w:p w14:paraId="51E78339" w14:textId="77777777" w:rsidR="00DA3D5D" w:rsidRPr="00E127EF" w:rsidRDefault="00DA3D5D" w:rsidP="0084303C">
      <w:pPr>
        <w:jc w:val="both"/>
        <w:rPr>
          <w:rFonts w:ascii="Arial" w:hAnsi="Arial" w:cs="Arial"/>
        </w:rPr>
      </w:pPr>
      <w:r>
        <w:tab/>
      </w:r>
      <w:r w:rsidRPr="00E127EF">
        <w:rPr>
          <w:rFonts w:ascii="Arial" w:hAnsi="Arial" w:cs="Arial"/>
        </w:rPr>
        <w:t xml:space="preserve">Choregraphe is multi-platform desktop application that allows users to visually program modules for the NAO robot (as well as other robot models created by SoftBank Robotics, such as Pepper). Choregraphe links up with the NAOqi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Pr="00E127EF" w:rsidRDefault="00DA3D5D" w:rsidP="0084303C">
      <w:pPr>
        <w:jc w:val="both"/>
        <w:rPr>
          <w:rFonts w:ascii="Arial" w:hAnsi="Arial" w:cs="Arial"/>
        </w:rPr>
      </w:pPr>
      <w:r w:rsidRPr="00E127EF">
        <w:rPr>
          <w:rFonts w:ascii="Arial" w:hAnsi="Arial" w:cs="Arial"/>
        </w:rPr>
        <w:t>The Choregraphe software comes packaged with a ton of pre-built functions for NAO (known as “boxes” within Choregraphe) such as a “Say Box” which easily allows for text-to-speech programs, or a “Movement Box” which users can take advantage of to have their NAO robot move a specific distance in a specific direction. The biggest draw of Choregraphe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AriGato has solely used in their project.</w:t>
      </w:r>
    </w:p>
    <w:p w14:paraId="1A130F4E" w14:textId="77777777" w:rsidR="00DA3D5D" w:rsidRPr="0048090A" w:rsidRDefault="00DA3D5D" w:rsidP="0084303C">
      <w:pPr>
        <w:pStyle w:val="Heading2"/>
        <w:ind w:left="0"/>
        <w:jc w:val="both"/>
      </w:pPr>
      <w:bookmarkStart w:id="265" w:name="_Toc2842910"/>
      <w:bookmarkStart w:id="266" w:name="_Toc2843365"/>
      <w:bookmarkStart w:id="267" w:name="_Toc2843447"/>
      <w:r>
        <w:t>3</w:t>
      </w:r>
      <w:r w:rsidRPr="0048090A">
        <w:t>.</w:t>
      </w:r>
      <w:r>
        <w:t>2</w:t>
      </w:r>
      <w:r w:rsidRPr="0048090A">
        <w:t xml:space="preserve"> </w:t>
      </w:r>
      <w:r>
        <w:t>the naoqi framework</w:t>
      </w:r>
      <w:bookmarkEnd w:id="265"/>
      <w:bookmarkEnd w:id="266"/>
      <w:bookmarkEnd w:id="267"/>
    </w:p>
    <w:p w14:paraId="683EE066" w14:textId="77777777" w:rsidR="00DA3D5D" w:rsidRPr="00E127EF" w:rsidRDefault="00DA3D5D" w:rsidP="0084303C">
      <w:pPr>
        <w:jc w:val="both"/>
        <w:rPr>
          <w:rFonts w:ascii="Arial" w:hAnsi="Arial" w:cs="Arial"/>
        </w:rPr>
      </w:pPr>
      <w:r w:rsidRPr="00E127EF">
        <w:rPr>
          <w:rFonts w:ascii="Arial" w:hAnsi="Arial" w:cs="Arial"/>
        </w:rPr>
        <w:tab/>
        <w:t xml:space="preserve">“NAOqi” is the NAO robot’s operating system. It is a programming framework that is built and runs </w:t>
      </w:r>
      <w:proofErr w:type="gramStart"/>
      <w:r w:rsidRPr="00E127EF">
        <w:rPr>
          <w:rFonts w:ascii="Arial" w:hAnsi="Arial" w:cs="Arial"/>
        </w:rPr>
        <w:t>off of</w:t>
      </w:r>
      <w:proofErr w:type="gramEnd"/>
      <w:r w:rsidRPr="00E127EF">
        <w:rPr>
          <w:rFonts w:ascii="Arial" w:hAnsi="Arial" w:cs="Arial"/>
        </w:rPr>
        <w:t xml:space="preserve"> the Gentoo Linux Distribution. NAOqi is the main software residing in NAO’s memory unit, and controls </w:t>
      </w:r>
      <w:proofErr w:type="gramStart"/>
      <w:r w:rsidRPr="00E127EF">
        <w:rPr>
          <w:rFonts w:ascii="Arial" w:hAnsi="Arial" w:cs="Arial"/>
        </w:rPr>
        <w:t>all of</w:t>
      </w:r>
      <w:proofErr w:type="gramEnd"/>
      <w:r w:rsidRPr="00E127EF">
        <w:rPr>
          <w:rFonts w:ascii="Arial" w:hAnsi="Arial" w:cs="Arial"/>
        </w:rPr>
        <w:t xml:space="preserve"> the robot’s motors, sensors, and functionalities. According to Aldebaran’s documentation, “it answers to common robotics needs including: parallelism, resources, synchronization, [and] events</w:t>
      </w:r>
      <w:r w:rsidRPr="00E127EF">
        <w:rPr>
          <w:rStyle w:val="FootnoteReference"/>
          <w:rFonts w:ascii="Arial" w:hAnsi="Arial" w:cs="Arial"/>
        </w:rPr>
        <w:footnoteReference w:id="2"/>
      </w:r>
      <w:r w:rsidRPr="00E127EF">
        <w:rPr>
          <w:rFonts w:ascii="Arial" w:hAnsi="Arial" w:cs="Arial"/>
        </w:rPr>
        <w:t>”.</w:t>
      </w:r>
    </w:p>
    <w:p w14:paraId="4F33AAAE" w14:textId="77777777" w:rsidR="00DA3D5D" w:rsidRPr="00E127EF" w:rsidRDefault="00DA3D5D" w:rsidP="0084303C">
      <w:pPr>
        <w:jc w:val="both"/>
        <w:rPr>
          <w:rFonts w:ascii="Arial" w:hAnsi="Arial" w:cs="Arial"/>
        </w:rPr>
      </w:pPr>
      <w:r w:rsidRPr="00E127EF">
        <w:rPr>
          <w:rFonts w:ascii="Arial" w:hAnsi="Arial" w:cs="Arial"/>
        </w:rPr>
        <w:t xml:space="preserve">NAOqi offers a fully fleshed-out API for both C++ and Python, giving users access and manipulation of the full range of NAO’s capabilities. There is a vast library of classes and their respective functions that can be called and expanded upon to create your own modules. A few </w:t>
      </w:r>
      <w:r w:rsidRPr="00E127EF">
        <w:rPr>
          <w:rFonts w:ascii="Arial" w:hAnsi="Arial" w:cs="Arial"/>
        </w:rPr>
        <w:lastRenderedPageBreak/>
        <w:t>examples of these classes are “</w:t>
      </w:r>
      <w:proofErr w:type="spellStart"/>
      <w:r w:rsidRPr="00E127EF">
        <w:rPr>
          <w:rFonts w:ascii="Arial" w:hAnsi="Arial" w:cs="Arial"/>
        </w:rPr>
        <w:t>ALTextToSpeech</w:t>
      </w:r>
      <w:proofErr w:type="spellEnd"/>
      <w:r w:rsidRPr="00E127EF">
        <w:rPr>
          <w:rFonts w:ascii="Arial" w:hAnsi="Arial" w:cs="Arial"/>
        </w:rPr>
        <w:t>”, “</w:t>
      </w:r>
      <w:proofErr w:type="spellStart"/>
      <w:r w:rsidRPr="00E127EF">
        <w:rPr>
          <w:rFonts w:ascii="Arial" w:hAnsi="Arial" w:cs="Arial"/>
        </w:rPr>
        <w:t>ALMotion</w:t>
      </w:r>
      <w:proofErr w:type="spellEnd"/>
      <w:r w:rsidRPr="00E127EF">
        <w:rPr>
          <w:rFonts w:ascii="Arial" w:hAnsi="Arial" w:cs="Arial"/>
        </w:rPr>
        <w:t>”, and “</w:t>
      </w:r>
      <w:proofErr w:type="spellStart"/>
      <w:r w:rsidRPr="00E127EF">
        <w:rPr>
          <w:rFonts w:ascii="Arial" w:hAnsi="Arial" w:cs="Arial"/>
        </w:rPr>
        <w:t>ALLeds</w:t>
      </w:r>
      <w:proofErr w:type="spellEnd"/>
      <w:r w:rsidRPr="00E127EF">
        <w:rPr>
          <w:rFonts w:ascii="Arial" w:hAnsi="Arial" w:cs="Arial"/>
        </w:rPr>
        <w:t xml:space="preserve">”, which each offer a variety of functions related to the class (e.g., </w:t>
      </w:r>
      <w:proofErr w:type="spellStart"/>
      <w:r w:rsidRPr="00E127EF">
        <w:rPr>
          <w:rFonts w:ascii="Arial" w:hAnsi="Arial" w:cs="Arial"/>
        </w:rPr>
        <w:t>ALMotion</w:t>
      </w:r>
      <w:proofErr w:type="spellEnd"/>
      <w:r w:rsidRPr="00E127EF">
        <w:rPr>
          <w:rFonts w:ascii="Arial" w:hAnsi="Arial" w:cs="Arial"/>
        </w:rPr>
        <w:t xml:space="preserve"> has a “</w:t>
      </w:r>
      <w:proofErr w:type="spellStart"/>
      <w:r w:rsidRPr="00E127EF">
        <w:rPr>
          <w:rFonts w:ascii="Arial" w:hAnsi="Arial" w:cs="Arial"/>
        </w:rPr>
        <w:t>moveTo</w:t>
      </w:r>
      <w:proofErr w:type="spellEnd"/>
      <w:r w:rsidRPr="00E127EF">
        <w:rPr>
          <w:rFonts w:ascii="Arial" w:hAnsi="Arial" w:cs="Arial"/>
        </w:rPr>
        <w:t>” function that enables the NAO to walk). The “boxes” discussed in Section 3.1 rely on these API classes and functions to easily create modules for NAO.</w:t>
      </w:r>
    </w:p>
    <w:p w14:paraId="0C27B832" w14:textId="77777777" w:rsidR="00DA3D5D" w:rsidRDefault="00DA3D5D" w:rsidP="0084303C">
      <w:pPr>
        <w:jc w:val="both"/>
      </w:pPr>
    </w:p>
    <w:p w14:paraId="6AD2079D" w14:textId="77777777" w:rsidR="00DA3D5D" w:rsidRPr="0048090A" w:rsidRDefault="00DA3D5D" w:rsidP="0084303C">
      <w:pPr>
        <w:pStyle w:val="Heading2"/>
        <w:ind w:left="0"/>
        <w:jc w:val="both"/>
      </w:pPr>
      <w:bookmarkStart w:id="268" w:name="_Toc2842911"/>
      <w:bookmarkStart w:id="269" w:name="_Toc2843366"/>
      <w:bookmarkStart w:id="270" w:name="_Toc2843448"/>
      <w:r>
        <w:t>3</w:t>
      </w:r>
      <w:r w:rsidRPr="0048090A">
        <w:t>.</w:t>
      </w:r>
      <w:r>
        <w:t>3</w:t>
      </w:r>
      <w:r w:rsidRPr="0048090A">
        <w:t xml:space="preserve"> </w:t>
      </w:r>
      <w:r>
        <w:t>creating your first module</w:t>
      </w:r>
      <w:bookmarkEnd w:id="268"/>
      <w:bookmarkEnd w:id="269"/>
      <w:bookmarkEnd w:id="270"/>
    </w:p>
    <w:p w14:paraId="167B0DBF" w14:textId="77777777" w:rsidR="00DA3D5D" w:rsidRDefault="00DA3D5D" w:rsidP="0084303C">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5BAF6817" w:rsidR="00DA3D5D" w:rsidRPr="007778F2"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D7212">
        <w:rPr>
          <w:noProof/>
        </w:rPr>
        <w:t>4</w:t>
      </w:r>
      <w:r>
        <w:rPr>
          <w:noProof/>
        </w:rPr>
        <w:fldChar w:fldCharType="end"/>
      </w:r>
      <w:r>
        <w:t xml:space="preserve"> - First Opening Choregraphe</w:t>
      </w:r>
    </w:p>
    <w:p w14:paraId="4CF1F633" w14:textId="77777777" w:rsidR="00DA3D5D" w:rsidRPr="00E127EF" w:rsidRDefault="00DA3D5D" w:rsidP="0084303C">
      <w:pPr>
        <w:ind w:firstLine="648"/>
        <w:jc w:val="both"/>
        <w:rPr>
          <w:rFonts w:ascii="Arial" w:hAnsi="Arial" w:cs="Arial"/>
        </w:rPr>
      </w:pPr>
      <w:r w:rsidRPr="00E127EF">
        <w:rPr>
          <w:rFonts w:ascii="Arial" w:hAnsi="Arial" w:cs="Arial"/>
        </w:rPr>
        <w:t xml:space="preserve">When first opening Choregraphe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w:t>
      </w:r>
      <w:proofErr w:type="gramStart"/>
      <w:r w:rsidRPr="00E127EF">
        <w:rPr>
          <w:rFonts w:ascii="Arial" w:hAnsi="Arial" w:cs="Arial"/>
        </w:rPr>
        <w:t>Choregraphe, and</w:t>
      </w:r>
      <w:proofErr w:type="gramEnd"/>
      <w:r w:rsidRPr="00E127EF">
        <w:rPr>
          <w:rFonts w:ascii="Arial" w:hAnsi="Arial" w:cs="Arial"/>
        </w:rPr>
        <w:t xml:space="preserve"> selecting “Project Properties”. </w:t>
      </w:r>
    </w:p>
    <w:p w14:paraId="797EDC83" w14:textId="77777777" w:rsidR="00DA3D5D" w:rsidRDefault="00DA3D5D" w:rsidP="0084303C">
      <w:pPr>
        <w:ind w:firstLine="648"/>
        <w:jc w:val="both"/>
      </w:pPr>
    </w:p>
    <w:p w14:paraId="12DE9391" w14:textId="77777777" w:rsidR="00DA3D5D" w:rsidRDefault="00DA3D5D" w:rsidP="0084303C">
      <w:pPr>
        <w:ind w:firstLine="648"/>
        <w:jc w:val="center"/>
      </w:pPr>
      <w:r>
        <w:rPr>
          <w:noProof/>
          <w:lang w:eastAsia="en-US"/>
        </w:rPr>
        <w:lastRenderedPageBreak/>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03B9ADF7"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D7212">
        <w:rPr>
          <w:noProof/>
        </w:rPr>
        <w:t>5</w:t>
      </w:r>
      <w:r>
        <w:rPr>
          <w:noProof/>
        </w:rPr>
        <w:fldChar w:fldCharType="end"/>
      </w:r>
      <w:r>
        <w:t xml:space="preserve"> - Project Properties</w:t>
      </w:r>
    </w:p>
    <w:p w14:paraId="61E399D7" w14:textId="7556047B" w:rsidR="00DA3D5D" w:rsidRPr="00E127EF" w:rsidRDefault="00DA3D5D" w:rsidP="0084303C">
      <w:pPr>
        <w:jc w:val="both"/>
        <w:rPr>
          <w:rFonts w:ascii="Arial" w:hAnsi="Arial" w:cs="Arial"/>
        </w:rPr>
      </w:pPr>
      <w:r w:rsidRPr="00E127EF">
        <w:rPr>
          <w:rFonts w:ascii="Arial" w:hAnsi="Arial" w:cs="Arial"/>
        </w:rPr>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rsidRPr="00E127EF">
        <w:rPr>
          <w:rFonts w:ascii="Arial" w:hAnsi="Arial" w:cs="Arial"/>
        </w:rPr>
        <w:t xml:space="preserve"> left) of the window in figure 5</w:t>
      </w:r>
      <w:r w:rsidRPr="00E127EF">
        <w:rPr>
          <w:rFonts w:ascii="Arial" w:hAnsi="Arial" w:cs="Arial"/>
        </w:rPr>
        <w:t>.</w:t>
      </w:r>
    </w:p>
    <w:p w14:paraId="7391B853" w14:textId="77777777" w:rsidR="00DA3D5D" w:rsidRDefault="00DA3D5D" w:rsidP="0084303C">
      <w:pPr>
        <w:jc w:val="both"/>
      </w:pPr>
    </w:p>
    <w:p w14:paraId="38594595" w14:textId="43065182" w:rsidR="00DA3D5D" w:rsidRDefault="00DA3D5D" w:rsidP="0084303C">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188B859D"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D7212">
        <w:rPr>
          <w:noProof/>
        </w:rPr>
        <w:t>6</w:t>
      </w:r>
      <w:r>
        <w:rPr>
          <w:noProof/>
        </w:rPr>
        <w:fldChar w:fldCharType="end"/>
      </w:r>
      <w:r>
        <w:t xml:space="preserve"> - Behavior Properties</w:t>
      </w:r>
    </w:p>
    <w:p w14:paraId="5116FD1C" w14:textId="77777777" w:rsidR="00DA3D5D" w:rsidRDefault="00DA3D5D" w:rsidP="0084303C">
      <w:pPr>
        <w:pStyle w:val="Caption"/>
        <w:jc w:val="both"/>
      </w:pPr>
      <w:r>
        <w:tab/>
      </w:r>
    </w:p>
    <w:p w14:paraId="79F8F9A7" w14:textId="7AF6AAF7" w:rsidR="00DA3D5D" w:rsidRPr="00E127EF" w:rsidRDefault="00DA3D5D" w:rsidP="0084303C">
      <w:pPr>
        <w:ind w:left="0" w:firstLine="72"/>
        <w:jc w:val="both"/>
        <w:rPr>
          <w:rFonts w:ascii="Arial" w:hAnsi="Arial" w:cs="Arial"/>
        </w:rPr>
      </w:pPr>
      <w:r w:rsidRPr="00E127EF">
        <w:rPr>
          <w:rFonts w:ascii="Arial" w:hAnsi="Arial" w:cs="Arial"/>
        </w:rPr>
        <w:lastRenderedPageBreak/>
        <w:t>Fill out the following sections shown in fig</w:t>
      </w:r>
      <w:r w:rsidR="006D5516" w:rsidRPr="00E127EF">
        <w:rPr>
          <w:rFonts w:ascii="Arial" w:hAnsi="Arial" w:cs="Arial"/>
        </w:rPr>
        <w:t>ure 6</w:t>
      </w:r>
      <w:r w:rsidRPr="00E127EF">
        <w:rPr>
          <w:rFonts w:ascii="Arial" w:hAnsi="Arial" w:cs="Arial"/>
        </w:rPr>
        <w:t xml:space="preserve"> after clicking “behavior_1”:</w:t>
      </w:r>
    </w:p>
    <w:p w14:paraId="5F8E7DBE" w14:textId="77777777" w:rsidR="00DA3D5D" w:rsidRPr="00E127EF" w:rsidRDefault="00DA3D5D" w:rsidP="0084303C">
      <w:pPr>
        <w:pStyle w:val="ListParagraph"/>
        <w:numPr>
          <w:ilvl w:val="0"/>
          <w:numId w:val="15"/>
        </w:numPr>
        <w:jc w:val="both"/>
        <w:rPr>
          <w:rFonts w:ascii="Arial" w:hAnsi="Arial" w:cs="Arial"/>
        </w:rPr>
      </w:pPr>
      <w:r w:rsidRPr="00E127EF">
        <w:rPr>
          <w:rStyle w:val="Strong"/>
          <w:rFonts w:ascii="Arial" w:hAnsi="Arial" w:cs="Arial"/>
        </w:rPr>
        <w:t>Name:</w:t>
      </w:r>
      <w:r w:rsidRPr="00E127EF">
        <w:rPr>
          <w:rFonts w:ascii="Arial" w:hAnsi="Arial" w:cs="Arial"/>
        </w:rPr>
        <w:t xml:space="preserve"> Make sure your module’s name is self-documenting (i.e., The name should be relevant to what the module does). A good example for a simple “Hello World” module would be “hello”, and a bad example would be “module 1”, or “</w:t>
      </w:r>
      <w:proofErr w:type="spellStart"/>
      <w:r w:rsidRPr="00E127EF">
        <w:rPr>
          <w:rFonts w:ascii="Arial" w:hAnsi="Arial" w:cs="Arial"/>
        </w:rPr>
        <w:t>myModule</w:t>
      </w:r>
      <w:proofErr w:type="spellEnd"/>
      <w:r w:rsidRPr="00E127EF">
        <w:rPr>
          <w:rFonts w:ascii="Arial" w:hAnsi="Arial" w:cs="Arial"/>
        </w:rPr>
        <w:t>”.</w:t>
      </w:r>
    </w:p>
    <w:p w14:paraId="787AC873"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Description</w:t>
      </w:r>
      <w:r w:rsidRPr="00E127EF">
        <w:rPr>
          <w:rFonts w:ascii="Arial" w:hAnsi="Arial" w:cs="Arial"/>
        </w:rP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Nature</w:t>
      </w:r>
      <w:r w:rsidRPr="00E127EF">
        <w:rPr>
          <w:rFonts w:ascii="Arial" w:hAnsi="Arial" w:cs="Arial"/>
        </w:rPr>
        <w:t xml:space="preserve">: Nature has three possible settings: “Interactive”, “Solitary”, and “No Nature”.  </w:t>
      </w:r>
      <w:r w:rsidRPr="00E127EF">
        <w:rPr>
          <w:rFonts w:ascii="Arial" w:hAnsi="Arial" w:cs="Arial"/>
          <w:b/>
        </w:rPr>
        <w:t>Make sure your module’s nature is set to Interactive</w:t>
      </w:r>
      <w:r w:rsidRPr="00E127EF">
        <w:rPr>
          <w:rFonts w:ascii="Arial" w:hAnsi="Arial" w:cs="Arial"/>
        </w:rPr>
        <w:t xml:space="preserve">. This means that a user can trigger the module with verbal trigger sentences while NAO’s autonomous life feature is on. Solitary means that NAO will perform the module when he is not being interacted </w:t>
      </w:r>
      <w:proofErr w:type="gramStart"/>
      <w:r w:rsidRPr="00E127EF">
        <w:rPr>
          <w:rFonts w:ascii="Arial" w:hAnsi="Arial" w:cs="Arial"/>
        </w:rPr>
        <w:t>with, and</w:t>
      </w:r>
      <w:proofErr w:type="gramEnd"/>
      <w:r w:rsidRPr="00E127EF">
        <w:rPr>
          <w:rFonts w:ascii="Arial" w:hAnsi="Arial" w:cs="Arial"/>
        </w:rPr>
        <w:t xml:space="preserve"> can be interrupted at any time with Interactive modules. There is no available description for No Nature, so it is best not to make use of this mode.</w:t>
      </w:r>
    </w:p>
    <w:p w14:paraId="63FCB42C" w14:textId="37E8B6A4"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Trigger sentences:</w:t>
      </w:r>
      <w:r w:rsidRPr="00E127EF">
        <w:rPr>
          <w:rFonts w:ascii="Arial" w:hAnsi="Arial" w:cs="Arial"/>
        </w:rPr>
        <w:t xml:space="preserve"> Trigger sentences are what NAO listens for to perform a corresponding module. Make sure each trigger sentence is unique, such that they don’t share a phrase with another module that is already on the robot.</w:t>
      </w:r>
      <w:r w:rsidR="008A74A3" w:rsidRPr="00E127EF">
        <w:rPr>
          <w:rFonts w:ascii="Arial" w:hAnsi="Arial" w:cs="Arial"/>
        </w:rPr>
        <w:t xml:space="preserve"> Additionally, it is important that trigger sentences do not have punctuation in them.</w:t>
      </w:r>
      <w:r w:rsidRPr="00E127EF">
        <w:rPr>
          <w:rFonts w:ascii="Arial" w:hAnsi="Arial" w:cs="Arial"/>
        </w:rPr>
        <w:t xml:space="preserve"> It is also good to make a couple of similar trigger phrases for each module, so that the module can be more generally commanded. </w:t>
      </w:r>
      <w:r w:rsidRPr="00E127EF">
        <w:rPr>
          <w:rFonts w:ascii="Arial" w:hAnsi="Arial" w:cs="Arial"/>
        </w:rPr>
        <w:br/>
        <w:t>(Example: For an arm raising module, instead of just saying “lift arm”, also put “lift YOUR arm”, “Can your lift your arm” and “lift your arm please.”)</w:t>
      </w:r>
    </w:p>
    <w:p w14:paraId="7098F0B8"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Loading responses:</w:t>
      </w:r>
      <w:r w:rsidRPr="00E127EF">
        <w:rPr>
          <w:rFonts w:ascii="Arial" w:hAnsi="Arial" w:cs="Arial"/>
        </w:rPr>
        <w:t xml:space="preserve"> </w:t>
      </w:r>
      <w:r w:rsidRPr="00E127EF">
        <w:rPr>
          <w:rFonts w:ascii="Arial" w:hAnsi="Arial" w:cs="Arial"/>
          <w:b/>
        </w:rPr>
        <w:t xml:space="preserve"> </w:t>
      </w:r>
      <w:r w:rsidRPr="00E127EF">
        <w:rPr>
          <w:rFonts w:ascii="Arial" w:hAnsi="Arial" w:cs="Arial"/>
        </w:rPr>
        <w:t xml:space="preserve">Loading responses are intended to be what the NAO unit will say after being told a trigger phrase, before the module is </w:t>
      </w:r>
      <w:proofErr w:type="gramStart"/>
      <w:r w:rsidRPr="00E127EF">
        <w:rPr>
          <w:rFonts w:ascii="Arial" w:hAnsi="Arial" w:cs="Arial"/>
        </w:rPr>
        <w:t>actually performed</w:t>
      </w:r>
      <w:proofErr w:type="gramEnd"/>
      <w:r w:rsidRPr="00E127EF">
        <w:rPr>
          <w:rFonts w:ascii="Arial" w:hAnsi="Arial" w:cs="Arial"/>
        </w:rPr>
        <w:t>. However, in AriGato’s experience, these loading responses do not actually work, and the robot only ever uses the default phrases of “Okay” and “Let’s go!”.</w:t>
      </w:r>
    </w:p>
    <w:p w14:paraId="3657C2E6"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 xml:space="preserve">Permissions: </w:t>
      </w:r>
      <w:r w:rsidRPr="00E127EF">
        <w:rPr>
          <w:rFonts w:ascii="Arial" w:hAnsi="Arial" w:cs="Arial"/>
        </w:rPr>
        <w:t>Permissions gives NAO the ability to perform a module while in the process of sitting down, standing up, or sitting in the charging station. The charging station is for NAO models that are not currently in the possession of CWU, thus being not relevant to the AriGato project or this documentation.</w:t>
      </w:r>
    </w:p>
    <w:p w14:paraId="5FDCB55D"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 xml:space="preserve">Launch trigger condition: </w:t>
      </w:r>
      <w:r w:rsidRPr="00E127EF">
        <w:rPr>
          <w:rFonts w:ascii="Arial" w:hAnsi="Arial" w:cs="Arial"/>
        </w:rPr>
        <w:t xml:space="preserve">Launch trigger conditions gives NAO the ability to perform the module autonomously (i.e., without </w:t>
      </w:r>
      <w:proofErr w:type="gramStart"/>
      <w:r w:rsidRPr="00E127EF">
        <w:rPr>
          <w:rFonts w:ascii="Arial" w:hAnsi="Arial" w:cs="Arial"/>
        </w:rPr>
        <w:t>an</w:t>
      </w:r>
      <w:proofErr w:type="gramEnd"/>
      <w:r w:rsidRPr="00E127EF">
        <w:rPr>
          <w:rFonts w:ascii="Arial" w:hAnsi="Arial" w:cs="Arial"/>
        </w:rPr>
        <w:t xml:space="preserve"> user prompting, according to the conditions described). </w:t>
      </w:r>
      <w:r w:rsidRPr="00E127EF">
        <w:rPr>
          <w:rFonts w:ascii="Arial" w:hAnsi="Arial" w:cs="Arial"/>
          <w:b/>
        </w:rPr>
        <w:t>DO NOT</w:t>
      </w:r>
      <w:r w:rsidRPr="00E127EF">
        <w:rPr>
          <w:rFonts w:ascii="Arial" w:hAnsi="Arial" w:cs="Arial"/>
        </w:rPr>
        <w:t xml:space="preserve"> use trigger conditions on modules that you wish only to be triggered by a user interaction.</w:t>
      </w:r>
    </w:p>
    <w:p w14:paraId="31269963" w14:textId="77777777" w:rsidR="00DA3D5D" w:rsidRPr="00E127EF" w:rsidRDefault="00DA3D5D" w:rsidP="0084303C">
      <w:pPr>
        <w:ind w:left="0" w:firstLine="432"/>
        <w:jc w:val="both"/>
        <w:rPr>
          <w:rFonts w:ascii="Arial" w:hAnsi="Arial" w:cs="Arial"/>
        </w:rPr>
      </w:pPr>
    </w:p>
    <w:p w14:paraId="30D73452" w14:textId="77777777" w:rsidR="00DA3D5D" w:rsidRPr="00E127EF" w:rsidRDefault="00DA3D5D" w:rsidP="0084303C">
      <w:pPr>
        <w:ind w:left="0"/>
        <w:jc w:val="both"/>
        <w:rPr>
          <w:rFonts w:ascii="Arial" w:hAnsi="Arial" w:cs="Arial"/>
        </w:rPr>
      </w:pPr>
      <w:r w:rsidRPr="00E127EF">
        <w:rPr>
          <w:rFonts w:ascii="Arial" w:hAnsi="Arial" w:cs="Arial"/>
        </w:rPr>
        <w:t xml:space="preserve">Now that you have set </w:t>
      </w:r>
      <w:proofErr w:type="gramStart"/>
      <w:r w:rsidRPr="00E127EF">
        <w:rPr>
          <w:rFonts w:ascii="Arial" w:hAnsi="Arial" w:cs="Arial"/>
        </w:rPr>
        <w:t>all of</w:t>
      </w:r>
      <w:proofErr w:type="gramEnd"/>
      <w:r w:rsidRPr="00E127EF">
        <w:rPr>
          <w:rFonts w:ascii="Arial" w:hAnsi="Arial" w:cs="Arial"/>
        </w:rPr>
        <w:t xml:space="preserve"> the relevant project properties, navigate back to the main screen (known as the “workbench”) of Choregraphe. </w:t>
      </w:r>
      <w:r w:rsidRPr="00E127EF">
        <w:rPr>
          <w:rFonts w:ascii="Arial" w:hAnsi="Arial" w:cs="Arial"/>
          <w:b/>
        </w:rPr>
        <w:t xml:space="preserve">Note: </w:t>
      </w:r>
      <w:r w:rsidRPr="00E127EF">
        <w:rPr>
          <w:rFonts w:ascii="Arial" w:hAnsi="Arial" w:cs="Arial"/>
        </w:rPr>
        <w:t xml:space="preserve">For this tutorial we will be showing you have to create custom boxes using Python </w:t>
      </w:r>
      <w:proofErr w:type="gramStart"/>
      <w:r w:rsidRPr="00E127EF">
        <w:rPr>
          <w:rFonts w:ascii="Arial" w:hAnsi="Arial" w:cs="Arial"/>
        </w:rPr>
        <w:t>code, but</w:t>
      </w:r>
      <w:proofErr w:type="gramEnd"/>
      <w:r w:rsidRPr="00E127EF">
        <w:rPr>
          <w:rFonts w:ascii="Arial" w:hAnsi="Arial" w:cs="Arial"/>
        </w:rPr>
        <w:t xml:space="preserve"> will also make short mention of how to find and use the pre-built functions that are packaged with Choregraphe.</w:t>
      </w:r>
    </w:p>
    <w:p w14:paraId="4AFF00F6" w14:textId="3D4AD6AE" w:rsidR="00DA3D5D" w:rsidRPr="00E127EF" w:rsidRDefault="00DA3D5D" w:rsidP="0084303C">
      <w:pPr>
        <w:ind w:left="0"/>
        <w:jc w:val="both"/>
        <w:rPr>
          <w:rFonts w:ascii="Arial" w:hAnsi="Arial" w:cs="Arial"/>
        </w:rPr>
      </w:pPr>
      <w:r w:rsidRPr="00E127EF">
        <w:rPr>
          <w:rFonts w:ascii="Arial" w:hAnsi="Arial" w:cs="Arial"/>
        </w:rPr>
        <w:t xml:space="preserve">Right click anywhere within the empty </w:t>
      </w:r>
      <w:proofErr w:type="gramStart"/>
      <w:r w:rsidRPr="00E127EF">
        <w:rPr>
          <w:rFonts w:ascii="Arial" w:hAnsi="Arial" w:cs="Arial"/>
        </w:rPr>
        <w:t>workbench, and</w:t>
      </w:r>
      <w:proofErr w:type="gramEnd"/>
      <w:r w:rsidRPr="00E127EF">
        <w:rPr>
          <w:rFonts w:ascii="Arial" w:hAnsi="Arial" w:cs="Arial"/>
        </w:rPr>
        <w:t xml:space="preserve"> hover your mouse over the “Create a new box” option, inside of the submenu that appears, select “Python…”. Your screen should open a new dialog box called “Edit box”, and lo</w:t>
      </w:r>
      <w:r w:rsidR="006D5516" w:rsidRPr="00E127EF">
        <w:rPr>
          <w:rFonts w:ascii="Arial" w:hAnsi="Arial" w:cs="Arial"/>
        </w:rPr>
        <w:t>ok the same as below in Figure 7</w:t>
      </w:r>
      <w:r w:rsidRPr="00E127EF">
        <w:rPr>
          <w:rFonts w:ascii="Arial" w:hAnsi="Arial" w:cs="Arial"/>
        </w:rPr>
        <w:t>:</w:t>
      </w:r>
    </w:p>
    <w:p w14:paraId="33D4A8AC" w14:textId="77777777" w:rsidR="00DA3D5D" w:rsidRDefault="00DA3D5D" w:rsidP="0084303C">
      <w:pPr>
        <w:jc w:val="both"/>
      </w:pPr>
      <w:r>
        <w:rPr>
          <w:noProof/>
          <w:lang w:eastAsia="en-US"/>
        </w:rPr>
        <w:lastRenderedPageBreak/>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74E1869A" w:rsidR="00AE6C65" w:rsidRPr="00CF3E78" w:rsidRDefault="00AE6C65"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5D7212">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74E1869A" w:rsidR="00AE6C65" w:rsidRPr="00CF3E78" w:rsidRDefault="00AE6C65"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5D7212">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84303C">
      <w:pPr>
        <w:pStyle w:val="Caption"/>
        <w:ind w:left="0"/>
        <w:jc w:val="both"/>
      </w:pPr>
    </w:p>
    <w:p w14:paraId="3B4947B3" w14:textId="77777777" w:rsidR="00DA3D5D" w:rsidRDefault="00DA3D5D" w:rsidP="0084303C">
      <w:pPr>
        <w:jc w:val="both"/>
      </w:pPr>
    </w:p>
    <w:p w14:paraId="0550704E" w14:textId="77777777" w:rsidR="00DA3D5D" w:rsidRDefault="00DA3D5D" w:rsidP="0084303C">
      <w:pPr>
        <w:jc w:val="both"/>
      </w:pPr>
    </w:p>
    <w:p w14:paraId="79F10CC4" w14:textId="77777777" w:rsidR="00DA3D5D" w:rsidRDefault="00DA3D5D" w:rsidP="0084303C">
      <w:pPr>
        <w:jc w:val="both"/>
      </w:pPr>
    </w:p>
    <w:p w14:paraId="2F83B064" w14:textId="77777777" w:rsidR="00DA3D5D" w:rsidRDefault="00DA3D5D" w:rsidP="0084303C">
      <w:pPr>
        <w:jc w:val="both"/>
      </w:pPr>
    </w:p>
    <w:p w14:paraId="6A12C976" w14:textId="77777777" w:rsidR="00DA3D5D" w:rsidRDefault="00DA3D5D" w:rsidP="0084303C">
      <w:pPr>
        <w:jc w:val="both"/>
      </w:pPr>
    </w:p>
    <w:p w14:paraId="6DC7AB9A" w14:textId="77777777" w:rsidR="00DA3D5D" w:rsidRDefault="00DA3D5D" w:rsidP="0084303C">
      <w:pPr>
        <w:jc w:val="both"/>
      </w:pPr>
    </w:p>
    <w:p w14:paraId="200F16D4" w14:textId="77777777" w:rsidR="00DA3D5D" w:rsidRDefault="00DA3D5D" w:rsidP="0084303C">
      <w:pPr>
        <w:jc w:val="both"/>
      </w:pPr>
    </w:p>
    <w:p w14:paraId="7DEB7B6F" w14:textId="77777777" w:rsidR="00DA3D5D" w:rsidRDefault="00DA3D5D" w:rsidP="0084303C">
      <w:pPr>
        <w:jc w:val="both"/>
      </w:pPr>
    </w:p>
    <w:p w14:paraId="4DEB48E9" w14:textId="77777777" w:rsidR="00DA3D5D" w:rsidRDefault="00DA3D5D" w:rsidP="0084303C">
      <w:pPr>
        <w:jc w:val="both"/>
      </w:pPr>
    </w:p>
    <w:p w14:paraId="5658E896" w14:textId="77777777" w:rsidR="00DA3D5D" w:rsidRDefault="00DA3D5D" w:rsidP="0084303C">
      <w:pPr>
        <w:jc w:val="both"/>
      </w:pPr>
    </w:p>
    <w:p w14:paraId="2BDFA972" w14:textId="77777777" w:rsidR="00DA3D5D" w:rsidRDefault="00DA3D5D" w:rsidP="0084303C">
      <w:pPr>
        <w:jc w:val="both"/>
      </w:pPr>
    </w:p>
    <w:p w14:paraId="3E7443EB" w14:textId="77777777" w:rsidR="00DA3D5D" w:rsidRDefault="00DA3D5D" w:rsidP="0084303C">
      <w:pPr>
        <w:jc w:val="both"/>
      </w:pPr>
    </w:p>
    <w:p w14:paraId="5BBEA405" w14:textId="77777777" w:rsidR="003411A9" w:rsidRDefault="003411A9" w:rsidP="0084303C">
      <w:pPr>
        <w:ind w:left="0"/>
        <w:jc w:val="both"/>
      </w:pPr>
    </w:p>
    <w:p w14:paraId="7AE784BE" w14:textId="07442150" w:rsidR="00DA3D5D" w:rsidRPr="00E127EF" w:rsidRDefault="00DA3D5D" w:rsidP="0084303C">
      <w:pPr>
        <w:ind w:left="0"/>
        <w:jc w:val="both"/>
        <w:rPr>
          <w:rFonts w:ascii="Arial" w:hAnsi="Arial" w:cs="Arial"/>
        </w:rPr>
      </w:pPr>
      <w:r w:rsidRPr="00E127EF">
        <w:rPr>
          <w:rFonts w:ascii="Arial" w:hAnsi="Arial" w:cs="Arial"/>
        </w:rPr>
        <w:t>Fill out the foll</w:t>
      </w:r>
      <w:r w:rsidR="006D5516" w:rsidRPr="00E127EF">
        <w:rPr>
          <w:rFonts w:ascii="Arial" w:hAnsi="Arial" w:cs="Arial"/>
        </w:rPr>
        <w:t>owing sections shown in figure 7</w:t>
      </w:r>
      <w:r w:rsidRPr="00E127EF">
        <w:rPr>
          <w:rFonts w:ascii="Arial" w:hAnsi="Arial" w:cs="Arial"/>
        </w:rPr>
        <w:t xml:space="preserve"> after clicking “Python…”:</w:t>
      </w:r>
    </w:p>
    <w:p w14:paraId="1EDC5CAB" w14:textId="77777777" w:rsidR="00DA3D5D" w:rsidRPr="00E127EF" w:rsidRDefault="00DA3D5D" w:rsidP="0084303C">
      <w:pPr>
        <w:pStyle w:val="ListParagraph"/>
        <w:numPr>
          <w:ilvl w:val="0"/>
          <w:numId w:val="15"/>
        </w:numPr>
        <w:jc w:val="both"/>
        <w:rPr>
          <w:rFonts w:ascii="Arial" w:hAnsi="Arial" w:cs="Arial"/>
        </w:rPr>
      </w:pPr>
      <w:r w:rsidRPr="00E127EF">
        <w:rPr>
          <w:rStyle w:val="Strong"/>
          <w:rFonts w:ascii="Arial" w:hAnsi="Arial" w:cs="Arial"/>
        </w:rPr>
        <w:t>Name:</w:t>
      </w:r>
      <w:r w:rsidRPr="00E127EF">
        <w:rPr>
          <w:rFonts w:ascii="Arial" w:hAnsi="Arial" w:cs="Arial"/>
        </w:rP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w:t>
      </w:r>
      <w:proofErr w:type="spellStart"/>
      <w:r w:rsidRPr="00E127EF">
        <w:rPr>
          <w:rFonts w:ascii="Arial" w:hAnsi="Arial" w:cs="Arial"/>
        </w:rPr>
        <w:t>TextToSpeechBox</w:t>
      </w:r>
      <w:proofErr w:type="spellEnd"/>
      <w:r w:rsidRPr="00E127EF">
        <w:rPr>
          <w:rFonts w:ascii="Arial" w:hAnsi="Arial" w:cs="Arial"/>
        </w:rPr>
        <w:t>”, or “</w:t>
      </w:r>
      <w:proofErr w:type="spellStart"/>
      <w:r w:rsidRPr="00E127EF">
        <w:rPr>
          <w:rFonts w:ascii="Arial" w:hAnsi="Arial" w:cs="Arial"/>
        </w:rPr>
        <w:t>SayHelloBox</w:t>
      </w:r>
      <w:proofErr w:type="spellEnd"/>
      <w:r w:rsidRPr="00E127EF">
        <w:rPr>
          <w:rFonts w:ascii="Arial" w:hAnsi="Arial" w:cs="Arial"/>
        </w:rPr>
        <w:t xml:space="preserve">”. </w:t>
      </w:r>
    </w:p>
    <w:p w14:paraId="06DBD87A"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Description</w:t>
      </w:r>
      <w:r w:rsidRPr="00E127EF">
        <w:rPr>
          <w:rFonts w:ascii="Arial" w:hAnsi="Arial" w:cs="Arial"/>
        </w:rPr>
        <w:t xml:space="preserve">: </w:t>
      </w:r>
      <w:proofErr w:type="gramStart"/>
      <w:r w:rsidRPr="00E127EF">
        <w:rPr>
          <w:rFonts w:ascii="Arial" w:hAnsi="Arial" w:cs="Arial"/>
        </w:rPr>
        <w:t>Similar to</w:t>
      </w:r>
      <w:proofErr w:type="gramEnd"/>
      <w:r w:rsidRPr="00E127EF">
        <w:rPr>
          <w:rFonts w:ascii="Arial" w:hAnsi="Arial" w:cs="Arial"/>
        </w:rPr>
        <w:t xml:space="preserve"> the project description that you’ve already written, this section should be a relatively short, but informative definition of what it is that your newly created box will be doing. </w:t>
      </w:r>
    </w:p>
    <w:p w14:paraId="3B0C7751"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Input</w:t>
      </w:r>
      <w:r w:rsidRPr="00E127EF">
        <w:rPr>
          <w:rFonts w:ascii="Arial" w:hAnsi="Arial" w:cs="Arial"/>
        </w:rPr>
        <w:t>: Allows the user to add multiple start inputs.</w:t>
      </w:r>
    </w:p>
    <w:p w14:paraId="684A44B3"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Output</w:t>
      </w:r>
      <w:r w:rsidRPr="00E127EF">
        <w:rPr>
          <w:rFonts w:ascii="Arial" w:hAnsi="Arial" w:cs="Arial"/>
        </w:rPr>
        <w:t>: Allows different outputs to be added to the module</w:t>
      </w:r>
    </w:p>
    <w:p w14:paraId="043A84E9" w14:textId="1C212EB8"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Parameters</w:t>
      </w:r>
      <w:r w:rsidRPr="00E127EF">
        <w:rPr>
          <w:rFonts w:ascii="Arial" w:hAnsi="Arial" w:cs="Arial"/>
        </w:rPr>
        <w:t xml:space="preserve">: Allows parameters to be added to the module that can be used </w:t>
      </w:r>
      <w:r w:rsidR="00482197" w:rsidRPr="00E127EF">
        <w:rPr>
          <w:rFonts w:ascii="Arial" w:hAnsi="Arial" w:cs="Arial"/>
        </w:rPr>
        <w:t>with</w:t>
      </w:r>
      <w:r w:rsidRPr="00E127EF">
        <w:rPr>
          <w:rFonts w:ascii="Arial" w:hAnsi="Arial" w:cs="Arial"/>
        </w:rPr>
        <w:t>in the module.</w:t>
      </w:r>
    </w:p>
    <w:p w14:paraId="5409981D" w14:textId="17148843"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Plugin</w:t>
      </w:r>
      <w:r w:rsidRPr="00E127EF">
        <w:rPr>
          <w:rFonts w:ascii="Arial" w:hAnsi="Arial" w:cs="Arial"/>
        </w:rPr>
        <w:t xml:space="preserve">: If your module is dependent on </w:t>
      </w:r>
      <w:r w:rsidR="00482197" w:rsidRPr="00E127EF">
        <w:rPr>
          <w:rFonts w:ascii="Arial" w:hAnsi="Arial" w:cs="Arial"/>
        </w:rPr>
        <w:t>third-party</w:t>
      </w:r>
      <w:r w:rsidRPr="00E127EF">
        <w:rPr>
          <w:rFonts w:ascii="Arial" w:hAnsi="Arial" w:cs="Arial"/>
        </w:rPr>
        <w:t xml:space="preserve"> libraries, you can add them in the load library section</w:t>
      </w:r>
      <w:r w:rsidR="00482197" w:rsidRPr="00E127EF">
        <w:rPr>
          <w:rFonts w:ascii="Arial" w:hAnsi="Arial" w:cs="Arial"/>
        </w:rPr>
        <w:t>,</w:t>
      </w:r>
      <w:r w:rsidRPr="00E127EF">
        <w:rPr>
          <w:rFonts w:ascii="Arial" w:hAnsi="Arial" w:cs="Arial"/>
        </w:rPr>
        <w:t xml:space="preserve"> under </w:t>
      </w:r>
      <w:r w:rsidR="00482197" w:rsidRPr="00E127EF">
        <w:rPr>
          <w:rFonts w:ascii="Arial" w:hAnsi="Arial" w:cs="Arial"/>
        </w:rPr>
        <w:t>“P</w:t>
      </w:r>
      <w:r w:rsidRPr="00E127EF">
        <w:rPr>
          <w:rFonts w:ascii="Arial" w:hAnsi="Arial" w:cs="Arial"/>
        </w:rPr>
        <w:t>lugin</w:t>
      </w:r>
      <w:r w:rsidR="00482197" w:rsidRPr="00E127EF">
        <w:rPr>
          <w:rFonts w:ascii="Arial" w:hAnsi="Arial" w:cs="Arial"/>
        </w:rPr>
        <w:t>”.</w:t>
      </w:r>
    </w:p>
    <w:p w14:paraId="0F1D7697" w14:textId="77777777" w:rsidR="00DA3D5D" w:rsidRPr="00E127EF" w:rsidRDefault="00DA3D5D" w:rsidP="0084303C">
      <w:pPr>
        <w:jc w:val="both"/>
        <w:rPr>
          <w:rFonts w:ascii="Arial" w:hAnsi="Arial" w:cs="Arial"/>
        </w:rPr>
      </w:pPr>
      <w:r w:rsidRPr="00E127EF">
        <w:rPr>
          <w:rFonts w:ascii="Arial" w:hAnsi="Arial" w:cs="Arial"/>
        </w:rPr>
        <w:t xml:space="preserve">To add the script into the module, double click your python box, and a python script window will open, as shown in figure 4. Your code will be written in the </w:t>
      </w:r>
      <w:proofErr w:type="spellStart"/>
      <w:r w:rsidRPr="00E127EF">
        <w:rPr>
          <w:rFonts w:ascii="Arial" w:hAnsi="Arial" w:cs="Arial"/>
          <w:i/>
        </w:rPr>
        <w:t>onInput_onStart</w:t>
      </w:r>
      <w:proofErr w:type="spellEnd"/>
      <w:r w:rsidRPr="00E127EF">
        <w:rPr>
          <w:rFonts w:ascii="Arial" w:hAnsi="Arial" w:cs="Arial"/>
        </w:rPr>
        <w:t xml:space="preserve"> function. Delete the “pass” from this function, and uncomment the “</w:t>
      </w:r>
      <w:proofErr w:type="spellStart"/>
      <w:r w:rsidRPr="00E127EF">
        <w:rPr>
          <w:rFonts w:ascii="Arial" w:hAnsi="Arial" w:cs="Arial"/>
        </w:rPr>
        <w:t>on_Stopped</w:t>
      </w:r>
      <w:proofErr w:type="spellEnd"/>
      <w:r w:rsidRPr="00E127EF">
        <w:rPr>
          <w:rFonts w:ascii="Arial" w:hAnsi="Arial" w:cs="Arial"/>
        </w:rPr>
        <w:t>()”</w:t>
      </w:r>
    </w:p>
    <w:p w14:paraId="785B4177" w14:textId="71A8C339" w:rsidR="00DA3D5D" w:rsidRDefault="00DA3D5D" w:rsidP="0084303C">
      <w:pPr>
        <w:ind w:left="432" w:firstLine="288"/>
        <w:jc w:val="both"/>
      </w:pPr>
      <w:r>
        <w:rPr>
          <w:noProof/>
          <w:lang w:eastAsia="en-US"/>
        </w:rPr>
        <mc:AlternateContent>
          <mc:Choice Requires="wps">
            <w:drawing>
              <wp:anchor distT="0" distB="0" distL="114300" distR="114300" simplePos="0" relativeHeight="251679744" behindDoc="0" locked="0" layoutInCell="1" allowOverlap="1" wp14:anchorId="4CBB052A" wp14:editId="2FC4B347">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52EC16B1" w:rsidR="00AE6C65" w:rsidRPr="00370FD5" w:rsidRDefault="00AE6C65"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5D7212">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52EC16B1" w:rsidR="00AE6C65" w:rsidRPr="00370FD5" w:rsidRDefault="00AE6C65"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5D7212">
                        <w:rPr>
                          <w:noProof/>
                        </w:rPr>
                        <w:t>8</w:t>
                      </w:r>
                      <w:r>
                        <w:rPr>
                          <w:noProof/>
                        </w:rPr>
                        <w:fldChar w:fldCharType="end"/>
                      </w:r>
                      <w:r>
                        <w:t xml:space="preserve"> - Python Script</w:t>
                      </w:r>
                    </w:p>
                  </w:txbxContent>
                </v:textbox>
              </v:shape>
            </w:pict>
          </mc:Fallback>
        </mc:AlternateContent>
      </w:r>
    </w:p>
    <w:p w14:paraId="5FEB5E6D" w14:textId="447C9C66" w:rsidR="00DA3D5D" w:rsidRDefault="00DA3D5D" w:rsidP="0084303C">
      <w:pPr>
        <w:ind w:left="432" w:firstLine="288"/>
        <w:jc w:val="both"/>
      </w:pPr>
    </w:p>
    <w:p w14:paraId="63926086" w14:textId="77777777" w:rsidR="00DA3D5D" w:rsidRDefault="00DA3D5D" w:rsidP="0084303C">
      <w:pPr>
        <w:ind w:left="432" w:firstLine="288"/>
        <w:jc w:val="both"/>
      </w:pPr>
    </w:p>
    <w:p w14:paraId="018DE839" w14:textId="7CD1E0A4" w:rsidR="00DA3D5D" w:rsidRDefault="00DA3D5D" w:rsidP="0084303C">
      <w:pPr>
        <w:ind w:left="432" w:firstLine="288"/>
        <w:jc w:val="both"/>
      </w:pPr>
    </w:p>
    <w:p w14:paraId="3C1289A1" w14:textId="725649EE" w:rsidR="00DA3D5D" w:rsidRDefault="003411A9" w:rsidP="0084303C">
      <w:pPr>
        <w:ind w:left="432" w:firstLine="288"/>
        <w:jc w:val="both"/>
      </w:pPr>
      <w:r>
        <w:rPr>
          <w:noProof/>
          <w:lang w:eastAsia="en-US"/>
        </w:rPr>
        <w:lastRenderedPageBreak/>
        <w:drawing>
          <wp:anchor distT="0" distB="0" distL="114300" distR="114300" simplePos="0" relativeHeight="251678720" behindDoc="0" locked="0" layoutInCell="1" allowOverlap="1" wp14:anchorId="55D9E571" wp14:editId="25CAB7A5">
            <wp:simplePos x="0" y="0"/>
            <wp:positionH relativeFrom="column">
              <wp:posOffset>-53975</wp:posOffset>
            </wp:positionH>
            <wp:positionV relativeFrom="paragraph">
              <wp:posOffset>-711421</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p>
    <w:p w14:paraId="2E36C4CD" w14:textId="77777777" w:rsidR="00DA3D5D" w:rsidRDefault="00DA3D5D" w:rsidP="0084303C">
      <w:pPr>
        <w:ind w:left="432" w:firstLine="288"/>
        <w:jc w:val="both"/>
      </w:pPr>
    </w:p>
    <w:p w14:paraId="0628AD37" w14:textId="77777777" w:rsidR="00DA3D5D" w:rsidRDefault="00DA3D5D" w:rsidP="0084303C">
      <w:pPr>
        <w:ind w:left="432" w:firstLine="288"/>
        <w:jc w:val="both"/>
      </w:pPr>
    </w:p>
    <w:p w14:paraId="6189C80F" w14:textId="77777777" w:rsidR="00DA3D5D" w:rsidRDefault="00DA3D5D" w:rsidP="0084303C">
      <w:pPr>
        <w:ind w:left="432" w:firstLine="288"/>
        <w:jc w:val="both"/>
      </w:pPr>
    </w:p>
    <w:p w14:paraId="7DCCC050" w14:textId="77777777" w:rsidR="00DA3D5D" w:rsidRDefault="00DA3D5D" w:rsidP="0084303C">
      <w:pPr>
        <w:ind w:left="432" w:firstLine="288"/>
        <w:jc w:val="both"/>
      </w:pPr>
    </w:p>
    <w:p w14:paraId="32FAA73D" w14:textId="77777777" w:rsidR="00DA3D5D" w:rsidRDefault="00DA3D5D" w:rsidP="0084303C">
      <w:pPr>
        <w:ind w:left="432" w:firstLine="288"/>
        <w:jc w:val="both"/>
      </w:pPr>
    </w:p>
    <w:p w14:paraId="54EE9179" w14:textId="77777777" w:rsidR="00DA3D5D" w:rsidRDefault="00DA3D5D" w:rsidP="0084303C">
      <w:pPr>
        <w:ind w:left="432" w:firstLine="288"/>
        <w:jc w:val="both"/>
      </w:pPr>
    </w:p>
    <w:p w14:paraId="5F4F9F47" w14:textId="77777777" w:rsidR="00DA3D5D" w:rsidRDefault="00DA3D5D" w:rsidP="0084303C">
      <w:pPr>
        <w:ind w:left="432" w:firstLine="288"/>
        <w:jc w:val="both"/>
      </w:pPr>
    </w:p>
    <w:p w14:paraId="0C9E5C36" w14:textId="77777777" w:rsidR="00DA3D5D" w:rsidRDefault="00DA3D5D" w:rsidP="0084303C">
      <w:pPr>
        <w:ind w:left="432" w:firstLine="288"/>
        <w:jc w:val="both"/>
      </w:pPr>
    </w:p>
    <w:p w14:paraId="324428EF" w14:textId="77777777" w:rsidR="00DA3D5D" w:rsidRDefault="00DA3D5D" w:rsidP="0084303C">
      <w:pPr>
        <w:ind w:left="432" w:firstLine="288"/>
        <w:jc w:val="both"/>
      </w:pPr>
    </w:p>
    <w:p w14:paraId="7BE31DD4" w14:textId="77777777" w:rsidR="00DA3D5D" w:rsidRDefault="00DA3D5D" w:rsidP="0084303C">
      <w:pPr>
        <w:ind w:left="432" w:firstLine="288"/>
        <w:jc w:val="both"/>
      </w:pPr>
    </w:p>
    <w:p w14:paraId="52FC5962" w14:textId="4DA213B4" w:rsidR="00DA3D5D" w:rsidRDefault="003411A9" w:rsidP="0084303C">
      <w:pPr>
        <w:ind w:left="432" w:firstLine="288"/>
        <w:jc w:val="both"/>
      </w:pPr>
      <w:r>
        <w:rPr>
          <w:noProof/>
          <w:lang w:eastAsia="en-US"/>
        </w:rPr>
        <mc:AlternateContent>
          <mc:Choice Requires="wps">
            <w:drawing>
              <wp:anchor distT="0" distB="0" distL="114300" distR="114300" simplePos="0" relativeHeight="251731968" behindDoc="0" locked="0" layoutInCell="1" allowOverlap="1" wp14:anchorId="5DDAB176" wp14:editId="3E0AF6CF">
                <wp:simplePos x="0" y="0"/>
                <wp:positionH relativeFrom="column">
                  <wp:posOffset>333955</wp:posOffset>
                </wp:positionH>
                <wp:positionV relativeFrom="paragraph">
                  <wp:posOffset>71451</wp:posOffset>
                </wp:positionV>
                <wp:extent cx="5219700" cy="635"/>
                <wp:effectExtent l="0" t="0" r="0" b="635"/>
                <wp:wrapThrough wrapText="bothSides">
                  <wp:wrapPolygon edited="0">
                    <wp:start x="0" y="0"/>
                    <wp:lineTo x="0" y="19990"/>
                    <wp:lineTo x="21521" y="19990"/>
                    <wp:lineTo x="21521"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E6B47E2" w14:textId="2E86D425" w:rsidR="00AE6C65" w:rsidRPr="00CF3E78" w:rsidRDefault="00AE6C65" w:rsidP="003411A9">
                            <w:pPr>
                              <w:pStyle w:val="Caption"/>
                              <w:jc w:val="center"/>
                              <w:rPr>
                                <w:noProof/>
                              </w:rPr>
                            </w:pPr>
                            <w:r>
                              <w:t xml:space="preserve">Figure </w:t>
                            </w:r>
                            <w:r>
                              <w:rPr>
                                <w:noProof/>
                              </w:rPr>
                              <w:t>8 – Script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AB176" id="Text Box 227" o:spid="_x0000_s1036" type="#_x0000_t202" style="position:absolute;left:0;text-align:left;margin-left:26.3pt;margin-top:5.65pt;width:41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" stroked="f">
                <v:textbox style="mso-fit-shape-to-text:t" inset="0,0,0,0">
                  <w:txbxContent>
                    <w:p w14:paraId="6E6B47E2" w14:textId="2E86D425" w:rsidR="00AE6C65" w:rsidRPr="00CF3E78" w:rsidRDefault="00AE6C65" w:rsidP="003411A9">
                      <w:pPr>
                        <w:pStyle w:val="Caption"/>
                        <w:jc w:val="center"/>
                        <w:rPr>
                          <w:noProof/>
                        </w:rPr>
                      </w:pPr>
                      <w:r>
                        <w:t xml:space="preserve">Figure </w:t>
                      </w:r>
                      <w:r>
                        <w:rPr>
                          <w:noProof/>
                        </w:rPr>
                        <w:t>8 – Script Editor</w:t>
                      </w:r>
                    </w:p>
                  </w:txbxContent>
                </v:textbox>
                <w10:wrap type="through"/>
              </v:shape>
            </w:pict>
          </mc:Fallback>
        </mc:AlternateContent>
      </w:r>
    </w:p>
    <w:p w14:paraId="35FDD8BF" w14:textId="77777777" w:rsidR="00DA3D5D" w:rsidRDefault="00DA3D5D" w:rsidP="0084303C">
      <w:pPr>
        <w:ind w:left="432" w:firstLine="288"/>
        <w:jc w:val="both"/>
      </w:pPr>
    </w:p>
    <w:p w14:paraId="6670F08D" w14:textId="67E1B092" w:rsidR="00DA3D5D" w:rsidRPr="00E127EF" w:rsidRDefault="00DA3D5D" w:rsidP="0084303C">
      <w:pPr>
        <w:jc w:val="both"/>
        <w:rPr>
          <w:rFonts w:ascii="Arial" w:hAnsi="Arial" w:cs="Arial"/>
        </w:rPr>
      </w:pPr>
      <w:r w:rsidRPr="00E127EF">
        <w:rPr>
          <w:rFonts w:ascii="Arial" w:hAnsi="Arial" w:cs="Arial"/>
        </w:rPr>
        <w:t>The first l</w:t>
      </w:r>
      <w:r w:rsidR="006D5516" w:rsidRPr="00E127EF">
        <w:rPr>
          <w:rFonts w:ascii="Arial" w:hAnsi="Arial" w:cs="Arial"/>
        </w:rPr>
        <w:t xml:space="preserve">ine in out function in figure 8 </w:t>
      </w:r>
      <w:r w:rsidRPr="00E127EF">
        <w:rPr>
          <w:rFonts w:ascii="Arial" w:hAnsi="Arial" w:cs="Arial"/>
        </w:rPr>
        <w:t xml:space="preserve">(line 15), </w:t>
      </w:r>
      <w:r w:rsidR="00482197" w:rsidRPr="00E127EF">
        <w:rPr>
          <w:rFonts w:ascii="Arial" w:hAnsi="Arial" w:cs="Arial"/>
        </w:rPr>
        <w:t>“</w:t>
      </w:r>
      <w:proofErr w:type="spellStart"/>
      <w:r w:rsidRPr="00E127EF">
        <w:rPr>
          <w:rFonts w:ascii="Arial" w:hAnsi="Arial" w:cs="Arial"/>
        </w:rPr>
        <w:t>tts</w:t>
      </w:r>
      <w:proofErr w:type="spellEnd"/>
      <w:r w:rsidRPr="00E127EF">
        <w:rPr>
          <w:rFonts w:ascii="Arial" w:hAnsi="Arial" w:cs="Arial"/>
        </w:rPr>
        <w:t xml:space="preserve"> = </w:t>
      </w:r>
      <w:proofErr w:type="spellStart"/>
      <w:r w:rsidRPr="00E127EF">
        <w:rPr>
          <w:rFonts w:ascii="Arial" w:hAnsi="Arial" w:cs="Arial"/>
        </w:rPr>
        <w:t>ALProxy</w:t>
      </w:r>
      <w:proofErr w:type="spellEnd"/>
      <w:r w:rsidRPr="00E127EF">
        <w:rPr>
          <w:rFonts w:ascii="Arial" w:hAnsi="Arial" w:cs="Arial"/>
        </w:rPr>
        <w:t>("</w:t>
      </w:r>
      <w:proofErr w:type="spellStart"/>
      <w:r w:rsidRPr="00E127EF">
        <w:rPr>
          <w:rFonts w:ascii="Arial" w:hAnsi="Arial" w:cs="Arial"/>
        </w:rPr>
        <w:t>ALTextToSpeech</w:t>
      </w:r>
      <w:proofErr w:type="spellEnd"/>
      <w:r w:rsidRPr="00E127EF">
        <w:rPr>
          <w:rFonts w:ascii="Arial" w:hAnsi="Arial" w:cs="Arial"/>
        </w:rPr>
        <w:t>")</w:t>
      </w:r>
      <w:r w:rsidR="00482197" w:rsidRPr="00E127EF">
        <w:rPr>
          <w:rFonts w:ascii="Arial" w:hAnsi="Arial" w:cs="Arial"/>
        </w:rPr>
        <w:t>”</w:t>
      </w:r>
      <w:r w:rsidRPr="00E127EF">
        <w:rPr>
          <w:rFonts w:ascii="Arial" w:hAnsi="Arial" w:cs="Arial"/>
        </w:rPr>
        <w:t>, creates a proxy</w:t>
      </w:r>
      <w:r w:rsidR="00482197" w:rsidRPr="00E127EF">
        <w:rPr>
          <w:rFonts w:ascii="Arial" w:hAnsi="Arial" w:cs="Arial"/>
        </w:rPr>
        <w:t xml:space="preserve">, or a link, </w:t>
      </w:r>
      <w:r w:rsidRPr="00E127EF">
        <w:rPr>
          <w:rFonts w:ascii="Arial" w:hAnsi="Arial" w:cs="Arial"/>
        </w:rPr>
        <w:t>using the</w:t>
      </w:r>
      <w:r w:rsidR="00482197" w:rsidRPr="00E127EF">
        <w:rPr>
          <w:rFonts w:ascii="Arial" w:hAnsi="Arial" w:cs="Arial"/>
        </w:rPr>
        <w:t xml:space="preserve"> “</w:t>
      </w:r>
      <w:proofErr w:type="spellStart"/>
      <w:r w:rsidRPr="00E127EF">
        <w:rPr>
          <w:rFonts w:ascii="Arial" w:hAnsi="Arial" w:cs="Arial"/>
        </w:rPr>
        <w:t>ALProxy</w:t>
      </w:r>
      <w:proofErr w:type="spellEnd"/>
      <w:r w:rsidR="00482197" w:rsidRPr="00E127EF">
        <w:rPr>
          <w:rFonts w:ascii="Arial" w:hAnsi="Arial" w:cs="Arial"/>
        </w:rPr>
        <w:t>”</w:t>
      </w:r>
      <w:r w:rsidRPr="00E127EF">
        <w:rPr>
          <w:rFonts w:ascii="Arial" w:hAnsi="Arial" w:cs="Arial"/>
        </w:rPr>
        <w:t xml:space="preserve"> function provided in NAO’s API. This function takes a string as its parameter, describing what the proxy is for. “</w:t>
      </w:r>
      <w:proofErr w:type="spellStart"/>
      <w:r w:rsidRPr="00E127EF">
        <w:rPr>
          <w:rFonts w:ascii="Arial" w:hAnsi="Arial" w:cs="Arial"/>
        </w:rPr>
        <w:t>ALTextToSpeech</w:t>
      </w:r>
      <w:proofErr w:type="spellEnd"/>
      <w:r w:rsidRPr="00E127EF">
        <w:rPr>
          <w:rFonts w:ascii="Arial" w:hAnsi="Arial" w:cs="Arial"/>
        </w:rPr>
        <w:t>” for instance, converts text to speech, and “</w:t>
      </w:r>
      <w:proofErr w:type="spellStart"/>
      <w:r w:rsidRPr="00E127EF">
        <w:rPr>
          <w:rFonts w:ascii="Arial" w:hAnsi="Arial" w:cs="Arial"/>
        </w:rPr>
        <w:t>ALMotion</w:t>
      </w:r>
      <w:proofErr w:type="spellEnd"/>
      <w:r w:rsidRPr="00E127EF">
        <w:rPr>
          <w:rFonts w:ascii="Arial" w:hAnsi="Arial" w:cs="Arial"/>
        </w:rPr>
        <w:t>” has functions that gives you the ability to control N</w:t>
      </w:r>
      <w:r w:rsidR="00482197" w:rsidRPr="00E127EF">
        <w:rPr>
          <w:rFonts w:ascii="Arial" w:hAnsi="Arial" w:cs="Arial"/>
        </w:rPr>
        <w:t>AO</w:t>
      </w:r>
      <w:r w:rsidRPr="00E127EF">
        <w:rPr>
          <w:rFonts w:ascii="Arial" w:hAnsi="Arial" w:cs="Arial"/>
        </w:rPr>
        <w:t>’s motion</w:t>
      </w:r>
      <w:r w:rsidR="00482197" w:rsidRPr="00E127EF">
        <w:rPr>
          <w:rFonts w:ascii="Arial" w:hAnsi="Arial" w:cs="Arial"/>
        </w:rPr>
        <w:t>s</w:t>
      </w:r>
      <w:r w:rsidRPr="00E127EF">
        <w:rPr>
          <w:rFonts w:ascii="Arial" w:hAnsi="Arial" w:cs="Arial"/>
        </w:rPr>
        <w:t xml:space="preserve">. </w:t>
      </w:r>
    </w:p>
    <w:p w14:paraId="15C930E9" w14:textId="20F603EB" w:rsidR="00DA3D5D" w:rsidRPr="00E127EF" w:rsidRDefault="00DA3D5D" w:rsidP="0084303C">
      <w:pPr>
        <w:jc w:val="both"/>
        <w:rPr>
          <w:rFonts w:ascii="Arial" w:hAnsi="Arial" w:cs="Arial"/>
        </w:rPr>
      </w:pPr>
      <w:r w:rsidRPr="00E127EF">
        <w:rPr>
          <w:rFonts w:ascii="Arial" w:hAnsi="Arial" w:cs="Arial"/>
        </w:rPr>
        <w:t xml:space="preserve">The second line (line 16), </w:t>
      </w:r>
      <w:r w:rsidR="00482197" w:rsidRPr="00E127EF">
        <w:rPr>
          <w:rFonts w:ascii="Arial" w:hAnsi="Arial" w:cs="Arial"/>
        </w:rPr>
        <w:t>“</w:t>
      </w:r>
      <w:proofErr w:type="spellStart"/>
      <w:r w:rsidRPr="00E127EF">
        <w:rPr>
          <w:rFonts w:ascii="Arial" w:hAnsi="Arial" w:cs="Arial"/>
        </w:rPr>
        <w:t>tts.say</w:t>
      </w:r>
      <w:proofErr w:type="spellEnd"/>
      <w:r w:rsidRPr="00E127EF">
        <w:rPr>
          <w:rFonts w:ascii="Arial" w:hAnsi="Arial" w:cs="Arial"/>
        </w:rPr>
        <w:t>(“Hello World!”)</w:t>
      </w:r>
      <w:r w:rsidR="00482197" w:rsidRPr="00E127EF">
        <w:rPr>
          <w:rFonts w:ascii="Arial" w:hAnsi="Arial" w:cs="Arial"/>
        </w:rPr>
        <w:t>”</w:t>
      </w:r>
      <w:r w:rsidRPr="00E127EF">
        <w:rPr>
          <w:rFonts w:ascii="Arial" w:hAnsi="Arial" w:cs="Arial"/>
        </w:rPr>
        <w:t xml:space="preserve">, uses the text to speech proxy </w:t>
      </w:r>
      <w:r w:rsidR="00482197" w:rsidRPr="00E127EF">
        <w:rPr>
          <w:rFonts w:ascii="Arial" w:hAnsi="Arial" w:cs="Arial"/>
        </w:rPr>
        <w:t xml:space="preserve">that </w:t>
      </w:r>
      <w:r w:rsidRPr="00E127EF">
        <w:rPr>
          <w:rFonts w:ascii="Arial" w:hAnsi="Arial" w:cs="Arial"/>
        </w:rPr>
        <w:t xml:space="preserve">we just made, </w:t>
      </w:r>
      <w:r w:rsidR="00482197" w:rsidRPr="00E127EF">
        <w:rPr>
          <w:rFonts w:ascii="Arial" w:hAnsi="Arial" w:cs="Arial"/>
        </w:rPr>
        <w:t xml:space="preserve">and </w:t>
      </w:r>
      <w:r w:rsidRPr="00E127EF">
        <w:rPr>
          <w:rFonts w:ascii="Arial" w:hAnsi="Arial" w:cs="Arial"/>
        </w:rPr>
        <w:t xml:space="preserve">calls its function </w:t>
      </w:r>
      <w:r w:rsidR="00482197" w:rsidRPr="00E127EF">
        <w:rPr>
          <w:rFonts w:ascii="Arial" w:hAnsi="Arial" w:cs="Arial"/>
        </w:rPr>
        <w:t>“</w:t>
      </w:r>
      <w:r w:rsidRPr="00E127EF">
        <w:rPr>
          <w:rFonts w:ascii="Arial" w:hAnsi="Arial" w:cs="Arial"/>
        </w:rPr>
        <w:t>say()</w:t>
      </w:r>
      <w:r w:rsidR="00482197" w:rsidRPr="00E127EF">
        <w:rPr>
          <w:rFonts w:ascii="Arial" w:hAnsi="Arial" w:cs="Arial"/>
        </w:rPr>
        <w:t>”,</w:t>
      </w:r>
      <w:r w:rsidRPr="00E127EF">
        <w:rPr>
          <w:rFonts w:ascii="Arial" w:hAnsi="Arial" w:cs="Arial"/>
        </w:rPr>
        <w:t xml:space="preserve"> using the String parameter “Hello World!”</w:t>
      </w:r>
      <w:r w:rsidR="00482197" w:rsidRPr="00E127EF">
        <w:rPr>
          <w:rFonts w:ascii="Arial" w:hAnsi="Arial" w:cs="Arial"/>
        </w:rPr>
        <w:t>.</w:t>
      </w:r>
      <w:r w:rsidRPr="00E127EF">
        <w:rPr>
          <w:rFonts w:ascii="Arial" w:hAnsi="Arial" w:cs="Arial"/>
        </w:rPr>
        <w:t xml:space="preserve"> When this is called, </w:t>
      </w:r>
      <w:r w:rsidR="00482197" w:rsidRPr="00E127EF">
        <w:rPr>
          <w:rFonts w:ascii="Arial" w:hAnsi="Arial" w:cs="Arial"/>
        </w:rPr>
        <w:t>it</w:t>
      </w:r>
      <w:r w:rsidRPr="00E127EF">
        <w:rPr>
          <w:rFonts w:ascii="Arial" w:hAnsi="Arial" w:cs="Arial"/>
        </w:rPr>
        <w:t xml:space="preserve"> will make N</w:t>
      </w:r>
      <w:r w:rsidR="00482197" w:rsidRPr="00E127EF">
        <w:rPr>
          <w:rFonts w:ascii="Arial" w:hAnsi="Arial" w:cs="Arial"/>
        </w:rPr>
        <w:t>AO</w:t>
      </w:r>
      <w:r w:rsidRPr="00E127EF">
        <w:rPr>
          <w:rFonts w:ascii="Arial" w:hAnsi="Arial" w:cs="Arial"/>
        </w:rPr>
        <w:t xml:space="preserve"> </w:t>
      </w:r>
      <w:proofErr w:type="gramStart"/>
      <w:r w:rsidRPr="00E127EF">
        <w:rPr>
          <w:rFonts w:ascii="Arial" w:hAnsi="Arial" w:cs="Arial"/>
        </w:rPr>
        <w:t>say</w:t>
      </w:r>
      <w:proofErr w:type="gramEnd"/>
      <w:r w:rsidRPr="00E127EF">
        <w:rPr>
          <w:rFonts w:ascii="Arial" w:hAnsi="Arial" w:cs="Arial"/>
        </w:rPr>
        <w:t xml:space="preserve"> “Hello World</w:t>
      </w:r>
      <w:r w:rsidR="00482197" w:rsidRPr="00E127EF">
        <w:rPr>
          <w:rFonts w:ascii="Arial" w:hAnsi="Arial" w:cs="Arial"/>
        </w:rPr>
        <w:t>!</w:t>
      </w:r>
      <w:r w:rsidRPr="00E127EF">
        <w:rPr>
          <w:rFonts w:ascii="Arial" w:hAnsi="Arial" w:cs="Arial"/>
        </w:rPr>
        <w:t>”</w:t>
      </w:r>
    </w:p>
    <w:p w14:paraId="62660C65" w14:textId="77777777" w:rsidR="00DA3D5D" w:rsidRDefault="00DA3D5D" w:rsidP="0084303C">
      <w:pPr>
        <w:jc w:val="both"/>
      </w:pPr>
    </w:p>
    <w:p w14:paraId="7FF66FE8" w14:textId="77777777" w:rsidR="00DA3D5D" w:rsidRDefault="00DA3D5D" w:rsidP="0084303C">
      <w:pPr>
        <w:keepNext/>
        <w:jc w:val="center"/>
      </w:pPr>
      <w:r>
        <w:rPr>
          <w:noProof/>
          <w:lang w:eastAsia="en-US"/>
        </w:rPr>
        <w:lastRenderedPageBreak/>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51B953B8"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D7212">
        <w:rPr>
          <w:noProof/>
        </w:rPr>
        <w:t>9</w:t>
      </w:r>
      <w:r>
        <w:rPr>
          <w:noProof/>
        </w:rPr>
        <w:fldChar w:fldCharType="end"/>
      </w:r>
      <w:r>
        <w:t xml:space="preserve"> - Draw the Lines</w:t>
      </w:r>
    </w:p>
    <w:p w14:paraId="0B28CC9F" w14:textId="755A677F" w:rsidR="00482197" w:rsidRPr="00E127EF" w:rsidRDefault="00DA3D5D" w:rsidP="0084303C">
      <w:pPr>
        <w:jc w:val="both"/>
        <w:rPr>
          <w:rFonts w:ascii="Arial" w:hAnsi="Arial" w:cs="Arial"/>
        </w:rPr>
      </w:pPr>
      <w:r w:rsidRPr="00E127EF">
        <w:rPr>
          <w:rFonts w:ascii="Arial" w:hAnsi="Arial" w:cs="Arial"/>
        </w:rPr>
        <w:t>To finish your project, create a connection from on start in the upper left corner to the on start on your</w:t>
      </w:r>
      <w:r w:rsidR="006D5516" w:rsidRPr="00E127EF">
        <w:rPr>
          <w:rFonts w:ascii="Arial" w:hAnsi="Arial" w:cs="Arial"/>
        </w:rPr>
        <w:t xml:space="preserve"> python box as shown in figure 9</w:t>
      </w:r>
      <w:r w:rsidRPr="00E127EF">
        <w:rPr>
          <w:rFonts w:ascii="Arial" w:hAnsi="Arial" w:cs="Arial"/>
        </w:rP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rsidRPr="00E127EF">
        <w:rPr>
          <w:rFonts w:ascii="Arial" w:hAnsi="Arial" w:cs="Arial"/>
        </w:rPr>
        <w:t>ght corner, as shown in figure 9</w:t>
      </w:r>
      <w:r w:rsidRPr="00E127EF">
        <w:rPr>
          <w:rFonts w:ascii="Arial" w:hAnsi="Arial" w:cs="Arial"/>
        </w:rPr>
        <w:t>, will exit the module</w:t>
      </w:r>
      <w:r w:rsidR="00482197" w:rsidRPr="00E127EF">
        <w:rPr>
          <w:rFonts w:ascii="Arial" w:hAnsi="Arial" w:cs="Arial"/>
        </w:rPr>
        <w:t xml:space="preserve"> after the Python script has finished</w:t>
      </w:r>
      <w:r w:rsidRPr="00E127EF">
        <w:rPr>
          <w:rFonts w:ascii="Arial" w:hAnsi="Arial" w:cs="Arial"/>
        </w:rPr>
        <w:t xml:space="preserve">. </w:t>
      </w:r>
    </w:p>
    <w:p w14:paraId="48E585B1" w14:textId="1A460489" w:rsidR="00DA3D5D" w:rsidRPr="00E127EF" w:rsidRDefault="00DA3D5D" w:rsidP="0084303C">
      <w:pPr>
        <w:jc w:val="both"/>
        <w:rPr>
          <w:rFonts w:ascii="Arial" w:hAnsi="Arial" w:cs="Arial"/>
        </w:rPr>
      </w:pPr>
      <w:r w:rsidRPr="00E127EF">
        <w:rPr>
          <w:rFonts w:ascii="Arial" w:hAnsi="Arial" w:cs="Arial"/>
        </w:rP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84303C">
      <w:pPr>
        <w:ind w:firstLine="648"/>
        <w:jc w:val="both"/>
      </w:pPr>
    </w:p>
    <w:p w14:paraId="3BA49CA3" w14:textId="77777777" w:rsidR="00DA3D5D" w:rsidRDefault="00DA3D5D" w:rsidP="0084303C">
      <w:pPr>
        <w:pStyle w:val="Heading2"/>
        <w:ind w:left="0"/>
        <w:jc w:val="both"/>
      </w:pPr>
      <w:bookmarkStart w:id="271" w:name="_Toc2842912"/>
      <w:bookmarkStart w:id="272" w:name="_Toc2843367"/>
      <w:bookmarkStart w:id="273" w:name="_Toc2843449"/>
      <w:r>
        <w:t>3</w:t>
      </w:r>
      <w:r w:rsidRPr="0048090A">
        <w:t>.</w:t>
      </w:r>
      <w:r>
        <w:t>4</w:t>
      </w:r>
      <w:r w:rsidRPr="0048090A">
        <w:t xml:space="preserve"> </w:t>
      </w:r>
      <w:r>
        <w:t>integrating your module onto nao</w:t>
      </w:r>
      <w:bookmarkEnd w:id="271"/>
      <w:bookmarkEnd w:id="272"/>
      <w:bookmarkEnd w:id="273"/>
    </w:p>
    <w:p w14:paraId="3519F620" w14:textId="5A40FAF6" w:rsidR="00DA3D5D" w:rsidRPr="00E127EF" w:rsidRDefault="00DA3D5D" w:rsidP="0084303C">
      <w:pPr>
        <w:jc w:val="both"/>
        <w:rPr>
          <w:rFonts w:ascii="Arial" w:hAnsi="Arial" w:cs="Arial"/>
        </w:rPr>
      </w:pPr>
      <w:r w:rsidRPr="00E127EF">
        <w:rPr>
          <w:rFonts w:ascii="Arial" w:hAnsi="Arial" w:cs="Arial"/>
        </w:rPr>
        <w:tab/>
        <w:t>To integrate your module</w:t>
      </w:r>
      <w:r w:rsidR="00482197" w:rsidRPr="00E127EF">
        <w:rPr>
          <w:rFonts w:ascii="Arial" w:hAnsi="Arial" w:cs="Arial"/>
        </w:rPr>
        <w:t>,</w:t>
      </w:r>
      <w:r w:rsidRPr="00E127EF">
        <w:rPr>
          <w:rFonts w:ascii="Arial" w:hAnsi="Arial" w:cs="Arial"/>
        </w:rPr>
        <w:t xml:space="preserve"> first you must connect NAO to your computer via Ethernet cable. Then, hit the green </w:t>
      </w:r>
      <w:r w:rsidR="00482197" w:rsidRPr="00E127EF">
        <w:rPr>
          <w:rFonts w:ascii="Arial" w:hAnsi="Arial" w:cs="Arial"/>
        </w:rPr>
        <w:t xml:space="preserve">connection </w:t>
      </w:r>
      <w:r w:rsidRPr="00E127EF">
        <w:rPr>
          <w:rFonts w:ascii="Arial" w:hAnsi="Arial" w:cs="Arial"/>
        </w:rPr>
        <w:t>button in the upper left corner</w:t>
      </w:r>
      <w:r w:rsidR="00482197" w:rsidRPr="00E127EF">
        <w:rPr>
          <w:rFonts w:ascii="Arial" w:hAnsi="Arial" w:cs="Arial"/>
        </w:rPr>
        <w:t xml:space="preserve"> of Choregraphe</w:t>
      </w:r>
      <w:r w:rsidRPr="00E127EF">
        <w:rPr>
          <w:rFonts w:ascii="Arial" w:hAnsi="Arial" w:cs="Arial"/>
        </w:rPr>
        <w:t>, which will bring up a list of connections. Click your NAO robot, and then click the select button. You may have to wait for a moment while NAO connects to your computer.</w:t>
      </w:r>
    </w:p>
    <w:p w14:paraId="40040C75" w14:textId="77777777" w:rsidR="00DA3D5D" w:rsidRDefault="00DA3D5D" w:rsidP="0084303C">
      <w:pPr>
        <w:jc w:val="both"/>
      </w:pPr>
    </w:p>
    <w:p w14:paraId="765EAE61" w14:textId="77777777" w:rsidR="00DA3D5D" w:rsidRPr="00BA76BF" w:rsidRDefault="00DA3D5D" w:rsidP="0084303C">
      <w:pPr>
        <w:jc w:val="both"/>
      </w:pPr>
    </w:p>
    <w:p w14:paraId="2954C330" w14:textId="77777777" w:rsidR="00DA3D5D" w:rsidRDefault="00DA3D5D" w:rsidP="0084303C">
      <w:pPr>
        <w:keepNext/>
        <w:jc w:val="center"/>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C0549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6CBD1D64" w:rsidR="00DA3D5D" w:rsidRPr="00E127EF" w:rsidRDefault="00DA3D5D" w:rsidP="0084303C">
      <w:pPr>
        <w:pStyle w:val="Caption"/>
        <w:jc w:val="center"/>
        <w:rPr>
          <w:rFonts w:ascii="Arial" w:hAnsi="Arial" w:cs="Arial"/>
        </w:rPr>
      </w:pPr>
      <w:r w:rsidRPr="00E127EF">
        <w:rPr>
          <w:rFonts w:ascii="Arial" w:hAnsi="Arial" w:cs="Arial"/>
        </w:rPr>
        <w:t xml:space="preserve">Figure </w:t>
      </w:r>
      <w:r w:rsidRPr="00E127EF">
        <w:rPr>
          <w:rFonts w:ascii="Arial" w:hAnsi="Arial" w:cs="Arial"/>
          <w:noProof/>
        </w:rPr>
        <w:fldChar w:fldCharType="begin"/>
      </w:r>
      <w:r w:rsidRPr="00E127EF">
        <w:rPr>
          <w:rFonts w:ascii="Arial" w:hAnsi="Arial" w:cs="Arial"/>
          <w:noProof/>
        </w:rPr>
        <w:instrText xml:space="preserve"> SEQ Figure \* ARABIC </w:instrText>
      </w:r>
      <w:r w:rsidRPr="00E127EF">
        <w:rPr>
          <w:rFonts w:ascii="Arial" w:hAnsi="Arial" w:cs="Arial"/>
          <w:noProof/>
        </w:rPr>
        <w:fldChar w:fldCharType="separate"/>
      </w:r>
      <w:r w:rsidR="005D7212">
        <w:rPr>
          <w:rFonts w:ascii="Arial" w:hAnsi="Arial" w:cs="Arial"/>
          <w:noProof/>
        </w:rPr>
        <w:t>10</w:t>
      </w:r>
      <w:r w:rsidRPr="00E127EF">
        <w:rPr>
          <w:rFonts w:ascii="Arial" w:hAnsi="Arial" w:cs="Arial"/>
          <w:noProof/>
        </w:rPr>
        <w:fldChar w:fldCharType="end"/>
      </w:r>
      <w:r w:rsidRPr="00E127EF">
        <w:rPr>
          <w:rFonts w:ascii="Arial" w:hAnsi="Arial" w:cs="Arial"/>
        </w:rPr>
        <w:t xml:space="preserve"> - Connecting Your Robot</w:t>
      </w:r>
    </w:p>
    <w:p w14:paraId="6EC7D7FF" w14:textId="6C1DD05D" w:rsidR="00DA3D5D" w:rsidRPr="00E127EF" w:rsidRDefault="00DA3D5D" w:rsidP="0084303C">
      <w:pPr>
        <w:jc w:val="both"/>
        <w:rPr>
          <w:rFonts w:ascii="Arial" w:hAnsi="Arial" w:cs="Arial"/>
        </w:rPr>
      </w:pPr>
      <w:r w:rsidRPr="00E127EF">
        <w:rPr>
          <w:rFonts w:ascii="Arial" w:hAnsi="Arial" w:cs="Arial"/>
        </w:rPr>
        <w:t>Now adding your module should be simple. In the view tab, make sure “Robot Applications” is turned on. Then, click robot applications tab in the lower right corner, or wherever else it may appear, to open it. Now all you need to do is click the button with N</w:t>
      </w:r>
      <w:r w:rsidR="00482197" w:rsidRPr="00E127EF">
        <w:rPr>
          <w:rFonts w:ascii="Arial" w:hAnsi="Arial" w:cs="Arial"/>
        </w:rPr>
        <w:t>AO</w:t>
      </w:r>
      <w:r w:rsidRPr="00E127EF">
        <w:rPr>
          <w:rFonts w:ascii="Arial" w:hAnsi="Arial" w:cs="Arial"/>
        </w:rPr>
        <w:t>’s head on it in the upper right corner of the robot a</w:t>
      </w:r>
      <w:r w:rsidR="006D5516" w:rsidRPr="00E127EF">
        <w:rPr>
          <w:rFonts w:ascii="Arial" w:hAnsi="Arial" w:cs="Arial"/>
        </w:rPr>
        <w:t>p</w:t>
      </w:r>
      <w:r w:rsidR="00E93FD1" w:rsidRPr="00E127EF">
        <w:rPr>
          <w:rFonts w:ascii="Arial" w:hAnsi="Arial" w:cs="Arial"/>
        </w:rPr>
        <w:t>plication box shown in figure 11</w:t>
      </w:r>
      <w:r w:rsidRPr="00E127EF">
        <w:rPr>
          <w:rFonts w:ascii="Arial" w:hAnsi="Arial" w:cs="Arial"/>
        </w:rPr>
        <w:t>, and the module will be loaded and ready to go.</w:t>
      </w:r>
    </w:p>
    <w:p w14:paraId="03B654D7" w14:textId="77777777" w:rsidR="00DA3D5D" w:rsidRDefault="00DA3D5D" w:rsidP="0084303C">
      <w:pPr>
        <w:ind w:firstLine="648"/>
        <w:jc w:val="both"/>
      </w:pPr>
    </w:p>
    <w:p w14:paraId="04E171AF" w14:textId="77777777" w:rsidR="00DA3D5D" w:rsidRDefault="00DA3D5D" w:rsidP="0084303C">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2EB47A96" w:rsidR="00DA3D5D" w:rsidRPr="00BA76BF"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D7212">
        <w:rPr>
          <w:noProof/>
        </w:rPr>
        <w:t>11</w:t>
      </w:r>
      <w:r>
        <w:rPr>
          <w:noProof/>
        </w:rPr>
        <w:fldChar w:fldCharType="end"/>
      </w:r>
      <w:r>
        <w:t xml:space="preserve"> - Robot Applications</w:t>
      </w:r>
    </w:p>
    <w:p w14:paraId="5314BECD" w14:textId="77777777" w:rsidR="00DA3D5D" w:rsidRPr="0048090A" w:rsidRDefault="00DA3D5D" w:rsidP="0084303C">
      <w:pPr>
        <w:ind w:left="0"/>
        <w:jc w:val="both"/>
        <w:rPr>
          <w:sz w:val="28"/>
          <w:szCs w:val="28"/>
        </w:rPr>
      </w:pPr>
    </w:p>
    <w:p w14:paraId="5DE89730" w14:textId="77777777" w:rsidR="00DA3D5D" w:rsidRPr="0048090A" w:rsidRDefault="00DA3D5D" w:rsidP="0084303C">
      <w:pPr>
        <w:pStyle w:val="Heading1"/>
        <w:ind w:left="0"/>
        <w:jc w:val="both"/>
        <w:rPr>
          <w:noProof/>
        </w:rPr>
      </w:pPr>
      <w:bookmarkStart w:id="274" w:name="_Toc2842913"/>
      <w:bookmarkStart w:id="275" w:name="_Toc2843368"/>
      <w:bookmarkStart w:id="276" w:name="_Toc2843450"/>
      <w:r w:rsidRPr="0048090A">
        <w:rPr>
          <w:noProof/>
        </w:rPr>
        <w:t>SECTION 4: HELP</w:t>
      </w:r>
      <w:bookmarkEnd w:id="274"/>
      <w:bookmarkEnd w:id="275"/>
      <w:bookmarkEnd w:id="276"/>
    </w:p>
    <w:p w14:paraId="3EFCE8AD" w14:textId="77777777" w:rsidR="00DA3D5D" w:rsidRDefault="00DA3D5D" w:rsidP="0084303C">
      <w:pPr>
        <w:jc w:val="both"/>
      </w:pPr>
    </w:p>
    <w:p w14:paraId="0776FF55" w14:textId="77777777" w:rsidR="00DA3D5D" w:rsidRPr="0048090A" w:rsidRDefault="00DA3D5D" w:rsidP="0084303C">
      <w:pPr>
        <w:pStyle w:val="Heading2"/>
        <w:ind w:left="0"/>
        <w:jc w:val="both"/>
      </w:pPr>
      <w:bookmarkStart w:id="277" w:name="_Toc2842914"/>
      <w:bookmarkStart w:id="278" w:name="_Toc2843369"/>
      <w:bookmarkStart w:id="279" w:name="_Toc2843451"/>
      <w:r>
        <w:t>4</w:t>
      </w:r>
      <w:r w:rsidRPr="0048090A">
        <w:t>.</w:t>
      </w:r>
      <w:r>
        <w:t>1</w:t>
      </w:r>
      <w:r w:rsidRPr="0048090A">
        <w:t xml:space="preserve"> </w:t>
      </w:r>
      <w:r>
        <w:t>general faqs</w:t>
      </w:r>
      <w:bookmarkEnd w:id="277"/>
      <w:bookmarkEnd w:id="278"/>
      <w:bookmarkEnd w:id="279"/>
    </w:p>
    <w:p w14:paraId="06F11958" w14:textId="1599BB04"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Is Choregraphe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Choregraphe is available with full support on Windows and MacOS, as well as limited support on Linux.</w:t>
      </w:r>
    </w:p>
    <w:p w14:paraId="63B70D92" w14:textId="77777777" w:rsidR="00D30203" w:rsidRPr="006E589E" w:rsidRDefault="00D30203" w:rsidP="0084303C">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84303C">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Which programming languages can I use with Choregraphe</w:t>
      </w:r>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The NAOqi API has full support with Python and C++, so AriGato recommends using either of these languages. There are limited support options with other languages, such as Java.</w:t>
      </w:r>
    </w:p>
    <w:p w14:paraId="076F9D0C" w14:textId="77777777" w:rsidR="009D42E8" w:rsidRDefault="009D42E8" w:rsidP="0084303C">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84303C">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What is a “Box” in Choregraphe?</w:t>
      </w:r>
    </w:p>
    <w:p w14:paraId="70254F76" w14:textId="1BCCA717" w:rsidR="009D42E8"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Boxes house the scripts that written and used to have NAO perform actions. You can make use of pre-created boxes from </w:t>
      </w:r>
      <w:proofErr w:type="spellStart"/>
      <w:proofErr w:type="gramStart"/>
      <w:r>
        <w:rPr>
          <w:rFonts w:ascii="Arial" w:eastAsia="Times New Roman" w:hAnsi="Arial" w:cs="Arial"/>
          <w:color w:val="000000"/>
          <w:kern w:val="0"/>
          <w:lang w:eastAsia="en-US"/>
          <w14:ligatures w14:val="none"/>
        </w:rPr>
        <w:t>Aldeberan</w:t>
      </w:r>
      <w:proofErr w:type="spellEnd"/>
      <w:r>
        <w:rPr>
          <w:rFonts w:ascii="Arial" w:eastAsia="Times New Roman" w:hAnsi="Arial" w:cs="Arial"/>
          <w:color w:val="000000"/>
          <w:kern w:val="0"/>
          <w:lang w:eastAsia="en-US"/>
          <w14:ligatures w14:val="none"/>
        </w:rPr>
        <w:t>, or</w:t>
      </w:r>
      <w:proofErr w:type="gramEnd"/>
      <w:r>
        <w:rPr>
          <w:rFonts w:ascii="Arial" w:eastAsia="Times New Roman" w:hAnsi="Arial" w:cs="Arial"/>
          <w:color w:val="000000"/>
          <w:kern w:val="0"/>
          <w:lang w:eastAsia="en-US"/>
          <w14:ligatures w14:val="none"/>
        </w:rPr>
        <w:t xml:space="preserve"> make your own boxes with Python or C++. For a full tutorial, visit the “Creating Your Own Module” section of this document.</w:t>
      </w:r>
    </w:p>
    <w:p w14:paraId="1532EDC2" w14:textId="5DD7DB21" w:rsidR="009D42E8" w:rsidRDefault="009D42E8" w:rsidP="0084303C">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84303C">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parse just any words said to it (</w:t>
      </w:r>
      <w:proofErr w:type="gramStart"/>
      <w:r>
        <w:rPr>
          <w:rFonts w:ascii="Arial" w:eastAsia="Times New Roman" w:hAnsi="Arial" w:cs="Arial"/>
          <w:color w:val="000000"/>
          <w:kern w:val="0"/>
          <w:lang w:eastAsia="en-US"/>
          <w14:ligatures w14:val="none"/>
        </w:rPr>
        <w:t>similar to</w:t>
      </w:r>
      <w:proofErr w:type="gramEnd"/>
      <w:r>
        <w:rPr>
          <w:rFonts w:ascii="Arial" w:eastAsia="Times New Roman" w:hAnsi="Arial" w:cs="Arial"/>
          <w:color w:val="000000"/>
          <w:kern w:val="0"/>
          <w:lang w:eastAsia="en-US"/>
          <w14:ligatures w14:val="none"/>
        </w:rPr>
        <w:t xml:space="preserve"> Google Assistant, or Apple’s Siri which have full speech recognition capabilities), only the finite list of trigger phrases/words can be recognized by NAO. </w:t>
      </w:r>
    </w:p>
    <w:p w14:paraId="17047F56" w14:textId="77777777" w:rsidR="00296887" w:rsidRDefault="00296887" w:rsidP="0084303C">
      <w:pPr>
        <w:jc w:val="both"/>
      </w:pPr>
    </w:p>
    <w:p w14:paraId="2F14397A" w14:textId="77777777" w:rsidR="00DA3D5D" w:rsidRPr="0048090A" w:rsidRDefault="00DA3D5D" w:rsidP="0084303C">
      <w:pPr>
        <w:pStyle w:val="Heading2"/>
        <w:ind w:left="0"/>
        <w:jc w:val="both"/>
      </w:pPr>
      <w:bookmarkStart w:id="280" w:name="_Toc2842915"/>
      <w:bookmarkStart w:id="281" w:name="_Toc2843370"/>
      <w:bookmarkStart w:id="282" w:name="_Toc2843452"/>
      <w:r>
        <w:t>4</w:t>
      </w:r>
      <w:r w:rsidRPr="0048090A">
        <w:t>.</w:t>
      </w:r>
      <w:r>
        <w:t>2</w:t>
      </w:r>
      <w:r w:rsidRPr="0048090A">
        <w:t xml:space="preserve"> </w:t>
      </w:r>
      <w:r>
        <w:t>troubleshooting</w:t>
      </w:r>
      <w:bookmarkEnd w:id="280"/>
      <w:bookmarkEnd w:id="281"/>
      <w:bookmarkEnd w:id="282"/>
    </w:p>
    <w:p w14:paraId="1356329A" w14:textId="3896CFF3" w:rsidR="00296887" w:rsidRPr="006E589E" w:rsidRDefault="00296887"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 xml:space="preserve">a commonly documented problem with many models of the NAO robot. Strenuous physical activities, or activities that push NAO’s CPU to its limits can cause the robot to get too </w:t>
      </w:r>
      <w:proofErr w:type="gramStart"/>
      <w:r>
        <w:rPr>
          <w:rFonts w:ascii="Arial" w:eastAsia="Times New Roman" w:hAnsi="Arial" w:cs="Arial"/>
          <w:color w:val="000000"/>
          <w:kern w:val="0"/>
          <w:lang w:eastAsia="en-US"/>
          <w14:ligatures w14:val="none"/>
        </w:rPr>
        <w:t>hot, and</w:t>
      </w:r>
      <w:proofErr w:type="gramEnd"/>
      <w:r>
        <w:rPr>
          <w:rFonts w:ascii="Arial" w:eastAsia="Times New Roman" w:hAnsi="Arial" w:cs="Arial"/>
          <w:color w:val="000000"/>
          <w:kern w:val="0"/>
          <w:lang w:eastAsia="en-US"/>
          <w14:ligatures w14:val="none"/>
        </w:rPr>
        <w:t xml:space="preserve">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84303C">
      <w:pPr>
        <w:jc w:val="both"/>
      </w:pPr>
    </w:p>
    <w:p w14:paraId="1246F276" w14:textId="60DE3494" w:rsidR="00370603" w:rsidRPr="00370603" w:rsidRDefault="0037060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AriGato faced quite frequently while developing modules for their NAO. There does not seem to be an exact cause for this problem, as it happens randomly when NAO has been used extensively. While testing, AriGato noticed that once this problem occurs once in a session, it tends to occur repeatedly in increasing amounts if NAO is not given a break. </w:t>
      </w:r>
    </w:p>
    <w:p w14:paraId="60599007" w14:textId="03D9B1D8" w:rsidR="00837DB0"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If your NAO unit seg-faults, indicated by a red light on its chest, hold down NAO’s chest button until it turns off, then press it again to turn NAO back on. AriGato recommends letting NAO “rest” for 30 minutes to an hour if this error occurs, to avoid it happening repeatedly.</w:t>
      </w:r>
    </w:p>
    <w:p w14:paraId="0869E0B5" w14:textId="77777777" w:rsidR="00370603" w:rsidRDefault="00370603" w:rsidP="0084303C">
      <w:pPr>
        <w:jc w:val="both"/>
      </w:pPr>
    </w:p>
    <w:p w14:paraId="0977A4F7" w14:textId="1B1BE182"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Choregraphe Error Message “Cannot Load 3D” Upon Startup:</w:t>
      </w:r>
    </w:p>
    <w:p w14:paraId="4B6A265E" w14:textId="5FDA60D0" w:rsidR="00A17A00"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AriGato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Choregraphe</w:t>
      </w:r>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However, it seems that simply selecting “Ignore” on the error message that appears allows the Choregraphe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84303C">
      <w:pPr>
        <w:spacing w:after="0"/>
        <w:ind w:left="0" w:right="0"/>
        <w:jc w:val="both"/>
        <w:rPr>
          <w:rFonts w:ascii="Arial" w:eastAsia="Times New Roman" w:hAnsi="Arial" w:cs="Arial"/>
          <w:color w:val="000000"/>
          <w:kern w:val="0"/>
          <w:lang w:eastAsia="en-US"/>
          <w14:ligatures w14:val="none"/>
        </w:rPr>
      </w:pPr>
    </w:p>
    <w:p w14:paraId="6D87FFE9" w14:textId="77777777" w:rsidR="000733A4" w:rsidRDefault="000733A4" w:rsidP="0084303C">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Facial Recognition-Based Modules Running Infinitely/Not Responding:</w:t>
      </w:r>
    </w:p>
    <w:p w14:paraId="54B271E8" w14:textId="74FBF881"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w:t>
      </w:r>
      <w:proofErr w:type="spellStart"/>
      <w:r>
        <w:rPr>
          <w:rFonts w:ascii="Arial" w:eastAsia="Times New Roman" w:hAnsi="Arial" w:cs="Arial"/>
          <w:color w:val="000000"/>
          <w:kern w:val="0"/>
          <w:lang w:eastAsia="en-US"/>
          <w14:ligatures w14:val="none"/>
        </w:rPr>
        <w:t>AgeGuesser</w:t>
      </w:r>
      <w:proofErr w:type="spellEnd"/>
      <w:r>
        <w:rPr>
          <w:rFonts w:ascii="Arial" w:eastAsia="Times New Roman" w:hAnsi="Arial" w:cs="Arial"/>
          <w:color w:val="000000"/>
          <w:kern w:val="0"/>
          <w:lang w:eastAsia="en-US"/>
          <w14:ligatures w14:val="none"/>
        </w:rPr>
        <w:t>”), and then the NAO unit would stare infinitely at the user without speaking any output.</w:t>
      </w:r>
    </w:p>
    <w:p w14:paraId="0179602F" w14:textId="246917F2"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 xml:space="preserve">Make </w:t>
      </w:r>
      <w:proofErr w:type="gramStart"/>
      <w:r>
        <w:rPr>
          <w:rFonts w:ascii="Arial" w:eastAsia="Times New Roman" w:hAnsi="Arial" w:cs="Arial"/>
          <w:color w:val="000000"/>
          <w:kern w:val="0"/>
          <w:lang w:eastAsia="en-US"/>
          <w14:ligatures w14:val="none"/>
        </w:rPr>
        <w:t>absolutely sure</w:t>
      </w:r>
      <w:proofErr w:type="gramEnd"/>
      <w:r>
        <w:rPr>
          <w:rFonts w:ascii="Arial" w:eastAsia="Times New Roman" w:hAnsi="Arial" w:cs="Arial"/>
          <w:color w:val="000000"/>
          <w:kern w:val="0"/>
          <w:lang w:eastAsia="en-US"/>
          <w14:ligatures w14:val="none"/>
        </w:rPr>
        <w:t xml:space="preserve"> that there is only one face within NAO’s view. When there are multiple, even if NAO is locked onto the face of the commanding person, NAO will get confused when trying to use its facial mapping </w:t>
      </w:r>
      <w:proofErr w:type="gramStart"/>
      <w:r>
        <w:rPr>
          <w:rFonts w:ascii="Arial" w:eastAsia="Times New Roman" w:hAnsi="Arial" w:cs="Arial"/>
          <w:color w:val="000000"/>
          <w:kern w:val="0"/>
          <w:lang w:eastAsia="en-US"/>
          <w14:ligatures w14:val="none"/>
        </w:rPr>
        <w:t>capabilities, and</w:t>
      </w:r>
      <w:proofErr w:type="gramEnd"/>
      <w:r>
        <w:rPr>
          <w:rFonts w:ascii="Arial" w:eastAsia="Times New Roman" w:hAnsi="Arial" w:cs="Arial"/>
          <w:color w:val="000000"/>
          <w:kern w:val="0"/>
          <w:lang w:eastAsia="en-US"/>
          <w14:ligatures w14:val="none"/>
        </w:rPr>
        <w:t xml:space="preserve">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84303C">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 xml:space="preserve">The reason for this occasional error is due to NAO’s loudspeakers being placed right next to its microphones in its head. The song that plays during the Anthem module partially drowns out NAO’s microphones, meaning that “Stop” must be said loudly </w:t>
      </w:r>
      <w:proofErr w:type="gramStart"/>
      <w:r w:rsidR="00313BEF">
        <w:rPr>
          <w:rFonts w:ascii="Arial" w:eastAsia="Times New Roman" w:hAnsi="Arial" w:cs="Arial"/>
          <w:color w:val="000000"/>
          <w:kern w:val="0"/>
          <w:lang w:eastAsia="en-US"/>
          <w14:ligatures w14:val="none"/>
        </w:rPr>
        <w:t>and also</w:t>
      </w:r>
      <w:proofErr w:type="gramEnd"/>
      <w:r w:rsidR="00313BEF">
        <w:rPr>
          <w:rFonts w:ascii="Arial" w:eastAsia="Times New Roman" w:hAnsi="Arial" w:cs="Arial"/>
          <w:color w:val="000000"/>
          <w:kern w:val="0"/>
          <w:lang w:eastAsia="en-US"/>
          <w14:ligatures w14:val="none"/>
        </w:rPr>
        <w:t xml:space="preserve">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42D47ACC" w:rsidR="00FB405F" w:rsidRDefault="00FB405F" w:rsidP="0084303C">
      <w:pPr>
        <w:spacing w:after="0"/>
        <w:ind w:left="720" w:right="0"/>
        <w:jc w:val="both"/>
        <w:textAlignment w:val="baseline"/>
        <w:rPr>
          <w:rFonts w:ascii="Arial" w:eastAsia="Times New Roman" w:hAnsi="Arial" w:cs="Arial"/>
          <w:color w:val="000000"/>
          <w:kern w:val="0"/>
          <w:lang w:eastAsia="en-US"/>
          <w14:ligatures w14:val="none"/>
        </w:rPr>
      </w:pPr>
    </w:p>
    <w:p w14:paraId="4B1A89CA" w14:textId="2140A9E5" w:rsidR="001509B0" w:rsidRPr="006E589E" w:rsidRDefault="001509B0" w:rsidP="001509B0">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randomly says “and lets go has been too</w:t>
      </w:r>
      <w:proofErr w:type="gramStart"/>
      <w:r>
        <w:rPr>
          <w:rFonts w:ascii="Arial" w:eastAsia="Times New Roman" w:hAnsi="Arial" w:cs="Arial"/>
          <w:color w:val="000000"/>
          <w:kern w:val="0"/>
          <w:lang w:eastAsia="en-US"/>
          <w14:ligatures w14:val="none"/>
        </w:rPr>
        <w:t>”?:</w:t>
      </w:r>
      <w:proofErr w:type="gramEnd"/>
    </w:p>
    <w:p w14:paraId="5424F4B5" w14:textId="68C78F43" w:rsidR="001509B0" w:rsidRDefault="001509B0" w:rsidP="001509B0">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As discussed in the “Problems Encountered” section of this documentation, the exact cause or a solution to this mystery dialog has yet to be discovered. It seems that NAO will occasionally say this phrase, or a similar one that does not make any grammatical sense.</w:t>
      </w:r>
    </w:p>
    <w:p w14:paraId="28CC93EE" w14:textId="3BE331FD" w:rsidR="001509B0" w:rsidRDefault="001509B0" w:rsidP="001509B0">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 xml:space="preserve">AriGato was unable to track down the cause of this </w:t>
      </w:r>
      <w:proofErr w:type="gramStart"/>
      <w:r>
        <w:rPr>
          <w:rFonts w:ascii="Arial" w:eastAsia="Times New Roman" w:hAnsi="Arial" w:cs="Arial"/>
          <w:color w:val="000000"/>
          <w:kern w:val="0"/>
          <w:lang w:eastAsia="en-US"/>
          <w14:ligatures w14:val="none"/>
        </w:rPr>
        <w:t>bug, and</w:t>
      </w:r>
      <w:proofErr w:type="gramEnd"/>
      <w:r>
        <w:rPr>
          <w:rFonts w:ascii="Arial" w:eastAsia="Times New Roman" w:hAnsi="Arial" w:cs="Arial"/>
          <w:color w:val="000000"/>
          <w:kern w:val="0"/>
          <w:lang w:eastAsia="en-US"/>
          <w14:ligatures w14:val="none"/>
        </w:rPr>
        <w:t xml:space="preserve"> chocked it up to being a small quick/annoyance from NAO’s programming. Thankfully, this audio bug has no </w:t>
      </w:r>
      <w:proofErr w:type="spellStart"/>
      <w:r>
        <w:rPr>
          <w:rFonts w:ascii="Arial" w:eastAsia="Times New Roman" w:hAnsi="Arial" w:cs="Arial"/>
          <w:color w:val="000000"/>
          <w:kern w:val="0"/>
          <w:lang w:eastAsia="en-US"/>
          <w14:ligatures w14:val="none"/>
        </w:rPr>
        <w:t>affect</w:t>
      </w:r>
      <w:proofErr w:type="spellEnd"/>
      <w:r>
        <w:rPr>
          <w:rFonts w:ascii="Arial" w:eastAsia="Times New Roman" w:hAnsi="Arial" w:cs="Arial"/>
          <w:color w:val="000000"/>
          <w:kern w:val="0"/>
          <w:lang w:eastAsia="en-US"/>
          <w14:ligatures w14:val="none"/>
        </w:rPr>
        <w:t xml:space="preserve"> on any behavior’s performance, so it is best to just ignore it.</w:t>
      </w:r>
    </w:p>
    <w:p w14:paraId="6C77CDAE" w14:textId="77777777" w:rsidR="001509B0" w:rsidRDefault="001509B0" w:rsidP="0084303C">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84303C">
      <w:pPr>
        <w:ind w:left="0"/>
        <w:jc w:val="both"/>
      </w:pPr>
    </w:p>
    <w:p w14:paraId="68C648B7" w14:textId="77777777"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671A3A1F" w14:textId="008AC72D" w:rsidR="00DA3D5D" w:rsidRDefault="00DA3D5D" w:rsidP="0084303C">
      <w:pPr>
        <w:ind w:left="0"/>
        <w:jc w:val="both"/>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032FAFCC" w14:textId="160199D2" w:rsidR="00495F20" w:rsidRDefault="00575E95" w:rsidP="001509B0">
      <w:pPr>
        <w:ind w:left="0"/>
      </w:pPr>
      <w:r>
        <w:rPr>
          <w:noProof/>
          <w:lang w:eastAsia="en-US"/>
        </w:rPr>
        <mc:AlternateContent>
          <mc:Choice Requires="wpg">
            <w:drawing>
              <wp:anchor distT="0" distB="0" distL="114300" distR="114300" simplePos="0" relativeHeight="251709440" behindDoc="1" locked="0" layoutInCell="1" allowOverlap="1" wp14:anchorId="009BECD0" wp14:editId="1D3014CB">
                <wp:simplePos x="0" y="0"/>
                <wp:positionH relativeFrom="page">
                  <wp:posOffset>255549</wp:posOffset>
                </wp:positionH>
                <wp:positionV relativeFrom="page">
                  <wp:posOffset>360686</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DD78B46" id="Group 211" o:spid="_x0000_s1026" alt="Decorative sidebar for cover page " style="position:absolute;margin-left:20.1pt;margin-top:28.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" fillcolor="#ff967a [1305]" stroked="f" strokeweight="1pt">
                  <o:lock v:ext="edit" aspectratio="t"/>
                </v:rect>
                <w10:wrap anchorx="page" anchory="page"/>
              </v:group>
            </w:pict>
          </mc:Fallback>
        </mc:AlternateContent>
      </w:r>
    </w:p>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bookmarkStart w:id="283" w:name="_Toc2842916"/>
      <w:bookmarkStart w:id="284" w:name="_Toc2843371"/>
      <w:bookmarkStart w:id="285" w:name="_Toc2843453"/>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AE6C65" w:rsidRDefault="00AE6C65"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AE6C65" w:rsidRPr="006111F3" w:rsidRDefault="00AE6C65"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7"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O3RU0EjAgAAJgQAAA4AAAAAAAAAAAAAAAAALgIAAGRycy9lMm9Eb2MueG1s&#10;UEsBAi0AFAAGAAgAAAAhAH0AzuHcAAAACQEAAA8AAAAAAAAAAAAAAAAAfQQAAGRycy9kb3ducmV2&#10;LnhtbFBLBQYAAAAABAAEAPMAAACGBQAAAAA=&#10;" stroked="f">
                <v:textbox>
                  <w:txbxContent>
                    <w:p w14:paraId="136CB4CF" w14:textId="79248913" w:rsidR="00AE6C65" w:rsidRDefault="00AE6C65"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AE6C65" w:rsidRPr="006111F3" w:rsidRDefault="00AE6C65" w:rsidP="0005062A">
                      <w:pPr>
                        <w:jc w:val="center"/>
                        <w:rPr>
                          <w:b/>
                          <w:sz w:val="44"/>
                          <w:szCs w:val="44"/>
                        </w:rPr>
                      </w:pPr>
                      <w:r>
                        <w:rPr>
                          <w:color w:val="FF0000"/>
                          <w:sz w:val="44"/>
                          <w:szCs w:val="44"/>
                        </w:rPr>
                        <w:t>Final Report</w:t>
                      </w:r>
                    </w:p>
                  </w:txbxContent>
                </v:textbox>
                <w10:wrap type="square"/>
              </v:shape>
            </w:pict>
          </mc:Fallback>
        </mc:AlternateContent>
      </w:r>
      <w:bookmarkEnd w:id="283"/>
      <w:bookmarkEnd w:id="284"/>
      <w:bookmarkEnd w:id="285"/>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71D0B8CE" w:rsidR="0005062A" w:rsidRDefault="0005062A" w:rsidP="00DA3D5D">
      <w:pPr>
        <w:spacing w:after="0"/>
        <w:ind w:left="360" w:right="0"/>
        <w:textAlignment w:val="baseline"/>
        <w:rPr>
          <w:rFonts w:ascii="Arial" w:eastAsia="Times New Roman" w:hAnsi="Arial" w:cs="Arial"/>
          <w:color w:val="000000" w:themeColor="text1"/>
          <w:sz w:val="24"/>
          <w:szCs w:val="24"/>
          <w:lang w:eastAsia="en-US"/>
        </w:rPr>
      </w:pP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CD5F0F">
      <w:pPr>
        <w:ind w:left="0"/>
        <w:rPr>
          <w:rFonts w:ascii="Arial" w:eastAsia="Times New Roman" w:hAnsi="Arial" w:cs="Arial"/>
          <w:sz w:val="24"/>
          <w:szCs w:val="24"/>
          <w:lang w:eastAsia="en-US"/>
        </w:rPr>
      </w:pPr>
    </w:p>
    <w:p w14:paraId="6A84A44A" w14:textId="30B4F7F4" w:rsidR="0005062A" w:rsidRPr="00CD5F0F" w:rsidRDefault="00E127EF" w:rsidP="00CD5F0F">
      <w:pPr>
        <w:pStyle w:val="Heading2"/>
        <w:rPr>
          <w:rFonts w:eastAsia="Times New Roman"/>
          <w:lang w:eastAsia="en-US"/>
        </w:rPr>
      </w:pPr>
      <w:bookmarkStart w:id="286" w:name="_Final_Report"/>
      <w:bookmarkEnd w:id="286"/>
      <w:r>
        <w:rPr>
          <w:rFonts w:eastAsia="Times New Roman"/>
          <w:lang w:eastAsia="en-US"/>
        </w:rPr>
        <w:lastRenderedPageBreak/>
        <w:t>Final Report</w:t>
      </w:r>
    </w:p>
    <w:p w14:paraId="3044EFCD" w14:textId="219D1F2D" w:rsidR="005A57C2" w:rsidRDefault="000733A4" w:rsidP="00CB628D">
      <w:pPr>
        <w:jc w:val="both"/>
        <w:rPr>
          <w:rFonts w:ascii="Arial" w:eastAsia="Times New Roman" w:hAnsi="Arial" w:cs="Arial"/>
          <w:sz w:val="24"/>
          <w:szCs w:val="24"/>
          <w:lang w:eastAsia="en-US"/>
        </w:rPr>
      </w:pPr>
      <w:r>
        <w:rPr>
          <w:rFonts w:ascii="Arial" w:eastAsia="Times New Roman" w:hAnsi="Arial" w:cs="Arial"/>
          <w:sz w:val="24"/>
          <w:szCs w:val="24"/>
          <w:lang w:eastAsia="en-US"/>
        </w:rPr>
        <w:tab/>
      </w:r>
      <w:r w:rsidR="005A57C2">
        <w:rPr>
          <w:rFonts w:ascii="Arial" w:eastAsia="Times New Roman" w:hAnsi="Arial" w:cs="Arial"/>
          <w:sz w:val="24"/>
          <w:szCs w:val="24"/>
          <w:lang w:eastAsia="en-US"/>
        </w:rPr>
        <w:t>The AriGato team had a simple task at hand for their senior capstone project: implement exciting and meaningful human-to-robot interaction onto a</w:t>
      </w:r>
      <w:r w:rsidR="000826DF">
        <w:rPr>
          <w:rFonts w:ascii="Arial" w:eastAsia="Times New Roman" w:hAnsi="Arial" w:cs="Arial"/>
          <w:sz w:val="24"/>
          <w:szCs w:val="24"/>
          <w:lang w:eastAsia="en-US"/>
        </w:rPr>
        <w:t>n</w:t>
      </w:r>
      <w:r w:rsidR="005A57C2">
        <w:rPr>
          <w:rFonts w:ascii="Arial" w:eastAsia="Times New Roman" w:hAnsi="Arial" w:cs="Arial"/>
          <w:sz w:val="24"/>
          <w:szCs w:val="24"/>
          <w:lang w:eastAsia="en-US"/>
        </w:rPr>
        <w:t xml:space="preserve"> Aldebaran NAO robot. This task was at its core, a blank slate – AriGato essentially had full control over what to make their capstone, only being limited by the physical and computational constraints of the NAO robot, and their own imaginations. Knowing this, the members of the team ran wild with the potential possibilities of what they could make NAO do, writing up huge lists of possible commands and questions to have the NAO unit act upon, and eventually shortening the list down to a refined yet wide-range set of behaviors. </w:t>
      </w:r>
    </w:p>
    <w:p w14:paraId="5FB0593F" w14:textId="77777777" w:rsidR="005A57C2" w:rsidRDefault="005A57C2" w:rsidP="00CD5F0F">
      <w:pPr>
        <w:jc w:val="both"/>
        <w:rPr>
          <w:rFonts w:ascii="Arial" w:eastAsia="Times New Roman" w:hAnsi="Arial" w:cs="Arial"/>
          <w:sz w:val="24"/>
          <w:szCs w:val="24"/>
          <w:lang w:eastAsia="en-US"/>
        </w:rPr>
      </w:pPr>
      <w:r>
        <w:rPr>
          <w:rFonts w:ascii="Arial" w:eastAsia="Times New Roman" w:hAnsi="Arial" w:cs="Arial"/>
          <w:sz w:val="24"/>
          <w:szCs w:val="24"/>
          <w:lang w:eastAsia="en-US"/>
        </w:rPr>
        <w:t xml:space="preserve">AriGato’s research for this project began in late November 2018, where each member performed individualized self-study of the NAO robot’s documentation pages provided by Aldebaran, as well as what other academic groups around the world who had similar projects had completed. This research, combined with weekly meetings with the group’s supervisor and client helped AriGato rule out what sorts of behaviors would be in-scope, and which would be out-of-scope; for example, one of the first ideas that an AriGato team member had was to have NAO recognize hand gestures, or American Sign Language (ASL). Though this concept would’ve </w:t>
      </w:r>
      <w:proofErr w:type="gramStart"/>
      <w:r>
        <w:rPr>
          <w:rFonts w:ascii="Arial" w:eastAsia="Times New Roman" w:hAnsi="Arial" w:cs="Arial"/>
          <w:sz w:val="24"/>
          <w:szCs w:val="24"/>
          <w:lang w:eastAsia="en-US"/>
        </w:rPr>
        <w:t>definitely fit</w:t>
      </w:r>
      <w:proofErr w:type="gramEnd"/>
      <w:r>
        <w:rPr>
          <w:rFonts w:ascii="Arial" w:eastAsia="Times New Roman" w:hAnsi="Arial" w:cs="Arial"/>
          <w:sz w:val="24"/>
          <w:szCs w:val="24"/>
          <w:lang w:eastAsia="en-US"/>
        </w:rPr>
        <w:t xml:space="preserve"> the bill of “exciting and meaningful interaction”, it turned out that there was no native support for NAO to recognize hand/finger gestures, meaning that AriGato would’ve had to code the hand-recognition by themselves – a task that would certainly take longer than a couple of months. </w:t>
      </w:r>
    </w:p>
    <w:p w14:paraId="0B5CB48F" w14:textId="77777777" w:rsidR="005A57C2" w:rsidRDefault="005A57C2" w:rsidP="00CD5F0F">
      <w:pPr>
        <w:jc w:val="both"/>
        <w:rPr>
          <w:rFonts w:ascii="Arial" w:eastAsia="Times New Roman" w:hAnsi="Arial" w:cs="Arial"/>
          <w:sz w:val="24"/>
          <w:szCs w:val="24"/>
          <w:lang w:eastAsia="en-US"/>
        </w:rPr>
      </w:pPr>
      <w:r>
        <w:rPr>
          <w:rFonts w:ascii="Arial" w:eastAsia="Times New Roman" w:hAnsi="Arial" w:cs="Arial"/>
          <w:sz w:val="24"/>
          <w:szCs w:val="24"/>
          <w:lang w:eastAsia="en-US"/>
        </w:rPr>
        <w:t xml:space="preserve">After the initial researching phase concluded, and the team had regrouped after CWU’s Winter break through December 2018, AriGato began working on the set of basic level behaviors for NAO, also known as the project’s “Functional Requirements” (FRs). These basic behaviors include things such as moving various appendages and simple text-to-speech programs, things that are not necessarily the </w:t>
      </w:r>
      <w:proofErr w:type="gramStart"/>
      <w:r>
        <w:rPr>
          <w:rFonts w:ascii="Arial" w:eastAsia="Times New Roman" w:hAnsi="Arial" w:cs="Arial"/>
          <w:sz w:val="24"/>
          <w:szCs w:val="24"/>
          <w:lang w:eastAsia="en-US"/>
        </w:rPr>
        <w:t>most grand</w:t>
      </w:r>
      <w:proofErr w:type="gramEnd"/>
      <w:r>
        <w:rPr>
          <w:rFonts w:ascii="Arial" w:eastAsia="Times New Roman" w:hAnsi="Arial" w:cs="Arial"/>
          <w:sz w:val="24"/>
          <w:szCs w:val="24"/>
          <w:lang w:eastAsia="en-US"/>
        </w:rPr>
        <w:t xml:space="preserve"> of scale, but were necessary to implement to learn the fundamentals of coding in Python (a language that none of AriGato was too familiar with), and taking control of the NAO unit. After about three weeks, the functional requirements were completed, and AriGato had around 12 completed modules, all of which revolved around having NAO perform a small </w:t>
      </w:r>
      <w:proofErr w:type="gramStart"/>
      <w:r>
        <w:rPr>
          <w:rFonts w:ascii="Arial" w:eastAsia="Times New Roman" w:hAnsi="Arial" w:cs="Arial"/>
          <w:sz w:val="24"/>
          <w:szCs w:val="24"/>
          <w:lang w:eastAsia="en-US"/>
        </w:rPr>
        <w:t>movement, or</w:t>
      </w:r>
      <w:proofErr w:type="gramEnd"/>
      <w:r>
        <w:rPr>
          <w:rFonts w:ascii="Arial" w:eastAsia="Times New Roman" w:hAnsi="Arial" w:cs="Arial"/>
          <w:sz w:val="24"/>
          <w:szCs w:val="24"/>
          <w:lang w:eastAsia="en-US"/>
        </w:rPr>
        <w:t xml:space="preserve"> respond to a command/question. </w:t>
      </w:r>
    </w:p>
    <w:p w14:paraId="7E879049" w14:textId="3B4C21F9" w:rsidR="005A57C2" w:rsidRDefault="005A57C2" w:rsidP="00CD5F0F">
      <w:pPr>
        <w:jc w:val="both"/>
        <w:rPr>
          <w:rFonts w:ascii="Arial" w:eastAsia="Times New Roman" w:hAnsi="Arial" w:cs="Arial"/>
          <w:sz w:val="24"/>
          <w:szCs w:val="24"/>
          <w:lang w:eastAsia="en-US"/>
        </w:rPr>
      </w:pPr>
      <w:r>
        <w:rPr>
          <w:rFonts w:ascii="Arial" w:eastAsia="Times New Roman" w:hAnsi="Arial" w:cs="Arial"/>
          <w:sz w:val="24"/>
          <w:szCs w:val="24"/>
          <w:lang w:eastAsia="en-US"/>
        </w:rPr>
        <w:t xml:space="preserve">Once the basics of coding for NAO had been fully understood, it was time for AriGato to move into the next phase of their project’s development: “Non-Functional Requirements” (NFRs), or requirements that built upon the functional side of </w:t>
      </w:r>
      <w:proofErr w:type="gramStart"/>
      <w:r>
        <w:rPr>
          <w:rFonts w:ascii="Arial" w:eastAsia="Times New Roman" w:hAnsi="Arial" w:cs="Arial"/>
          <w:sz w:val="24"/>
          <w:szCs w:val="24"/>
          <w:lang w:eastAsia="en-US"/>
        </w:rPr>
        <w:t>things, and</w:t>
      </w:r>
      <w:proofErr w:type="gramEnd"/>
      <w:r>
        <w:rPr>
          <w:rFonts w:ascii="Arial" w:eastAsia="Times New Roman" w:hAnsi="Arial" w:cs="Arial"/>
          <w:sz w:val="24"/>
          <w:szCs w:val="24"/>
          <w:lang w:eastAsia="en-US"/>
        </w:rPr>
        <w:t xml:space="preserve"> would be used to eventually judge the project’s completeness and the team’s effectiveness. Some of the core NFRs included facial detection and recognition, advanced movement options, and internet-based behaviors. Developing and integrating the NFRs took up the bulk of the project’s lifetime, as they required the most amount of research and testing to successfully complete. It was also at this point in the project that AriGato began to fully understand how NAO’s speech recognition capabilities worked. The team initially figured</w:t>
      </w:r>
      <w:r w:rsidR="00C94090">
        <w:rPr>
          <w:rFonts w:ascii="Arial" w:eastAsia="Times New Roman" w:hAnsi="Arial" w:cs="Arial"/>
          <w:sz w:val="24"/>
          <w:szCs w:val="24"/>
          <w:lang w:eastAsia="en-US"/>
        </w:rPr>
        <w:t xml:space="preserve"> that NAO would work in a similar way to Google Assistant, or Apple’s Siri: meaning that a user could verbally tell the speech recognizer any sentence, and it would accurately parse the spoken phrase and act upon it accordingly. As it turned out, this is not how NAO robots work; NAO’s are only capable of recognizing words/phrases from the finite </w:t>
      </w:r>
      <w:r w:rsidR="00C94090">
        <w:rPr>
          <w:rFonts w:ascii="Arial" w:eastAsia="Times New Roman" w:hAnsi="Arial" w:cs="Arial"/>
          <w:sz w:val="24"/>
          <w:szCs w:val="24"/>
          <w:lang w:eastAsia="en-US"/>
        </w:rPr>
        <w:lastRenderedPageBreak/>
        <w:t xml:space="preserve">list that they are programmed to listen for. This put a hold on many of AriGato’s planned modules, as they relied on essentially having unlimited cases for speech recognition. The workaround that AriGato found for this issue came in the form of using “case statements” within the Choregraphe software, which would be implemented on any modules that would take variable input (e.g., </w:t>
      </w:r>
      <w:proofErr w:type="spellStart"/>
      <w:r w:rsidR="00C94090">
        <w:rPr>
          <w:rFonts w:ascii="Arial" w:eastAsia="Times New Roman" w:hAnsi="Arial" w:cs="Arial"/>
          <w:sz w:val="24"/>
          <w:szCs w:val="24"/>
          <w:lang w:eastAsia="en-US"/>
        </w:rPr>
        <w:t>MovieInformation</w:t>
      </w:r>
      <w:proofErr w:type="spellEnd"/>
      <w:r w:rsidR="00C94090">
        <w:rPr>
          <w:rFonts w:ascii="Arial" w:eastAsia="Times New Roman" w:hAnsi="Arial" w:cs="Arial"/>
          <w:sz w:val="24"/>
          <w:szCs w:val="24"/>
          <w:lang w:eastAsia="en-US"/>
        </w:rPr>
        <w:t>). Though these case statements are</w:t>
      </w:r>
      <w:r w:rsidR="00C3374F">
        <w:rPr>
          <w:rFonts w:ascii="Arial" w:eastAsia="Times New Roman" w:hAnsi="Arial" w:cs="Arial"/>
          <w:sz w:val="24"/>
          <w:szCs w:val="24"/>
          <w:lang w:eastAsia="en-US"/>
        </w:rPr>
        <w:t xml:space="preserve"> only capable</w:t>
      </w:r>
      <w:r w:rsidR="00C94090">
        <w:rPr>
          <w:rFonts w:ascii="Arial" w:eastAsia="Times New Roman" w:hAnsi="Arial" w:cs="Arial"/>
          <w:sz w:val="24"/>
          <w:szCs w:val="24"/>
          <w:lang w:eastAsia="en-US"/>
        </w:rPr>
        <w:t xml:space="preserve"> </w:t>
      </w:r>
      <w:r w:rsidR="00C3374F">
        <w:rPr>
          <w:rFonts w:ascii="Arial" w:eastAsia="Times New Roman" w:hAnsi="Arial" w:cs="Arial"/>
          <w:sz w:val="24"/>
          <w:szCs w:val="24"/>
          <w:lang w:eastAsia="en-US"/>
        </w:rPr>
        <w:t xml:space="preserve">of </w:t>
      </w:r>
      <w:r w:rsidR="00C94090">
        <w:rPr>
          <w:rFonts w:ascii="Arial" w:eastAsia="Times New Roman" w:hAnsi="Arial" w:cs="Arial"/>
          <w:sz w:val="24"/>
          <w:szCs w:val="24"/>
          <w:lang w:eastAsia="en-US"/>
        </w:rPr>
        <w:t>finite</w:t>
      </w:r>
      <w:r w:rsidR="00C3374F">
        <w:rPr>
          <w:rFonts w:ascii="Arial" w:eastAsia="Times New Roman" w:hAnsi="Arial" w:cs="Arial"/>
          <w:sz w:val="24"/>
          <w:szCs w:val="24"/>
          <w:lang w:eastAsia="en-US"/>
        </w:rPr>
        <w:t xml:space="preserve"> inputs, they proved to be a suitable replacement for the original way that AriGato thought that NAO’s speech recognition worked.</w:t>
      </w:r>
    </w:p>
    <w:p w14:paraId="2BC921E6" w14:textId="47DDFDA0" w:rsidR="00816111" w:rsidRDefault="00C3374F" w:rsidP="00CD5F0F">
      <w:pPr>
        <w:jc w:val="both"/>
        <w:rPr>
          <w:rFonts w:ascii="Arial" w:eastAsia="Times New Roman" w:hAnsi="Arial" w:cs="Arial"/>
          <w:sz w:val="24"/>
          <w:szCs w:val="24"/>
          <w:lang w:eastAsia="en-US"/>
        </w:rPr>
      </w:pPr>
      <w:r>
        <w:rPr>
          <w:rFonts w:ascii="Arial" w:eastAsia="Times New Roman" w:hAnsi="Arial" w:cs="Arial"/>
          <w:sz w:val="24"/>
          <w:szCs w:val="24"/>
          <w:lang w:eastAsia="en-US"/>
        </w:rPr>
        <w:t>Come late February, AriGato wrapped up development on the remaining NFRs and began numerous rounds of testing with largely varied groups, ranging from university professors, to students from various non-STEM related departments, to elementary aged children. The results from testing were fruitful, as testers would frequently give ideas to AriGato of new modules that should be implemented (e.g., Favorite Color, Jokes), as well as</w:t>
      </w:r>
      <w:r w:rsidR="00816111">
        <w:rPr>
          <w:rFonts w:ascii="Arial" w:eastAsia="Times New Roman" w:hAnsi="Arial" w:cs="Arial"/>
          <w:sz w:val="24"/>
          <w:szCs w:val="24"/>
          <w:lang w:eastAsia="en-US"/>
        </w:rPr>
        <w:t xml:space="preserve"> ideas for</w:t>
      </w:r>
      <w:r>
        <w:rPr>
          <w:rFonts w:ascii="Arial" w:eastAsia="Times New Roman" w:hAnsi="Arial" w:cs="Arial"/>
          <w:sz w:val="24"/>
          <w:szCs w:val="24"/>
          <w:lang w:eastAsia="en-US"/>
        </w:rPr>
        <w:t xml:space="preserve"> new trigger phrases to</w:t>
      </w:r>
      <w:r w:rsidR="00816111">
        <w:rPr>
          <w:rFonts w:ascii="Arial" w:eastAsia="Times New Roman" w:hAnsi="Arial" w:cs="Arial"/>
          <w:sz w:val="24"/>
          <w:szCs w:val="24"/>
          <w:lang w:eastAsia="en-US"/>
        </w:rPr>
        <w:t xml:space="preserve"> be added to</w:t>
      </w:r>
      <w:r>
        <w:rPr>
          <w:rFonts w:ascii="Arial" w:eastAsia="Times New Roman" w:hAnsi="Arial" w:cs="Arial"/>
          <w:sz w:val="24"/>
          <w:szCs w:val="24"/>
          <w:lang w:eastAsia="en-US"/>
        </w:rPr>
        <w:t xml:space="preserve"> the currently integrated modules</w:t>
      </w:r>
      <w:r w:rsidR="00816111">
        <w:rPr>
          <w:rFonts w:ascii="Arial" w:eastAsia="Times New Roman" w:hAnsi="Arial" w:cs="Arial"/>
          <w:sz w:val="24"/>
          <w:szCs w:val="24"/>
          <w:lang w:eastAsia="en-US"/>
        </w:rPr>
        <w:t>,</w:t>
      </w:r>
      <w:r>
        <w:rPr>
          <w:rFonts w:ascii="Arial" w:eastAsia="Times New Roman" w:hAnsi="Arial" w:cs="Arial"/>
          <w:sz w:val="24"/>
          <w:szCs w:val="24"/>
          <w:lang w:eastAsia="en-US"/>
        </w:rPr>
        <w:t xml:space="preserve"> such that NAO could more easily be interacted with.</w:t>
      </w:r>
      <w:r w:rsidR="00816111">
        <w:rPr>
          <w:rFonts w:ascii="Arial" w:eastAsia="Times New Roman" w:hAnsi="Arial" w:cs="Arial"/>
          <w:sz w:val="24"/>
          <w:szCs w:val="24"/>
          <w:lang w:eastAsia="en-US"/>
        </w:rPr>
        <w:t xml:space="preserve"> The AriGato team members are extremely grateful to all of those who took time out of their schedules to help them test their project, and help it be fully realized as the finished product that it is today!</w:t>
      </w:r>
    </w:p>
    <w:p w14:paraId="2A57AF54" w14:textId="6697B504" w:rsidR="00816111" w:rsidRDefault="00816111" w:rsidP="00CD5F0F">
      <w:pPr>
        <w:jc w:val="both"/>
        <w:rPr>
          <w:rFonts w:ascii="Arial" w:eastAsia="Times New Roman" w:hAnsi="Arial" w:cs="Arial"/>
          <w:sz w:val="24"/>
          <w:szCs w:val="24"/>
          <w:lang w:eastAsia="en-US"/>
        </w:rPr>
      </w:pPr>
      <w:bookmarkStart w:id="287" w:name="_GoBack"/>
      <w:bookmarkEnd w:id="287"/>
      <w:r>
        <w:rPr>
          <w:rFonts w:ascii="Arial" w:eastAsia="Times New Roman" w:hAnsi="Arial" w:cs="Arial"/>
          <w:sz w:val="24"/>
          <w:szCs w:val="24"/>
          <w:lang w:eastAsia="en-US"/>
        </w:rPr>
        <w:t xml:space="preserve">In conclusion, throughout their senior capstone project, all members of the AriGato Robotics Group have learned the power of teamwork and collaboration in the software development setting. The things accomplished in the project would not have been possible without the weekly meetings, constant daily communication through Slack, and the guidance from the team’s supervisor and client. Whenever a new problem or bug arose, all members of the team were quick to spring onto it and help one-another out to solve the issue so that development could smoothly continue. Though at times the project proved to be extremely frustrating due to poor documentation and community support online, </w:t>
      </w:r>
      <w:r w:rsidR="001B46CE">
        <w:rPr>
          <w:rFonts w:ascii="Arial" w:eastAsia="Times New Roman" w:hAnsi="Arial" w:cs="Arial"/>
          <w:sz w:val="24"/>
          <w:szCs w:val="24"/>
          <w:lang w:eastAsia="en-US"/>
        </w:rPr>
        <w:t xml:space="preserve">AriGato put forth their best efforts to work past these </w:t>
      </w:r>
      <w:proofErr w:type="gramStart"/>
      <w:r w:rsidR="001B46CE">
        <w:rPr>
          <w:rFonts w:ascii="Arial" w:eastAsia="Times New Roman" w:hAnsi="Arial" w:cs="Arial"/>
          <w:sz w:val="24"/>
          <w:szCs w:val="24"/>
          <w:lang w:eastAsia="en-US"/>
        </w:rPr>
        <w:t>things, and</w:t>
      </w:r>
      <w:proofErr w:type="gramEnd"/>
      <w:r w:rsidR="001B46CE">
        <w:rPr>
          <w:rFonts w:ascii="Arial" w:eastAsia="Times New Roman" w:hAnsi="Arial" w:cs="Arial"/>
          <w:sz w:val="24"/>
          <w:szCs w:val="24"/>
          <w:lang w:eastAsia="en-US"/>
        </w:rPr>
        <w:t xml:space="preserve"> became better software developers as a result. The team fully believes that they have delivered a successful senior capstone project based upon the assigned requirements.</w:t>
      </w:r>
    </w:p>
    <w:p w14:paraId="65085628" w14:textId="77777777" w:rsidR="001B46CE" w:rsidRDefault="001B46CE" w:rsidP="00816111">
      <w:pPr>
        <w:rPr>
          <w:rFonts w:ascii="Arial" w:eastAsia="Times New Roman" w:hAnsi="Arial" w:cs="Arial"/>
          <w:sz w:val="24"/>
          <w:szCs w:val="24"/>
          <w:lang w:eastAsia="en-US"/>
        </w:rPr>
      </w:pPr>
    </w:p>
    <w:p w14:paraId="459A2DBA" w14:textId="1DC8EA4A" w:rsidR="001B46CE" w:rsidRPr="001B46CE" w:rsidRDefault="009761B0" w:rsidP="001B46CE">
      <w:pPr>
        <w:jc w:val="center"/>
        <w:rPr>
          <w:rFonts w:ascii="Arial" w:eastAsia="Times New Roman" w:hAnsi="Arial" w:cs="Arial"/>
          <w:i/>
          <w:sz w:val="24"/>
          <w:szCs w:val="24"/>
          <w:lang w:eastAsia="en-US"/>
        </w:rPr>
      </w:pPr>
      <w:r>
        <w:rPr>
          <w:rFonts w:ascii="Arial" w:eastAsia="Times New Roman" w:hAnsi="Arial" w:cs="Arial"/>
          <w:i/>
          <w:sz w:val="24"/>
          <w:szCs w:val="24"/>
          <w:lang w:eastAsia="en-US"/>
        </w:rPr>
        <w:t>“</w:t>
      </w:r>
      <w:r w:rsidR="001B46CE" w:rsidRPr="001B46CE">
        <w:rPr>
          <w:rFonts w:ascii="Arial" w:eastAsia="Times New Roman" w:hAnsi="Arial" w:cs="Arial"/>
          <w:i/>
          <w:sz w:val="24"/>
          <w:szCs w:val="24"/>
          <w:lang w:eastAsia="en-US"/>
        </w:rPr>
        <w:t xml:space="preserve">Thank you to </w:t>
      </w:r>
      <w:r w:rsidR="001B46CE">
        <w:rPr>
          <w:rFonts w:ascii="Arial" w:eastAsia="Times New Roman" w:hAnsi="Arial" w:cs="Arial"/>
          <w:i/>
          <w:sz w:val="24"/>
          <w:szCs w:val="24"/>
          <w:lang w:eastAsia="en-US"/>
        </w:rPr>
        <w:t>s</w:t>
      </w:r>
      <w:r w:rsidR="001B46CE" w:rsidRPr="001B46CE">
        <w:rPr>
          <w:rFonts w:ascii="Arial" w:eastAsia="Times New Roman" w:hAnsi="Arial" w:cs="Arial"/>
          <w:i/>
          <w:sz w:val="24"/>
          <w:szCs w:val="24"/>
          <w:lang w:eastAsia="en-US"/>
        </w:rPr>
        <w:t xml:space="preserve">upervisor Dr. Donald Davendra, the team’s </w:t>
      </w:r>
      <w:r w:rsidR="001B46CE">
        <w:rPr>
          <w:rFonts w:ascii="Arial" w:eastAsia="Times New Roman" w:hAnsi="Arial" w:cs="Arial"/>
          <w:i/>
          <w:sz w:val="24"/>
          <w:szCs w:val="24"/>
          <w:lang w:eastAsia="en-US"/>
        </w:rPr>
        <w:t>c</w:t>
      </w:r>
      <w:r w:rsidR="001B46CE" w:rsidRPr="001B46CE">
        <w:rPr>
          <w:rFonts w:ascii="Arial" w:eastAsia="Times New Roman" w:hAnsi="Arial" w:cs="Arial"/>
          <w:i/>
          <w:sz w:val="24"/>
          <w:szCs w:val="24"/>
          <w:lang w:eastAsia="en-US"/>
        </w:rPr>
        <w:t>lient, Dr. Szilard Vajda, and the entire Central Washington University Computer Science department for the opportunity to work on this meaningful and exciting project!</w:t>
      </w:r>
      <w:r>
        <w:rPr>
          <w:rFonts w:ascii="Arial" w:eastAsia="Times New Roman" w:hAnsi="Arial" w:cs="Arial"/>
          <w:i/>
          <w:sz w:val="24"/>
          <w:szCs w:val="24"/>
          <w:lang w:eastAsia="en-US"/>
        </w:rPr>
        <w:t>”</w:t>
      </w:r>
      <w:r w:rsidR="001B46CE">
        <w:rPr>
          <w:rFonts w:ascii="Arial" w:eastAsia="Times New Roman" w:hAnsi="Arial" w:cs="Arial"/>
          <w:i/>
          <w:sz w:val="24"/>
          <w:szCs w:val="24"/>
          <w:lang w:eastAsia="en-US"/>
        </w:rPr>
        <w:t xml:space="preserve"> – AriGato Robotics</w:t>
      </w:r>
    </w:p>
    <w:p w14:paraId="570DC873" w14:textId="65866321" w:rsidR="0005062A" w:rsidRDefault="00816957" w:rsidP="007536CB">
      <w:pPr>
        <w:tabs>
          <w:tab w:val="left" w:pos="2379"/>
        </w:tabs>
        <w:ind w:left="0"/>
        <w:rPr>
          <w:rFonts w:ascii="Arial" w:eastAsia="Times New Roman" w:hAnsi="Arial" w:cs="Arial"/>
          <w:sz w:val="24"/>
          <w:szCs w:val="24"/>
          <w:lang w:eastAsia="en-US"/>
        </w:rPr>
      </w:pPr>
      <w:r w:rsidRPr="00816957">
        <w:rPr>
          <w:rFonts w:ascii="Arial" w:eastAsia="Times New Roman" w:hAnsi="Arial" w:cs="Arial"/>
          <w:noProof/>
          <w:sz w:val="24"/>
          <w:szCs w:val="24"/>
          <w:lang w:eastAsia="en-US"/>
        </w:rPr>
        <w:drawing>
          <wp:anchor distT="0" distB="0" distL="114300" distR="114300" simplePos="0" relativeHeight="251729920" behindDoc="1" locked="0" layoutInCell="1" allowOverlap="1" wp14:anchorId="54088036" wp14:editId="6429E47D">
            <wp:simplePos x="0" y="0"/>
            <wp:positionH relativeFrom="column">
              <wp:posOffset>890270</wp:posOffset>
            </wp:positionH>
            <wp:positionV relativeFrom="paragraph">
              <wp:posOffset>187546</wp:posOffset>
            </wp:positionV>
            <wp:extent cx="1758315" cy="1550670"/>
            <wp:effectExtent l="0" t="0" r="0" b="0"/>
            <wp:wrapNone/>
            <wp:docPr id="226" name="Picture 2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2E927B11" w14:textId="6F95DC9A" w:rsidR="0005062A" w:rsidRPr="0005062A" w:rsidRDefault="00816957" w:rsidP="0005062A">
      <w:pPr>
        <w:tabs>
          <w:tab w:val="left" w:pos="7443"/>
        </w:tabs>
        <w:rPr>
          <w:rFonts w:ascii="Arial" w:eastAsia="Times New Roman" w:hAnsi="Arial" w:cs="Arial"/>
          <w:sz w:val="24"/>
          <w:szCs w:val="24"/>
          <w:lang w:eastAsia="en-US"/>
        </w:rPr>
      </w:pPr>
      <w:r w:rsidRPr="00816957">
        <w:rPr>
          <w:rFonts w:ascii="Arial" w:eastAsia="Times New Roman" w:hAnsi="Arial" w:cs="Arial"/>
          <w:noProof/>
          <w:sz w:val="24"/>
          <w:szCs w:val="24"/>
          <w:lang w:eastAsia="en-US"/>
        </w:rPr>
        <w:drawing>
          <wp:anchor distT="0" distB="0" distL="114300" distR="114300" simplePos="0" relativeHeight="251728896" behindDoc="1" locked="0" layoutInCell="1" allowOverlap="1" wp14:anchorId="24FF9E52" wp14:editId="362F8B91">
            <wp:simplePos x="0" y="0"/>
            <wp:positionH relativeFrom="column">
              <wp:posOffset>2213610</wp:posOffset>
            </wp:positionH>
            <wp:positionV relativeFrom="paragraph">
              <wp:posOffset>65405</wp:posOffset>
            </wp:positionV>
            <wp:extent cx="4485005" cy="150495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sectPr w:rsidR="0005062A" w:rsidRPr="0005062A" w:rsidSect="00BE1FEF">
      <w:footerReference w:type="default" r:id="rId22"/>
      <w:headerReference w:type="firs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9AC648" w14:textId="77777777" w:rsidR="005872C1" w:rsidRDefault="005872C1">
      <w:r>
        <w:separator/>
      </w:r>
    </w:p>
    <w:p w14:paraId="32B56AE2" w14:textId="77777777" w:rsidR="005872C1" w:rsidRDefault="005872C1"/>
  </w:endnote>
  <w:endnote w:type="continuationSeparator" w:id="0">
    <w:p w14:paraId="3FDA862A" w14:textId="77777777" w:rsidR="005872C1" w:rsidRDefault="005872C1">
      <w:r>
        <w:continuationSeparator/>
      </w:r>
    </w:p>
    <w:p w14:paraId="3D59C3D0" w14:textId="77777777" w:rsidR="005872C1" w:rsidRDefault="005872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21146"/>
      <w:docPartObj>
        <w:docPartGallery w:val="Page Numbers (Bottom of Page)"/>
        <w:docPartUnique/>
      </w:docPartObj>
    </w:sdtPr>
    <w:sdtEndPr>
      <w:rPr>
        <w:noProof/>
      </w:rPr>
    </w:sdtEndPr>
    <w:sdtContent>
      <w:p w14:paraId="0DF1B89C" w14:textId="5FA53027" w:rsidR="00AE6C65" w:rsidRDefault="00AE6C65">
        <w:pPr>
          <w:pStyle w:val="Footer"/>
          <w:jc w:val="right"/>
        </w:pPr>
        <w:r>
          <w:fldChar w:fldCharType="begin"/>
        </w:r>
        <w:r>
          <w:instrText xml:space="preserve"> PAGE   \* MERGEFORMAT </w:instrText>
        </w:r>
        <w:r>
          <w:fldChar w:fldCharType="separate"/>
        </w:r>
        <w:r>
          <w:rPr>
            <w:noProof/>
          </w:rPr>
          <w:t>30</w:t>
        </w:r>
        <w:r>
          <w:rPr>
            <w:noProof/>
          </w:rPr>
          <w:fldChar w:fldCharType="end"/>
        </w:r>
      </w:p>
    </w:sdtContent>
  </w:sdt>
  <w:p w14:paraId="7AF4AA97" w14:textId="77777777" w:rsidR="00AE6C65" w:rsidRDefault="00AE6C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2749FB" w14:textId="77777777" w:rsidR="005872C1" w:rsidRDefault="005872C1">
      <w:r>
        <w:separator/>
      </w:r>
    </w:p>
    <w:p w14:paraId="594DEF6F" w14:textId="77777777" w:rsidR="005872C1" w:rsidRDefault="005872C1"/>
  </w:footnote>
  <w:footnote w:type="continuationSeparator" w:id="0">
    <w:p w14:paraId="4F645DF4" w14:textId="77777777" w:rsidR="005872C1" w:rsidRDefault="005872C1">
      <w:r>
        <w:continuationSeparator/>
      </w:r>
    </w:p>
    <w:p w14:paraId="587535A7" w14:textId="77777777" w:rsidR="005872C1" w:rsidRDefault="005872C1"/>
  </w:footnote>
  <w:footnote w:id="1">
    <w:p w14:paraId="13479EDE" w14:textId="77777777" w:rsidR="00AE6C65" w:rsidRDefault="00AE6C65"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AE6C65" w:rsidRDefault="00AE6C65">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86E05" w14:textId="77777777" w:rsidR="00AE6C65" w:rsidRDefault="00AE6C65">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08074A0"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fillcolor="#e84c2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B0CF6"/>
    <w:multiLevelType w:val="multilevel"/>
    <w:tmpl w:val="ED64A60C"/>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892DEE"/>
    <w:multiLevelType w:val="multilevel"/>
    <w:tmpl w:val="5F9C5E30"/>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0A49A1"/>
    <w:multiLevelType w:val="multilevel"/>
    <w:tmpl w:val="CE6A45B6"/>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27" w15:restartNumberingAfterBreak="0">
    <w:nsid w:val="4BA953EF"/>
    <w:multiLevelType w:val="multilevel"/>
    <w:tmpl w:val="798A25A6"/>
    <w:lvl w:ilvl="0">
      <w:start w:val="2"/>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016" w:hanging="1440"/>
      </w:pPr>
      <w:rPr>
        <w:rFonts w:hint="default"/>
      </w:rPr>
    </w:lvl>
  </w:abstractNum>
  <w:abstractNum w:abstractNumId="28"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4"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15:restartNumberingAfterBreak="0">
    <w:nsid w:val="73596B73"/>
    <w:multiLevelType w:val="multilevel"/>
    <w:tmpl w:val="E690A7F2"/>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46"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9"/>
  </w:num>
  <w:num w:numId="3">
    <w:abstractNumId w:val="4"/>
  </w:num>
  <w:num w:numId="4">
    <w:abstractNumId w:val="30"/>
  </w:num>
  <w:num w:numId="5">
    <w:abstractNumId w:val="6"/>
  </w:num>
  <w:num w:numId="6">
    <w:abstractNumId w:val="32"/>
  </w:num>
  <w:num w:numId="7">
    <w:abstractNumId w:val="1"/>
  </w:num>
  <w:num w:numId="8">
    <w:abstractNumId w:val="28"/>
  </w:num>
  <w:num w:numId="9">
    <w:abstractNumId w:val="22"/>
  </w:num>
  <w:num w:numId="10">
    <w:abstractNumId w:val="23"/>
  </w:num>
  <w:num w:numId="11">
    <w:abstractNumId w:val="24"/>
  </w:num>
  <w:num w:numId="12">
    <w:abstractNumId w:val="40"/>
  </w:num>
  <w:num w:numId="13">
    <w:abstractNumId w:val="37"/>
  </w:num>
  <w:num w:numId="14">
    <w:abstractNumId w:val="15"/>
  </w:num>
  <w:num w:numId="15">
    <w:abstractNumId w:val="33"/>
  </w:num>
  <w:num w:numId="16">
    <w:abstractNumId w:val="36"/>
  </w:num>
  <w:num w:numId="17">
    <w:abstractNumId w:val="18"/>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5"/>
  </w:num>
  <w:num w:numId="21">
    <w:abstractNumId w:val="9"/>
  </w:num>
  <w:num w:numId="22">
    <w:abstractNumId w:val="10"/>
  </w:num>
  <w:num w:numId="23">
    <w:abstractNumId w:val="0"/>
  </w:num>
  <w:num w:numId="24">
    <w:abstractNumId w:val="7"/>
  </w:num>
  <w:num w:numId="25">
    <w:abstractNumId w:val="17"/>
  </w:num>
  <w:num w:numId="26">
    <w:abstractNumId w:val="19"/>
  </w:num>
  <w:num w:numId="27">
    <w:abstractNumId w:val="39"/>
  </w:num>
  <w:num w:numId="28">
    <w:abstractNumId w:val="42"/>
  </w:num>
  <w:num w:numId="29">
    <w:abstractNumId w:val="13"/>
  </w:num>
  <w:num w:numId="30">
    <w:abstractNumId w:val="38"/>
  </w:num>
  <w:num w:numId="31">
    <w:abstractNumId w:val="25"/>
  </w:num>
  <w:num w:numId="32">
    <w:abstractNumId w:val="16"/>
  </w:num>
  <w:num w:numId="33">
    <w:abstractNumId w:val="21"/>
  </w:num>
  <w:num w:numId="34">
    <w:abstractNumId w:val="20"/>
  </w:num>
  <w:num w:numId="35">
    <w:abstractNumId w:val="3"/>
  </w:num>
  <w:num w:numId="36">
    <w:abstractNumId w:val="41"/>
  </w:num>
  <w:num w:numId="37">
    <w:abstractNumId w:val="46"/>
  </w:num>
  <w:num w:numId="38">
    <w:abstractNumId w:val="11"/>
  </w:num>
  <w:num w:numId="39">
    <w:abstractNumId w:val="31"/>
  </w:num>
  <w:num w:numId="40">
    <w:abstractNumId w:val="5"/>
  </w:num>
  <w:num w:numId="41">
    <w:abstractNumId w:val="44"/>
  </w:num>
  <w:num w:numId="42">
    <w:abstractNumId w:val="34"/>
  </w:num>
  <w:num w:numId="43">
    <w:abstractNumId w:val="43"/>
  </w:num>
  <w:num w:numId="44">
    <w:abstractNumId w:val="45"/>
  </w:num>
  <w:num w:numId="45">
    <w:abstractNumId w:val="14"/>
  </w:num>
  <w:num w:numId="46">
    <w:abstractNumId w:val="26"/>
  </w:num>
  <w:num w:numId="47">
    <w:abstractNumId w:val="8"/>
  </w:num>
  <w:num w:numId="48">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9E"/>
    <w:rsid w:val="00001D46"/>
    <w:rsid w:val="00003EF2"/>
    <w:rsid w:val="000070E8"/>
    <w:rsid w:val="00020B56"/>
    <w:rsid w:val="00035F18"/>
    <w:rsid w:val="00037168"/>
    <w:rsid w:val="000453F3"/>
    <w:rsid w:val="00047679"/>
    <w:rsid w:val="0005062A"/>
    <w:rsid w:val="0005206B"/>
    <w:rsid w:val="000632CF"/>
    <w:rsid w:val="00067E02"/>
    <w:rsid w:val="000733A4"/>
    <w:rsid w:val="000777D6"/>
    <w:rsid w:val="000826DF"/>
    <w:rsid w:val="0008452A"/>
    <w:rsid w:val="00087CF2"/>
    <w:rsid w:val="000951FD"/>
    <w:rsid w:val="000A1592"/>
    <w:rsid w:val="000A1637"/>
    <w:rsid w:val="000A36D5"/>
    <w:rsid w:val="000D278A"/>
    <w:rsid w:val="000E24A7"/>
    <w:rsid w:val="000E528F"/>
    <w:rsid w:val="000F44B6"/>
    <w:rsid w:val="001016C2"/>
    <w:rsid w:val="0010422F"/>
    <w:rsid w:val="00106EC2"/>
    <w:rsid w:val="0010745E"/>
    <w:rsid w:val="00107CB6"/>
    <w:rsid w:val="001117D9"/>
    <w:rsid w:val="00120911"/>
    <w:rsid w:val="00127BAC"/>
    <w:rsid w:val="00133034"/>
    <w:rsid w:val="0013333F"/>
    <w:rsid w:val="001509B0"/>
    <w:rsid w:val="00172F94"/>
    <w:rsid w:val="00174C2C"/>
    <w:rsid w:val="00182172"/>
    <w:rsid w:val="00190C38"/>
    <w:rsid w:val="00193090"/>
    <w:rsid w:val="00193898"/>
    <w:rsid w:val="00195C7B"/>
    <w:rsid w:val="0019761E"/>
    <w:rsid w:val="001B385B"/>
    <w:rsid w:val="001B46CE"/>
    <w:rsid w:val="001C420D"/>
    <w:rsid w:val="001C7DEA"/>
    <w:rsid w:val="001D0022"/>
    <w:rsid w:val="001D3F6B"/>
    <w:rsid w:val="001D5B9B"/>
    <w:rsid w:val="001E031C"/>
    <w:rsid w:val="001E4A6E"/>
    <w:rsid w:val="001E63EE"/>
    <w:rsid w:val="001F00DD"/>
    <w:rsid w:val="001F4E36"/>
    <w:rsid w:val="002139A9"/>
    <w:rsid w:val="00234D1C"/>
    <w:rsid w:val="00241FBD"/>
    <w:rsid w:val="00281454"/>
    <w:rsid w:val="00292759"/>
    <w:rsid w:val="00296887"/>
    <w:rsid w:val="002A1011"/>
    <w:rsid w:val="002B1717"/>
    <w:rsid w:val="002B21AE"/>
    <w:rsid w:val="002C4033"/>
    <w:rsid w:val="002D5055"/>
    <w:rsid w:val="002E2C96"/>
    <w:rsid w:val="002E7074"/>
    <w:rsid w:val="002F2A02"/>
    <w:rsid w:val="002F4A37"/>
    <w:rsid w:val="002F674A"/>
    <w:rsid w:val="002F6B85"/>
    <w:rsid w:val="003067D4"/>
    <w:rsid w:val="00312DD5"/>
    <w:rsid w:val="00313BEF"/>
    <w:rsid w:val="00313D1A"/>
    <w:rsid w:val="003239E0"/>
    <w:rsid w:val="00323F34"/>
    <w:rsid w:val="00327B04"/>
    <w:rsid w:val="0033593E"/>
    <w:rsid w:val="003411A9"/>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1EEA"/>
    <w:rsid w:val="003D314B"/>
    <w:rsid w:val="003D51E3"/>
    <w:rsid w:val="00415E2E"/>
    <w:rsid w:val="00424178"/>
    <w:rsid w:val="004304B9"/>
    <w:rsid w:val="00432939"/>
    <w:rsid w:val="00442452"/>
    <w:rsid w:val="00450F5D"/>
    <w:rsid w:val="00451C44"/>
    <w:rsid w:val="00452032"/>
    <w:rsid w:val="004529ED"/>
    <w:rsid w:val="004534A5"/>
    <w:rsid w:val="00455E9E"/>
    <w:rsid w:val="004566FA"/>
    <w:rsid w:val="00465739"/>
    <w:rsid w:val="00466212"/>
    <w:rsid w:val="004717DD"/>
    <w:rsid w:val="004747DB"/>
    <w:rsid w:val="0047705E"/>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08EA"/>
    <w:rsid w:val="00554BB0"/>
    <w:rsid w:val="005558E3"/>
    <w:rsid w:val="00560DFC"/>
    <w:rsid w:val="00570FDA"/>
    <w:rsid w:val="005725C5"/>
    <w:rsid w:val="00573664"/>
    <w:rsid w:val="00573CB3"/>
    <w:rsid w:val="00575E95"/>
    <w:rsid w:val="00582D2A"/>
    <w:rsid w:val="00584DB0"/>
    <w:rsid w:val="00585B8C"/>
    <w:rsid w:val="005872C1"/>
    <w:rsid w:val="005904AB"/>
    <w:rsid w:val="00591EAC"/>
    <w:rsid w:val="00594BA9"/>
    <w:rsid w:val="00595D6D"/>
    <w:rsid w:val="005A57C2"/>
    <w:rsid w:val="005B758F"/>
    <w:rsid w:val="005C1D4A"/>
    <w:rsid w:val="005C22F2"/>
    <w:rsid w:val="005C7CFA"/>
    <w:rsid w:val="005D7212"/>
    <w:rsid w:val="005F27E7"/>
    <w:rsid w:val="005F3428"/>
    <w:rsid w:val="006111F3"/>
    <w:rsid w:val="006175C6"/>
    <w:rsid w:val="006213A2"/>
    <w:rsid w:val="00621FCD"/>
    <w:rsid w:val="0064570A"/>
    <w:rsid w:val="00660B21"/>
    <w:rsid w:val="00665048"/>
    <w:rsid w:val="006664FF"/>
    <w:rsid w:val="00667318"/>
    <w:rsid w:val="006731E5"/>
    <w:rsid w:val="006A58A5"/>
    <w:rsid w:val="006C07FE"/>
    <w:rsid w:val="006D5516"/>
    <w:rsid w:val="006E589E"/>
    <w:rsid w:val="006F12EE"/>
    <w:rsid w:val="007000BC"/>
    <w:rsid w:val="00702BC6"/>
    <w:rsid w:val="00714CE5"/>
    <w:rsid w:val="00720F97"/>
    <w:rsid w:val="00733F28"/>
    <w:rsid w:val="00736E05"/>
    <w:rsid w:val="007458ED"/>
    <w:rsid w:val="0074652C"/>
    <w:rsid w:val="007536CB"/>
    <w:rsid w:val="00775123"/>
    <w:rsid w:val="007778F2"/>
    <w:rsid w:val="007A030E"/>
    <w:rsid w:val="007B2553"/>
    <w:rsid w:val="007E4B12"/>
    <w:rsid w:val="007E4ECD"/>
    <w:rsid w:val="007E7753"/>
    <w:rsid w:val="007F365D"/>
    <w:rsid w:val="0081328D"/>
    <w:rsid w:val="0081364B"/>
    <w:rsid w:val="00813969"/>
    <w:rsid w:val="00813C5B"/>
    <w:rsid w:val="00816111"/>
    <w:rsid w:val="00816957"/>
    <w:rsid w:val="00822A8D"/>
    <w:rsid w:val="00826651"/>
    <w:rsid w:val="00830C9B"/>
    <w:rsid w:val="00831731"/>
    <w:rsid w:val="00835352"/>
    <w:rsid w:val="00835FC0"/>
    <w:rsid w:val="008374B9"/>
    <w:rsid w:val="00837DB0"/>
    <w:rsid w:val="0084303C"/>
    <w:rsid w:val="00852FE0"/>
    <w:rsid w:val="00861373"/>
    <w:rsid w:val="0087048C"/>
    <w:rsid w:val="00873EB1"/>
    <w:rsid w:val="00874542"/>
    <w:rsid w:val="00890405"/>
    <w:rsid w:val="0089166F"/>
    <w:rsid w:val="0089678D"/>
    <w:rsid w:val="008A74A3"/>
    <w:rsid w:val="008B6100"/>
    <w:rsid w:val="008B72E1"/>
    <w:rsid w:val="008C14DE"/>
    <w:rsid w:val="008C64DF"/>
    <w:rsid w:val="008C6DEF"/>
    <w:rsid w:val="008D3680"/>
    <w:rsid w:val="008D405D"/>
    <w:rsid w:val="008E4A19"/>
    <w:rsid w:val="00902BE5"/>
    <w:rsid w:val="009032AD"/>
    <w:rsid w:val="00907CBB"/>
    <w:rsid w:val="00910279"/>
    <w:rsid w:val="00913AE4"/>
    <w:rsid w:val="00917EB1"/>
    <w:rsid w:val="00922E6F"/>
    <w:rsid w:val="00924657"/>
    <w:rsid w:val="009316DD"/>
    <w:rsid w:val="00931DEC"/>
    <w:rsid w:val="009356D0"/>
    <w:rsid w:val="009450B3"/>
    <w:rsid w:val="00974531"/>
    <w:rsid w:val="00975009"/>
    <w:rsid w:val="009761B0"/>
    <w:rsid w:val="00976A9B"/>
    <w:rsid w:val="009800D6"/>
    <w:rsid w:val="00991296"/>
    <w:rsid w:val="0099384F"/>
    <w:rsid w:val="009A0C18"/>
    <w:rsid w:val="009A32A1"/>
    <w:rsid w:val="009A58B8"/>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24C18"/>
    <w:rsid w:val="00A31ACB"/>
    <w:rsid w:val="00A31C80"/>
    <w:rsid w:val="00A33590"/>
    <w:rsid w:val="00A41758"/>
    <w:rsid w:val="00A41B6A"/>
    <w:rsid w:val="00A44CB7"/>
    <w:rsid w:val="00A47477"/>
    <w:rsid w:val="00A72CC5"/>
    <w:rsid w:val="00A73F88"/>
    <w:rsid w:val="00A749B5"/>
    <w:rsid w:val="00A75A97"/>
    <w:rsid w:val="00A838DC"/>
    <w:rsid w:val="00A86AE4"/>
    <w:rsid w:val="00A924D8"/>
    <w:rsid w:val="00A96D35"/>
    <w:rsid w:val="00AA0446"/>
    <w:rsid w:val="00AA17E1"/>
    <w:rsid w:val="00AA3473"/>
    <w:rsid w:val="00AA4716"/>
    <w:rsid w:val="00AA6B7C"/>
    <w:rsid w:val="00AB1284"/>
    <w:rsid w:val="00AB4DB1"/>
    <w:rsid w:val="00AC61F2"/>
    <w:rsid w:val="00AC67D3"/>
    <w:rsid w:val="00AD000F"/>
    <w:rsid w:val="00AD05EF"/>
    <w:rsid w:val="00AD0ABF"/>
    <w:rsid w:val="00AD258A"/>
    <w:rsid w:val="00AD5EE8"/>
    <w:rsid w:val="00AD7CB9"/>
    <w:rsid w:val="00AE259E"/>
    <w:rsid w:val="00AE331D"/>
    <w:rsid w:val="00AE546B"/>
    <w:rsid w:val="00AE6A76"/>
    <w:rsid w:val="00AE6C65"/>
    <w:rsid w:val="00B03CF0"/>
    <w:rsid w:val="00B21040"/>
    <w:rsid w:val="00B30B09"/>
    <w:rsid w:val="00B50D78"/>
    <w:rsid w:val="00B5231F"/>
    <w:rsid w:val="00B55F12"/>
    <w:rsid w:val="00B6392E"/>
    <w:rsid w:val="00B77896"/>
    <w:rsid w:val="00B83CC0"/>
    <w:rsid w:val="00B8461E"/>
    <w:rsid w:val="00B84773"/>
    <w:rsid w:val="00B8689E"/>
    <w:rsid w:val="00B87079"/>
    <w:rsid w:val="00BA28AA"/>
    <w:rsid w:val="00BA39BE"/>
    <w:rsid w:val="00BA76BF"/>
    <w:rsid w:val="00BB3D17"/>
    <w:rsid w:val="00BB46BB"/>
    <w:rsid w:val="00BB5778"/>
    <w:rsid w:val="00BB77DA"/>
    <w:rsid w:val="00BC6F2D"/>
    <w:rsid w:val="00BE1FEF"/>
    <w:rsid w:val="00BF1FC4"/>
    <w:rsid w:val="00BF621F"/>
    <w:rsid w:val="00BF7738"/>
    <w:rsid w:val="00C053F3"/>
    <w:rsid w:val="00C06B76"/>
    <w:rsid w:val="00C166EA"/>
    <w:rsid w:val="00C17E75"/>
    <w:rsid w:val="00C333F0"/>
    <w:rsid w:val="00C3374F"/>
    <w:rsid w:val="00C35C1A"/>
    <w:rsid w:val="00C41938"/>
    <w:rsid w:val="00C51B0C"/>
    <w:rsid w:val="00C5386A"/>
    <w:rsid w:val="00C64B77"/>
    <w:rsid w:val="00C65923"/>
    <w:rsid w:val="00C67C9D"/>
    <w:rsid w:val="00C73A6B"/>
    <w:rsid w:val="00C76A2D"/>
    <w:rsid w:val="00C81CFB"/>
    <w:rsid w:val="00C87995"/>
    <w:rsid w:val="00C903DE"/>
    <w:rsid w:val="00C94090"/>
    <w:rsid w:val="00CB3F59"/>
    <w:rsid w:val="00CB5473"/>
    <w:rsid w:val="00CB628D"/>
    <w:rsid w:val="00CC2B01"/>
    <w:rsid w:val="00CC5A40"/>
    <w:rsid w:val="00CC67F3"/>
    <w:rsid w:val="00CD5F0F"/>
    <w:rsid w:val="00CE3F33"/>
    <w:rsid w:val="00CE5BEB"/>
    <w:rsid w:val="00CE6CC4"/>
    <w:rsid w:val="00CF6DFD"/>
    <w:rsid w:val="00D018AC"/>
    <w:rsid w:val="00D10AB6"/>
    <w:rsid w:val="00D21501"/>
    <w:rsid w:val="00D30203"/>
    <w:rsid w:val="00D33B2A"/>
    <w:rsid w:val="00D3606F"/>
    <w:rsid w:val="00D404D8"/>
    <w:rsid w:val="00D44E86"/>
    <w:rsid w:val="00D51B3B"/>
    <w:rsid w:val="00D614EE"/>
    <w:rsid w:val="00D6409A"/>
    <w:rsid w:val="00D65EAA"/>
    <w:rsid w:val="00D713A2"/>
    <w:rsid w:val="00D817C3"/>
    <w:rsid w:val="00D87D26"/>
    <w:rsid w:val="00DA0B66"/>
    <w:rsid w:val="00DA3D5D"/>
    <w:rsid w:val="00DA7447"/>
    <w:rsid w:val="00DB65E2"/>
    <w:rsid w:val="00DC2FB6"/>
    <w:rsid w:val="00DD1B12"/>
    <w:rsid w:val="00DD2937"/>
    <w:rsid w:val="00DF050D"/>
    <w:rsid w:val="00E001A4"/>
    <w:rsid w:val="00E0185B"/>
    <w:rsid w:val="00E106CA"/>
    <w:rsid w:val="00E127EF"/>
    <w:rsid w:val="00E254D8"/>
    <w:rsid w:val="00E279B8"/>
    <w:rsid w:val="00E32CAB"/>
    <w:rsid w:val="00E445F5"/>
    <w:rsid w:val="00E510A0"/>
    <w:rsid w:val="00E6095A"/>
    <w:rsid w:val="00E756E6"/>
    <w:rsid w:val="00E81D9E"/>
    <w:rsid w:val="00E9084D"/>
    <w:rsid w:val="00E9115C"/>
    <w:rsid w:val="00E93FD1"/>
    <w:rsid w:val="00E940A6"/>
    <w:rsid w:val="00EA05B8"/>
    <w:rsid w:val="00EB203B"/>
    <w:rsid w:val="00EB29AB"/>
    <w:rsid w:val="00EB3320"/>
    <w:rsid w:val="00EB3D27"/>
    <w:rsid w:val="00EC6352"/>
    <w:rsid w:val="00ED10B2"/>
    <w:rsid w:val="00ED4764"/>
    <w:rsid w:val="00EE767C"/>
    <w:rsid w:val="00EE7A9B"/>
    <w:rsid w:val="00F001EA"/>
    <w:rsid w:val="00F01CD9"/>
    <w:rsid w:val="00F06263"/>
    <w:rsid w:val="00F2191D"/>
    <w:rsid w:val="00F25155"/>
    <w:rsid w:val="00F32F0B"/>
    <w:rsid w:val="00F41B1C"/>
    <w:rsid w:val="00F45498"/>
    <w:rsid w:val="00F52FDC"/>
    <w:rsid w:val="00F646EE"/>
    <w:rsid w:val="00F652B2"/>
    <w:rsid w:val="00F911AA"/>
    <w:rsid w:val="00F93ABE"/>
    <w:rsid w:val="00F94D5B"/>
    <w:rsid w:val="00FB405F"/>
    <w:rsid w:val="00FB59E7"/>
    <w:rsid w:val="00FB60F3"/>
    <w:rsid w:val="00FC0956"/>
    <w:rsid w:val="00FC1707"/>
    <w:rsid w:val="00FC191D"/>
    <w:rsid w:val="00FC4036"/>
    <w:rsid w:val="00FC6345"/>
    <w:rsid w:val="00FE1979"/>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53F3"/>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241FBD"/>
    <w:rPr>
      <w:color w:val="auto"/>
      <w:u w:val="non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 w:type="character" w:styleId="UnresolvedMention">
    <w:name w:val="Unresolved Mention"/>
    <w:basedOn w:val="DefaultParagraphFont"/>
    <w:uiPriority w:val="99"/>
    <w:semiHidden/>
    <w:unhideWhenUsed/>
    <w:rsid w:val="00873EB1"/>
    <w:rPr>
      <w:color w:val="605E5C"/>
      <w:shd w:val="clear" w:color="auto" w:fill="E1DFDD"/>
    </w:rPr>
  </w:style>
  <w:style w:type="character" w:styleId="FollowedHyperlink">
    <w:name w:val="FollowedHyperlink"/>
    <w:basedOn w:val="DefaultParagraphFont"/>
    <w:uiPriority w:val="99"/>
    <w:semiHidden/>
    <w:unhideWhenUsed/>
    <w:rsid w:val="00241FBD"/>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317927928">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273632931">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1733578315">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42F"/>
    <w:rsid w:val="000B4D07"/>
    <w:rsid w:val="00107E84"/>
    <w:rsid w:val="0013393D"/>
    <w:rsid w:val="001440C6"/>
    <w:rsid w:val="001A672D"/>
    <w:rsid w:val="001F6E2F"/>
    <w:rsid w:val="00203130"/>
    <w:rsid w:val="002217C1"/>
    <w:rsid w:val="00243599"/>
    <w:rsid w:val="0029489C"/>
    <w:rsid w:val="002C2433"/>
    <w:rsid w:val="002E4909"/>
    <w:rsid w:val="002F3663"/>
    <w:rsid w:val="002F74F9"/>
    <w:rsid w:val="00361672"/>
    <w:rsid w:val="003C42DA"/>
    <w:rsid w:val="00426B7F"/>
    <w:rsid w:val="004463B7"/>
    <w:rsid w:val="00454917"/>
    <w:rsid w:val="00476369"/>
    <w:rsid w:val="0047684D"/>
    <w:rsid w:val="004F3ACA"/>
    <w:rsid w:val="005B342F"/>
    <w:rsid w:val="006122FA"/>
    <w:rsid w:val="006B6F21"/>
    <w:rsid w:val="006D6D87"/>
    <w:rsid w:val="00703EAE"/>
    <w:rsid w:val="007F4594"/>
    <w:rsid w:val="00825CF3"/>
    <w:rsid w:val="00881D5B"/>
    <w:rsid w:val="00947BA3"/>
    <w:rsid w:val="0098110A"/>
    <w:rsid w:val="009878AB"/>
    <w:rsid w:val="009C73A4"/>
    <w:rsid w:val="00A20EB8"/>
    <w:rsid w:val="00AB747E"/>
    <w:rsid w:val="00AD5280"/>
    <w:rsid w:val="00AF0E96"/>
    <w:rsid w:val="00AF4C5E"/>
    <w:rsid w:val="00B141A4"/>
    <w:rsid w:val="00B147D7"/>
    <w:rsid w:val="00B43F41"/>
    <w:rsid w:val="00BA2132"/>
    <w:rsid w:val="00BB4601"/>
    <w:rsid w:val="00C26E2A"/>
    <w:rsid w:val="00C5030E"/>
    <w:rsid w:val="00C92A4B"/>
    <w:rsid w:val="00CC14BD"/>
    <w:rsid w:val="00D66BCE"/>
    <w:rsid w:val="00D913E5"/>
    <w:rsid w:val="00DA2703"/>
    <w:rsid w:val="00E37343"/>
    <w:rsid w:val="00E82629"/>
    <w:rsid w:val="00E86E00"/>
    <w:rsid w:val="00EC3D45"/>
    <w:rsid w:val="00EC5C64"/>
    <w:rsid w:val="00EC6D2F"/>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402D00-F53B-4C63-A870-CEB4AFA8C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85</TotalTime>
  <Pages>1</Pages>
  <Words>13145</Words>
  <Characters>74930</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87900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derek vaughan</cp:lastModifiedBy>
  <cp:revision>47</cp:revision>
  <cp:lastPrinted>2019-03-07T21:50:00Z</cp:lastPrinted>
  <dcterms:created xsi:type="dcterms:W3CDTF">2019-03-07T19:17:00Z</dcterms:created>
  <dcterms:modified xsi:type="dcterms:W3CDTF">2019-03-07T21:50:00Z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