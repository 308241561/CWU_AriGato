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FC0956" w:rsidRPr="00BE1FEF" w:rsidRDefault="00FC0956"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FC0956" w:rsidRPr="00BE1FEF" w:rsidRDefault="00FC0956"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FC0956" w:rsidRPr="006111F3" w:rsidRDefault="00FC0956"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FC0956" w:rsidRPr="006111F3" w:rsidRDefault="00FC0956"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415E2E"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415E2E"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Toc2843296"/>
      <w:bookmarkStart w:id="1" w:name="_Toc2843378"/>
      <w:r w:rsidRPr="00E0185B">
        <w:rPr>
          <w:noProof/>
          <w:sz w:val="40"/>
          <w:szCs w:val="40"/>
        </w:rPr>
        <w:t>CONTENTS</w:t>
      </w:r>
      <w:bookmarkEnd w:id="0"/>
      <w:bookmarkEnd w:id="1"/>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21CB7F32" w14:textId="194F9951" w:rsidR="001D0022" w:rsidRPr="00E0185B" w:rsidRDefault="00AE259E" w:rsidP="00FE1979">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FC0956" w:rsidRDefault="00FC0956"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FC0956" w:rsidRPr="00E0185B" w:rsidRDefault="00FC0956"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FC0956" w:rsidRDefault="00FC0956"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FC0956" w:rsidRPr="00E0185B" w:rsidRDefault="00FC0956"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092B86E4"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DB65E2">
              <w:rPr>
                <w:noProof/>
                <w:webHidden/>
              </w:rPr>
              <w:t>4</w:t>
            </w:r>
            <w:r>
              <w:rPr>
                <w:noProof/>
                <w:webHidden/>
              </w:rPr>
              <w:fldChar w:fldCharType="end"/>
            </w:r>
          </w:hyperlink>
        </w:p>
        <w:p w14:paraId="421F164C" w14:textId="2AD06093" w:rsidR="003D51E3" w:rsidRDefault="00415E2E">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DB65E2">
              <w:rPr>
                <w:noProof/>
                <w:webHidden/>
              </w:rPr>
              <w:t>4</w:t>
            </w:r>
            <w:r w:rsidR="003D51E3">
              <w:rPr>
                <w:noProof/>
                <w:webHidden/>
              </w:rPr>
              <w:fldChar w:fldCharType="end"/>
            </w:r>
          </w:hyperlink>
        </w:p>
        <w:p w14:paraId="3DA7487D" w14:textId="38A33932" w:rsidR="003D51E3" w:rsidRDefault="00415E2E">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DB65E2">
              <w:rPr>
                <w:noProof/>
                <w:webHidden/>
              </w:rPr>
              <w:t>4</w:t>
            </w:r>
            <w:r w:rsidR="003D51E3">
              <w:rPr>
                <w:noProof/>
                <w:webHidden/>
              </w:rPr>
              <w:fldChar w:fldCharType="end"/>
            </w:r>
          </w:hyperlink>
        </w:p>
        <w:p w14:paraId="5594A5F2" w14:textId="76AC71CF" w:rsidR="003D51E3" w:rsidRDefault="00415E2E">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DB65E2">
              <w:rPr>
                <w:noProof/>
                <w:webHidden/>
              </w:rPr>
              <w:t>4</w:t>
            </w:r>
            <w:r w:rsidR="003D51E3">
              <w:rPr>
                <w:noProof/>
                <w:webHidden/>
              </w:rPr>
              <w:fldChar w:fldCharType="end"/>
            </w:r>
          </w:hyperlink>
        </w:p>
        <w:p w14:paraId="611349F7" w14:textId="4C8D637A" w:rsidR="003D51E3" w:rsidRDefault="00415E2E">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DB65E2">
              <w:rPr>
                <w:noProof/>
                <w:webHidden/>
              </w:rPr>
              <w:t>6</w:t>
            </w:r>
            <w:r w:rsidR="003D51E3">
              <w:rPr>
                <w:noProof/>
                <w:webHidden/>
              </w:rPr>
              <w:fldChar w:fldCharType="end"/>
            </w:r>
          </w:hyperlink>
        </w:p>
        <w:p w14:paraId="3C096A10" w14:textId="70A19361" w:rsidR="003D51E3" w:rsidRDefault="00415E2E">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DB65E2">
              <w:rPr>
                <w:noProof/>
                <w:webHidden/>
              </w:rPr>
              <w:t>6</w:t>
            </w:r>
            <w:r w:rsidR="003D51E3">
              <w:rPr>
                <w:noProof/>
                <w:webHidden/>
              </w:rPr>
              <w:fldChar w:fldCharType="end"/>
            </w:r>
          </w:hyperlink>
        </w:p>
        <w:p w14:paraId="5036BFC7" w14:textId="6F455751" w:rsidR="003D51E3" w:rsidRDefault="00415E2E">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DB65E2">
              <w:rPr>
                <w:noProof/>
                <w:webHidden/>
              </w:rPr>
              <w:t>6</w:t>
            </w:r>
            <w:r w:rsidR="003D51E3">
              <w:rPr>
                <w:noProof/>
                <w:webHidden/>
              </w:rPr>
              <w:fldChar w:fldCharType="end"/>
            </w:r>
          </w:hyperlink>
        </w:p>
        <w:p w14:paraId="4CBAA6CB" w14:textId="23144702" w:rsidR="003D51E3" w:rsidRDefault="00415E2E">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DB65E2">
              <w:rPr>
                <w:noProof/>
                <w:webHidden/>
              </w:rPr>
              <w:t>6</w:t>
            </w:r>
            <w:r w:rsidR="003D51E3">
              <w:rPr>
                <w:noProof/>
                <w:webHidden/>
              </w:rPr>
              <w:fldChar w:fldCharType="end"/>
            </w:r>
          </w:hyperlink>
        </w:p>
        <w:p w14:paraId="2F9D90D0" w14:textId="5ACAE88D" w:rsidR="003D51E3" w:rsidRDefault="00415E2E">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DB65E2">
              <w:rPr>
                <w:noProof/>
                <w:webHidden/>
              </w:rPr>
              <w:t>7</w:t>
            </w:r>
            <w:r w:rsidR="003D51E3">
              <w:rPr>
                <w:noProof/>
                <w:webHidden/>
              </w:rPr>
              <w:fldChar w:fldCharType="end"/>
            </w:r>
          </w:hyperlink>
        </w:p>
        <w:p w14:paraId="4AC957F3" w14:textId="3163E16C" w:rsidR="003D51E3" w:rsidRDefault="00415E2E">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DB65E2">
              <w:rPr>
                <w:noProof/>
                <w:webHidden/>
              </w:rPr>
              <w:t>7</w:t>
            </w:r>
            <w:r w:rsidR="003D51E3">
              <w:rPr>
                <w:noProof/>
                <w:webHidden/>
              </w:rPr>
              <w:fldChar w:fldCharType="end"/>
            </w:r>
          </w:hyperlink>
        </w:p>
        <w:p w14:paraId="293FDDB2" w14:textId="2846AF65" w:rsidR="003D51E3" w:rsidRDefault="00415E2E">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DB65E2">
              <w:rPr>
                <w:noProof/>
                <w:webHidden/>
              </w:rPr>
              <w:t>8</w:t>
            </w:r>
            <w:r w:rsidR="003D51E3">
              <w:rPr>
                <w:noProof/>
                <w:webHidden/>
              </w:rPr>
              <w:fldChar w:fldCharType="end"/>
            </w:r>
          </w:hyperlink>
        </w:p>
        <w:p w14:paraId="1228B608" w14:textId="77BA305D" w:rsidR="003D51E3" w:rsidRDefault="00415E2E">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DB65E2">
              <w:rPr>
                <w:noProof/>
                <w:webHidden/>
              </w:rPr>
              <w:t>9</w:t>
            </w:r>
            <w:r w:rsidR="003D51E3">
              <w:rPr>
                <w:noProof/>
                <w:webHidden/>
              </w:rPr>
              <w:fldChar w:fldCharType="end"/>
            </w:r>
          </w:hyperlink>
        </w:p>
        <w:p w14:paraId="3EDC0582" w14:textId="3ABED71A" w:rsidR="003D51E3" w:rsidRDefault="00415E2E">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DB65E2">
              <w:rPr>
                <w:noProof/>
                <w:webHidden/>
              </w:rPr>
              <w:t>9</w:t>
            </w:r>
            <w:r w:rsidR="003D51E3">
              <w:rPr>
                <w:noProof/>
                <w:webHidden/>
              </w:rPr>
              <w:fldChar w:fldCharType="end"/>
            </w:r>
          </w:hyperlink>
        </w:p>
        <w:p w14:paraId="19CC1356" w14:textId="5A2D1349" w:rsidR="003D51E3" w:rsidRDefault="00415E2E">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DB65E2">
              <w:rPr>
                <w:noProof/>
                <w:webHidden/>
              </w:rPr>
              <w:t>9</w:t>
            </w:r>
            <w:r w:rsidR="003D51E3">
              <w:rPr>
                <w:noProof/>
                <w:webHidden/>
              </w:rPr>
              <w:fldChar w:fldCharType="end"/>
            </w:r>
          </w:hyperlink>
        </w:p>
        <w:p w14:paraId="450E8C2E" w14:textId="3D81B872" w:rsidR="003D51E3" w:rsidRDefault="00415E2E">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DB65E2">
              <w:rPr>
                <w:noProof/>
                <w:webHidden/>
              </w:rPr>
              <w:t>9</w:t>
            </w:r>
            <w:r w:rsidR="003D51E3">
              <w:rPr>
                <w:noProof/>
                <w:webHidden/>
              </w:rPr>
              <w:fldChar w:fldCharType="end"/>
            </w:r>
          </w:hyperlink>
        </w:p>
        <w:p w14:paraId="5A24948E" w14:textId="3E137AEF" w:rsidR="003D51E3" w:rsidRDefault="00415E2E">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DB65E2">
              <w:rPr>
                <w:noProof/>
                <w:webHidden/>
              </w:rPr>
              <w:t>9</w:t>
            </w:r>
            <w:r w:rsidR="003D51E3">
              <w:rPr>
                <w:noProof/>
                <w:webHidden/>
              </w:rPr>
              <w:fldChar w:fldCharType="end"/>
            </w:r>
          </w:hyperlink>
        </w:p>
        <w:p w14:paraId="4863EF3E" w14:textId="56B256DB" w:rsidR="003D51E3" w:rsidRDefault="00415E2E">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DB65E2">
              <w:rPr>
                <w:noProof/>
                <w:webHidden/>
              </w:rPr>
              <w:t>10</w:t>
            </w:r>
            <w:r w:rsidR="003D51E3">
              <w:rPr>
                <w:noProof/>
                <w:webHidden/>
              </w:rPr>
              <w:fldChar w:fldCharType="end"/>
            </w:r>
          </w:hyperlink>
        </w:p>
        <w:p w14:paraId="3CDDE754" w14:textId="281FD9A6" w:rsidR="003D51E3" w:rsidRDefault="00415E2E">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DB65E2">
              <w:rPr>
                <w:noProof/>
                <w:webHidden/>
              </w:rPr>
              <w:t>11</w:t>
            </w:r>
            <w:r w:rsidR="003D51E3">
              <w:rPr>
                <w:noProof/>
                <w:webHidden/>
              </w:rPr>
              <w:fldChar w:fldCharType="end"/>
            </w:r>
          </w:hyperlink>
        </w:p>
        <w:p w14:paraId="28005822" w14:textId="7C40341E" w:rsidR="003D51E3" w:rsidRDefault="00415E2E">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DB65E2">
              <w:rPr>
                <w:noProof/>
                <w:webHidden/>
              </w:rPr>
              <w:t>11</w:t>
            </w:r>
            <w:r w:rsidR="003D51E3">
              <w:rPr>
                <w:noProof/>
                <w:webHidden/>
              </w:rPr>
              <w:fldChar w:fldCharType="end"/>
            </w:r>
          </w:hyperlink>
        </w:p>
        <w:p w14:paraId="3041E94B" w14:textId="4BE73930" w:rsidR="003D51E3" w:rsidRDefault="00415E2E">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DB65E2">
              <w:rPr>
                <w:noProof/>
                <w:webHidden/>
              </w:rPr>
              <w:t>11</w:t>
            </w:r>
            <w:r w:rsidR="003D51E3">
              <w:rPr>
                <w:noProof/>
                <w:webHidden/>
              </w:rPr>
              <w:fldChar w:fldCharType="end"/>
            </w:r>
          </w:hyperlink>
        </w:p>
        <w:p w14:paraId="6B9FAD06" w14:textId="3EB95FF1" w:rsidR="003D51E3" w:rsidRDefault="00415E2E">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DB65E2">
              <w:rPr>
                <w:noProof/>
                <w:webHidden/>
              </w:rPr>
              <w:t>12</w:t>
            </w:r>
            <w:r w:rsidR="003D51E3">
              <w:rPr>
                <w:noProof/>
                <w:webHidden/>
              </w:rPr>
              <w:fldChar w:fldCharType="end"/>
            </w:r>
          </w:hyperlink>
        </w:p>
        <w:p w14:paraId="67BDA3A8" w14:textId="3A752007" w:rsidR="003D51E3" w:rsidRDefault="00415E2E">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DB65E2">
              <w:rPr>
                <w:noProof/>
                <w:webHidden/>
              </w:rPr>
              <w:t>12</w:t>
            </w:r>
            <w:r w:rsidR="003D51E3">
              <w:rPr>
                <w:noProof/>
                <w:webHidden/>
              </w:rPr>
              <w:fldChar w:fldCharType="end"/>
            </w:r>
          </w:hyperlink>
        </w:p>
        <w:p w14:paraId="713C5432" w14:textId="3D133896" w:rsidR="003D51E3" w:rsidRDefault="00415E2E">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DB65E2">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2" w:name="_Toc531009992"/>
      <w:bookmarkStart w:id="3"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4" w:name="_Toc2842843"/>
      <w:bookmarkStart w:id="5" w:name="_Toc2843297"/>
      <w:bookmarkStart w:id="6" w:name="_Toc2843379"/>
      <w:r w:rsidRPr="006E589E">
        <w:lastRenderedPageBreak/>
        <w:t>Section 1: Introduction</w:t>
      </w:r>
      <w:bookmarkEnd w:id="2"/>
      <w:bookmarkEnd w:id="3"/>
      <w:bookmarkEnd w:id="4"/>
      <w:bookmarkEnd w:id="5"/>
      <w:bookmarkEnd w:id="6"/>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7" w:name="_Toc531009993"/>
      <w:bookmarkStart w:id="8"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9" w:name="_Toc2842844"/>
      <w:bookmarkStart w:id="10" w:name="_Toc2843298"/>
      <w:bookmarkStart w:id="11" w:name="_Toc2843380"/>
      <w:r w:rsidRPr="006E589E">
        <w:rPr>
          <w:rFonts w:eastAsia="Times New Roman"/>
          <w:lang w:eastAsia="en-US"/>
        </w:rPr>
        <w:t>1.1 Problem</w:t>
      </w:r>
      <w:bookmarkEnd w:id="7"/>
      <w:bookmarkEnd w:id="8"/>
      <w:bookmarkEnd w:id="9"/>
      <w:bookmarkEnd w:id="10"/>
      <w:bookmarkEnd w:id="11"/>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2" w:name="_Toc531009994"/>
      <w:bookmarkStart w:id="13"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4" w:name="_Toc2842845"/>
      <w:bookmarkStart w:id="15" w:name="_Toc2843299"/>
      <w:bookmarkStart w:id="16" w:name="_Toc2843381"/>
      <w:r w:rsidRPr="006E589E">
        <w:rPr>
          <w:rFonts w:eastAsia="Times New Roman"/>
          <w:lang w:eastAsia="en-US"/>
        </w:rPr>
        <w:t>1.2 Scope</w:t>
      </w:r>
      <w:bookmarkEnd w:id="12"/>
      <w:bookmarkEnd w:id="13"/>
      <w:bookmarkEnd w:id="14"/>
      <w:bookmarkEnd w:id="15"/>
      <w:bookmarkEnd w:id="16"/>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17" w:name="_Toc531009995"/>
      <w:bookmarkStart w:id="18" w:name="_Toc531181315"/>
      <w:bookmarkStart w:id="19" w:name="_Toc2842846"/>
      <w:bookmarkStart w:id="20" w:name="_Toc2843300"/>
      <w:bookmarkStart w:id="21" w:name="_Toc2843382"/>
      <w:r w:rsidRPr="006E589E">
        <w:rPr>
          <w:rFonts w:eastAsia="Times New Roman"/>
          <w:lang w:eastAsia="en-US"/>
        </w:rPr>
        <w:t>1.3 Definitions, Acronyms, and Abbreviations</w:t>
      </w:r>
      <w:bookmarkEnd w:id="17"/>
      <w:bookmarkEnd w:id="18"/>
      <w:bookmarkEnd w:id="19"/>
      <w:bookmarkEnd w:id="20"/>
      <w:bookmarkEnd w:id="21"/>
    </w:p>
    <w:p w14:paraId="556AE86E" w14:textId="77777777" w:rsidR="003D51E3" w:rsidRDefault="003D51E3" w:rsidP="0084303C">
      <w:pPr>
        <w:spacing w:after="0"/>
        <w:ind w:left="0" w:right="0"/>
        <w:jc w:val="both"/>
        <w:rPr>
          <w:rStyle w:val="Heading3Char"/>
          <w:lang w:eastAsia="en-US"/>
        </w:rPr>
      </w:pPr>
      <w:bookmarkStart w:id="22" w:name="_Toc531009996"/>
      <w:bookmarkStart w:id="23" w:name="_Toc531181316"/>
      <w:r w:rsidRPr="006E589E">
        <w:rPr>
          <w:rStyle w:val="Heading3Char"/>
          <w:lang w:eastAsia="en-US"/>
        </w:rPr>
        <w:t>Aldeba</w:t>
      </w:r>
      <w:r>
        <w:rPr>
          <w:rStyle w:val="Heading3Char"/>
          <w:lang w:eastAsia="en-US"/>
        </w:rPr>
        <w:t>ran</w:t>
      </w:r>
      <w:bookmarkEnd w:id="22"/>
      <w:bookmarkEnd w:id="23"/>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4" w:name="_Toc531009997"/>
      <w:bookmarkStart w:id="25" w:name="_Toc531181317"/>
      <w:r>
        <w:rPr>
          <w:rStyle w:val="Heading3Char"/>
          <w:lang w:eastAsia="en-US"/>
        </w:rPr>
        <w:t>API</w:t>
      </w:r>
      <w:bookmarkEnd w:id="24"/>
      <w:bookmarkEnd w:id="25"/>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009998"/>
      <w:bookmarkStart w:id="27" w:name="_Toc531181318"/>
      <w:r w:rsidRPr="006E589E">
        <w:rPr>
          <w:rStyle w:val="Heading3Char"/>
          <w:lang w:eastAsia="en-US"/>
        </w:rPr>
        <w:t>Choregraphe</w:t>
      </w:r>
      <w:bookmarkEnd w:id="26"/>
      <w:bookmarkEnd w:id="27"/>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8" w:name="_Toc531009999"/>
      <w:bookmarkStart w:id="29" w:name="_Toc531181319"/>
      <w:r w:rsidRPr="006E589E">
        <w:rPr>
          <w:rStyle w:val="Heading3Char"/>
          <w:lang w:eastAsia="en-US"/>
        </w:rPr>
        <w:lastRenderedPageBreak/>
        <w:t>Client</w:t>
      </w:r>
      <w:bookmarkEnd w:id="28"/>
      <w:bookmarkEnd w:id="29"/>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0" w:name="_Toc531010000"/>
      <w:bookmarkStart w:id="31" w:name="_Toc531181320"/>
      <w:r w:rsidRPr="4B7D1A28">
        <w:rPr>
          <w:rFonts w:eastAsia="Times New Roman"/>
          <w:lang w:eastAsia="en-US"/>
        </w:rPr>
        <w:t>Ethernet</w:t>
      </w:r>
      <w:bookmarkStart w:id="32" w:name="_Toc531010001"/>
      <w:bookmarkEnd w:id="30"/>
      <w:bookmarkEnd w:id="31"/>
    </w:p>
    <w:p w14:paraId="2D330915" w14:textId="77777777" w:rsidR="003D51E3" w:rsidRPr="006E589E" w:rsidRDefault="003D51E3" w:rsidP="0084303C">
      <w:pPr>
        <w:ind w:left="0"/>
        <w:jc w:val="both"/>
        <w:rPr>
          <w:rFonts w:eastAsia="Times New Roman"/>
          <w:lang w:eastAsia="en-US"/>
        </w:rPr>
      </w:pPr>
      <w:bookmarkStart w:id="33" w:name="_Toc531010039"/>
      <w:bookmarkEnd w:id="32"/>
      <w:bookmarkEnd w:id="33"/>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4" w:name="_Toc531181321"/>
      <w:r w:rsidRPr="006E589E">
        <w:rPr>
          <w:rStyle w:val="Heading3Char"/>
        </w:rPr>
        <w:t>Library</w:t>
      </w:r>
      <w:bookmarkEnd w:id="34"/>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5" w:name="_Toc531181322"/>
      <w:r w:rsidRPr="006E589E">
        <w:rPr>
          <w:rStyle w:val="Heading3Char"/>
          <w:lang w:eastAsia="en-US"/>
        </w:rPr>
        <w:t>NAO</w:t>
      </w:r>
      <w:bookmarkEnd w:id="35"/>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6" w:name="_Toc531181323"/>
      <w:r>
        <w:rPr>
          <w:rStyle w:val="Heading3Char"/>
          <w:lang w:eastAsia="en-US"/>
        </w:rPr>
        <w:t>NAOqI</w:t>
      </w:r>
      <w:bookmarkEnd w:id="36"/>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37" w:name="_Toc531181324"/>
      <w:r w:rsidRPr="006E589E">
        <w:rPr>
          <w:rStyle w:val="Heading3Char"/>
          <w:lang w:eastAsia="en-US"/>
        </w:rPr>
        <w:t>See</w:t>
      </w:r>
      <w:bookmarkEnd w:id="37"/>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8" w:name="_Toc531181325"/>
      <w:r w:rsidRPr="006E589E">
        <w:rPr>
          <w:rStyle w:val="Heading3Char"/>
          <w:lang w:eastAsia="en-US"/>
        </w:rPr>
        <w:t>Sensor</w:t>
      </w:r>
      <w:bookmarkEnd w:id="38"/>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9" w:name="_Toc531181326"/>
      <w:r w:rsidRPr="006E589E">
        <w:rPr>
          <w:rStyle w:val="Heading3Char"/>
          <w:lang w:eastAsia="en-US"/>
        </w:rPr>
        <w:t>Software</w:t>
      </w:r>
      <w:bookmarkEnd w:id="39"/>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0" w:name="_Toc531181328"/>
      <w:r w:rsidRPr="006E589E">
        <w:rPr>
          <w:rStyle w:val="Heading3Char"/>
          <w:lang w:eastAsia="en-US"/>
        </w:rPr>
        <w:t>User</w:t>
      </w:r>
      <w:bookmarkEnd w:id="40"/>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1" w:name="_Toc531181330"/>
      <w:bookmarkStart w:id="42" w:name="_Toc2842847"/>
      <w:bookmarkStart w:id="43" w:name="_Toc2843301"/>
      <w:bookmarkStart w:id="44"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1"/>
      <w:bookmarkEnd w:id="42"/>
      <w:bookmarkEnd w:id="43"/>
      <w:bookmarkEnd w:id="44"/>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5" w:name="_Toc531181331"/>
      <w:bookmarkStart w:id="46" w:name="_Toc2842848"/>
      <w:bookmarkStart w:id="47" w:name="_Toc2843302"/>
      <w:bookmarkStart w:id="48" w:name="_Toc2843384"/>
      <w:r w:rsidRPr="006E589E">
        <w:t>Section 2: Overall Description</w:t>
      </w:r>
      <w:bookmarkEnd w:id="45"/>
      <w:bookmarkEnd w:id="46"/>
      <w:bookmarkEnd w:id="47"/>
      <w:bookmarkEnd w:id="4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49" w:name="_Toc531181332"/>
      <w:bookmarkStart w:id="50" w:name="_Toc2842849"/>
      <w:bookmarkStart w:id="51" w:name="_Toc2843303"/>
      <w:bookmarkStart w:id="52"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49"/>
      <w:bookmarkEnd w:id="50"/>
      <w:bookmarkEnd w:id="51"/>
      <w:bookmarkEnd w:id="52"/>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3" w:name="_Toc531181333"/>
      <w:r w:rsidRPr="006E589E">
        <w:rPr>
          <w:rFonts w:eastAsia="Times New Roman"/>
          <w:lang w:eastAsia="en-US"/>
        </w:rPr>
        <w:t>2.1.1 Hardware</w:t>
      </w:r>
      <w:bookmarkEnd w:id="53"/>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4" w:name="_Toc531181334"/>
      <w:r w:rsidRPr="006E589E">
        <w:rPr>
          <w:rFonts w:eastAsia="Times New Roman"/>
          <w:lang w:eastAsia="en-US"/>
        </w:rPr>
        <w:t>2.1.2 User Interfaces (Control Methods)</w:t>
      </w:r>
      <w:bookmarkEnd w:id="54"/>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5" w:name="_Toc531181335"/>
      <w:bookmarkStart w:id="56" w:name="_Toc2842850"/>
      <w:bookmarkStart w:id="57" w:name="_Toc2843304"/>
      <w:bookmarkStart w:id="58" w:name="_Toc2843386"/>
      <w:r w:rsidRPr="006E589E">
        <w:rPr>
          <w:rFonts w:eastAsia="Times New Roman"/>
          <w:lang w:eastAsia="en-US"/>
        </w:rPr>
        <w:t>2.2 Suggested Functionalities</w:t>
      </w:r>
      <w:bookmarkEnd w:id="55"/>
      <w:bookmarkEnd w:id="56"/>
      <w:bookmarkEnd w:id="57"/>
      <w:bookmarkEnd w:id="58"/>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59"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0" w:name="_Toc2842851"/>
      <w:bookmarkStart w:id="61" w:name="_Toc2843305"/>
      <w:bookmarkStart w:id="62" w:name="_Toc2843387"/>
      <w:r w:rsidRPr="006E589E">
        <w:rPr>
          <w:rFonts w:eastAsia="Times New Roman"/>
          <w:lang w:eastAsia="en-US"/>
        </w:rPr>
        <w:t>2.3 User Characteristics</w:t>
      </w:r>
      <w:bookmarkEnd w:id="59"/>
      <w:bookmarkEnd w:id="60"/>
      <w:bookmarkEnd w:id="61"/>
      <w:bookmarkEnd w:id="62"/>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3" w:name="_Toc531181337"/>
      <w:bookmarkStart w:id="64" w:name="_Toc2842852"/>
      <w:bookmarkStart w:id="65" w:name="_Toc2843306"/>
      <w:bookmarkStart w:id="66" w:name="_Toc2843388"/>
      <w:r w:rsidRPr="006E589E">
        <w:rPr>
          <w:rFonts w:eastAsia="Times New Roman"/>
          <w:lang w:eastAsia="en-US"/>
        </w:rPr>
        <w:t>2.4 Constraints and Limitations</w:t>
      </w:r>
      <w:bookmarkEnd w:id="63"/>
      <w:bookmarkEnd w:id="64"/>
      <w:bookmarkEnd w:id="65"/>
      <w:bookmarkEnd w:id="66"/>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67" w:name="_Toc531181338"/>
      <w:bookmarkStart w:id="68" w:name="_Toc2842853"/>
      <w:bookmarkStart w:id="69" w:name="_Toc2843307"/>
      <w:bookmarkStart w:id="70" w:name="_Toc2843389"/>
      <w:r w:rsidRPr="006E589E">
        <w:rPr>
          <w:rFonts w:eastAsia="Times New Roman"/>
          <w:lang w:eastAsia="en-US"/>
        </w:rPr>
        <w:t>2.5 Assumptions &amp; Dependencies</w:t>
      </w:r>
      <w:bookmarkEnd w:id="67"/>
      <w:bookmarkEnd w:id="68"/>
      <w:bookmarkEnd w:id="69"/>
      <w:bookmarkEnd w:id="70"/>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1" w:name="_Toc531181339"/>
      <w:bookmarkStart w:id="72" w:name="_Toc2842854"/>
      <w:bookmarkStart w:id="73" w:name="_Toc2843308"/>
      <w:bookmarkStart w:id="74" w:name="_Toc2843390"/>
      <w:r>
        <w:rPr>
          <w:rFonts w:eastAsia="Times New Roman"/>
          <w:lang w:eastAsia="en-US"/>
        </w:rPr>
        <w:lastRenderedPageBreak/>
        <w:t>2.6 High Level Design</w:t>
      </w:r>
      <w:bookmarkEnd w:id="71"/>
      <w:bookmarkEnd w:id="72"/>
      <w:bookmarkEnd w:id="73"/>
      <w:bookmarkEnd w:id="74"/>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6CD00B4D"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DB65E2">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1DF8F4E3" w14:textId="6D816DAF" w:rsidR="003D51E3" w:rsidRDefault="003D51E3" w:rsidP="00FE1979">
      <w:pPr>
        <w:pStyle w:val="Heading1"/>
        <w:jc w:val="both"/>
      </w:pPr>
      <w:bookmarkStart w:id="75" w:name="_Toc531181340"/>
      <w:bookmarkStart w:id="76" w:name="_Toc2842855"/>
      <w:bookmarkStart w:id="77" w:name="_Toc2843309"/>
      <w:bookmarkStart w:id="78" w:name="_Toc2843391"/>
      <w:r w:rsidRPr="006E589E">
        <w:t>Section 3: Requirements Overview</w:t>
      </w:r>
      <w:bookmarkEnd w:id="75"/>
      <w:bookmarkEnd w:id="76"/>
      <w:bookmarkEnd w:id="77"/>
      <w:bookmarkEnd w:id="78"/>
    </w:p>
    <w:p w14:paraId="1959B57B" w14:textId="77777777" w:rsidR="00FE1979" w:rsidRPr="00FE1979" w:rsidRDefault="00FE1979" w:rsidP="00FE1979"/>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79" w:name="_Toc531181341"/>
      <w:bookmarkStart w:id="80" w:name="_Toc2842856"/>
      <w:bookmarkStart w:id="81" w:name="_Toc2843310"/>
      <w:bookmarkStart w:id="82" w:name="_Toc2843392"/>
      <w:r w:rsidRPr="006E589E">
        <w:rPr>
          <w:rFonts w:eastAsia="Times New Roman"/>
          <w:lang w:eastAsia="en-US"/>
        </w:rPr>
        <w:t>3.1: Requirements Checklist</w:t>
      </w:r>
      <w:bookmarkEnd w:id="79"/>
      <w:bookmarkEnd w:id="80"/>
      <w:bookmarkEnd w:id="81"/>
      <w:bookmarkEnd w:id="82"/>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3" w:name="_Toc531181342"/>
      <w:bookmarkStart w:id="84" w:name="_Toc2842857"/>
      <w:bookmarkStart w:id="85" w:name="_Toc2843311"/>
      <w:bookmarkStart w:id="86" w:name="_Toc2843393"/>
      <w:r w:rsidRPr="006E589E">
        <w:rPr>
          <w:rFonts w:eastAsia="Times New Roman"/>
          <w:lang w:eastAsia="en-US"/>
        </w:rPr>
        <w:t>3.2: Functional Requirements</w:t>
      </w:r>
      <w:bookmarkEnd w:id="83"/>
      <w:bookmarkEnd w:id="84"/>
      <w:bookmarkEnd w:id="85"/>
      <w:bookmarkEnd w:id="86"/>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87" w:name="_Toc531181343"/>
      <w:bookmarkStart w:id="88" w:name="_Toc2842858"/>
      <w:bookmarkStart w:id="89" w:name="_Toc2843312"/>
      <w:bookmarkStart w:id="90" w:name="_Toc2843394"/>
      <w:r w:rsidRPr="006E589E">
        <w:rPr>
          <w:rFonts w:eastAsia="Times New Roman"/>
          <w:lang w:eastAsia="en-US"/>
        </w:rPr>
        <w:t>3.3: Non-Functional Requirements</w:t>
      </w:r>
      <w:bookmarkEnd w:id="87"/>
      <w:bookmarkEnd w:id="88"/>
      <w:bookmarkEnd w:id="89"/>
      <w:bookmarkEnd w:id="9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1" w:name="_Toc531181344"/>
      <w:bookmarkStart w:id="92" w:name="_Toc2842859"/>
      <w:bookmarkStart w:id="93" w:name="_Toc2843313"/>
      <w:bookmarkStart w:id="94" w:name="_Toc2843395"/>
      <w:r w:rsidRPr="006E589E">
        <w:rPr>
          <w:rFonts w:eastAsia="Times New Roman"/>
          <w:lang w:eastAsia="en-US"/>
        </w:rPr>
        <w:t>3.4: Requirements Q &amp; A</w:t>
      </w:r>
      <w:bookmarkEnd w:id="91"/>
      <w:bookmarkEnd w:id="92"/>
      <w:bookmarkEnd w:id="93"/>
      <w:bookmarkEnd w:id="94"/>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mid</w:t>
      </w:r>
      <w:r w:rsidRPr="006E589E">
        <w:rPr>
          <w:rFonts w:ascii="Arial" w:eastAsia="Times New Roman" w:hAnsi="Arial" w:cs="Arial"/>
          <w:color w:val="000000"/>
          <w:kern w:val="0"/>
          <w:lang w:eastAsia="en-US"/>
          <w14:ligatures w14:val="none"/>
        </w:rPr>
        <w:t xml:space="preserve"> 2019.</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5" w:name="_Toc531181345"/>
      <w:bookmarkStart w:id="96" w:name="_Toc2842860"/>
      <w:bookmarkStart w:id="97" w:name="_Toc2843314"/>
      <w:bookmarkStart w:id="98" w:name="_Toc2843396"/>
      <w:r w:rsidRPr="006E589E">
        <w:t>Section 4: Requirements Analysis</w:t>
      </w:r>
      <w:bookmarkEnd w:id="95"/>
      <w:bookmarkEnd w:id="96"/>
      <w:bookmarkEnd w:id="97"/>
      <w:bookmarkEnd w:id="98"/>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99" w:name="_Toc531181346"/>
      <w:bookmarkStart w:id="100" w:name="_Toc2842861"/>
      <w:bookmarkStart w:id="101" w:name="_Toc2843315"/>
      <w:bookmarkStart w:id="102" w:name="_Toc2843397"/>
      <w:r w:rsidRPr="006E589E">
        <w:t>4.1 Validity Check</w:t>
      </w:r>
      <w:bookmarkEnd w:id="99"/>
      <w:bookmarkEnd w:id="100"/>
      <w:bookmarkEnd w:id="101"/>
      <w:bookmarkEnd w:id="102"/>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3" w:name="_Toc531181347"/>
      <w:bookmarkStart w:id="104" w:name="_Toc2842862"/>
      <w:bookmarkStart w:id="105" w:name="_Toc2843316"/>
      <w:bookmarkStart w:id="106" w:name="_Toc2843398"/>
      <w:r w:rsidRPr="006E589E">
        <w:rPr>
          <w:rFonts w:eastAsia="Times New Roman"/>
          <w:shd w:val="clear" w:color="auto" w:fill="FFFFFF"/>
          <w:lang w:eastAsia="en-US"/>
        </w:rPr>
        <w:t>4.2 Feasibility Check</w:t>
      </w:r>
      <w:bookmarkEnd w:id="103"/>
      <w:bookmarkEnd w:id="104"/>
      <w:bookmarkEnd w:id="105"/>
      <w:bookmarkEnd w:id="106"/>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07" w:name="_Toc531181348"/>
      <w:bookmarkStart w:id="108" w:name="_Toc2842863"/>
      <w:bookmarkStart w:id="109" w:name="_Toc2843317"/>
      <w:bookmarkStart w:id="110" w:name="_Toc2843399"/>
      <w:r w:rsidRPr="006E589E">
        <w:rPr>
          <w:rFonts w:eastAsia="Times New Roman"/>
          <w:shd w:val="clear" w:color="auto" w:fill="FFFFFF"/>
          <w:lang w:eastAsia="en-US"/>
        </w:rPr>
        <w:t>4.3 Consistency Check</w:t>
      </w:r>
      <w:bookmarkEnd w:id="107"/>
      <w:bookmarkEnd w:id="108"/>
      <w:bookmarkEnd w:id="109"/>
      <w:bookmarkEnd w:id="110"/>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1" w:name="_Toc531181349"/>
      <w:bookmarkStart w:id="112" w:name="_Toc2842864"/>
      <w:bookmarkStart w:id="113" w:name="_Toc2843318"/>
      <w:bookmarkStart w:id="114" w:name="_Toc2843400"/>
      <w:r>
        <w:rPr>
          <w:rFonts w:eastAsia="Times New Roman"/>
          <w:lang w:eastAsia="en-US"/>
        </w:rPr>
        <w:t>4.4 Project Timeline</w:t>
      </w:r>
      <w:bookmarkEnd w:id="111"/>
      <w:bookmarkEnd w:id="112"/>
      <w:bookmarkEnd w:id="113"/>
      <w:bookmarkEnd w:id="114"/>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2088A722"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DB65E2">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21940089" w:rsidR="003D51E3" w:rsidRDefault="003D51E3" w:rsidP="0084303C">
      <w:pPr>
        <w:pStyle w:val="Heading1"/>
        <w:jc w:val="both"/>
      </w:pPr>
      <w:bookmarkStart w:id="115" w:name="_Toc531181350"/>
      <w:bookmarkStart w:id="116" w:name="_Toc2842865"/>
      <w:bookmarkStart w:id="117" w:name="_Toc2843319"/>
      <w:bookmarkStart w:id="118" w:name="_Toc2843401"/>
      <w:r w:rsidRPr="006E589E">
        <w:t>Section 5: Prioritization of Requirements</w:t>
      </w:r>
      <w:bookmarkEnd w:id="115"/>
      <w:bookmarkEnd w:id="116"/>
      <w:bookmarkEnd w:id="117"/>
      <w:bookmarkEnd w:id="118"/>
    </w:p>
    <w:p w14:paraId="45E53ADF" w14:textId="77777777" w:rsidR="00FE1979" w:rsidRPr="00FE1979" w:rsidRDefault="00FE1979" w:rsidP="00FE1979"/>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FC0956" w:rsidRDefault="00FC0956"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FC0956" w:rsidRPr="006111F3" w:rsidRDefault="00FC0956"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FC0956" w:rsidRDefault="00FC0956"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FC0956" w:rsidRPr="006111F3" w:rsidRDefault="00FC0956"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52B0A6" w14:textId="0981AD10" w:rsidR="001D3F6B" w:rsidRDefault="001D3F6B" w:rsidP="00FC0956">
      <w:pPr>
        <w:pStyle w:val="Heading1"/>
        <w:ind w:left="0"/>
        <w:rPr>
          <w:noProof/>
          <w:kern w:val="0"/>
          <w:lang w:eastAsia="en-US"/>
          <w14:ligatures w14:val="none"/>
        </w:rPr>
      </w:pPr>
      <w:bookmarkStart w:id="119" w:name="_Toc2843320"/>
      <w:bookmarkStart w:id="120" w:name="_Toc2843402"/>
      <w:r>
        <w:lastRenderedPageBreak/>
        <w:t>Contents</w:t>
      </w:r>
      <w:bookmarkEnd w:id="119"/>
      <w:bookmarkEnd w:id="120"/>
      <w:r>
        <w:fldChar w:fldCharType="begin"/>
      </w:r>
      <w:r>
        <w:instrText xml:space="preserve"> TOC \o "1-2" \h \z \u </w:instrText>
      </w:r>
      <w:r>
        <w:fldChar w:fldCharType="separate"/>
      </w:r>
    </w:p>
    <w:p w14:paraId="2536E78F" w14:textId="326DC982" w:rsidR="001D3F6B" w:rsidRDefault="00415E2E">
      <w:pPr>
        <w:pStyle w:val="TOC1"/>
        <w:tabs>
          <w:tab w:val="right" w:leader="dot" w:pos="9350"/>
        </w:tabs>
        <w:rPr>
          <w:noProof/>
          <w:kern w:val="0"/>
          <w:lang w:eastAsia="en-US"/>
          <w14:ligatures w14:val="none"/>
        </w:rPr>
      </w:pPr>
      <w:hyperlink w:anchor="_Toc2842866" w:history="1">
        <w:r w:rsidR="00FC0956">
          <w:rPr>
            <w:rStyle w:val="Hyperlink"/>
            <w:noProof/>
          </w:rPr>
          <w:t>S</w:t>
        </w:r>
        <w:r w:rsidR="001D3F6B" w:rsidRPr="000848DA">
          <w:rPr>
            <w:rStyle w:val="Hyperlink"/>
            <w:noProof/>
          </w:rPr>
          <w:t xml:space="preserve">ection 1: </w:t>
        </w:r>
        <w:r w:rsidR="00FE1979">
          <w:rPr>
            <w:rStyle w:val="Hyperlink"/>
            <w:noProof/>
          </w:rPr>
          <w:t>H</w:t>
        </w:r>
        <w:r w:rsidR="001D3F6B" w:rsidRPr="000848DA">
          <w:rPr>
            <w:rStyle w:val="Hyperlink"/>
            <w:noProof/>
          </w:rPr>
          <w:t>ardware</w:t>
        </w:r>
        <w:r w:rsidR="001D3F6B">
          <w:rPr>
            <w:noProof/>
            <w:webHidden/>
          </w:rPr>
          <w:tab/>
        </w:r>
        <w:r w:rsidR="001D3F6B">
          <w:rPr>
            <w:noProof/>
            <w:webHidden/>
          </w:rPr>
          <w:fldChar w:fldCharType="begin"/>
        </w:r>
        <w:r w:rsidR="001D3F6B">
          <w:rPr>
            <w:noProof/>
            <w:webHidden/>
          </w:rPr>
          <w:instrText xml:space="preserve"> PAGEREF _Toc2842866 \h </w:instrText>
        </w:r>
        <w:r w:rsidR="001D3F6B">
          <w:rPr>
            <w:noProof/>
            <w:webHidden/>
          </w:rPr>
        </w:r>
        <w:r w:rsidR="001D3F6B">
          <w:rPr>
            <w:noProof/>
            <w:webHidden/>
          </w:rPr>
          <w:fldChar w:fldCharType="separate"/>
        </w:r>
        <w:r w:rsidR="00DB65E2">
          <w:rPr>
            <w:noProof/>
            <w:webHidden/>
          </w:rPr>
          <w:t>16</w:t>
        </w:r>
        <w:r w:rsidR="001D3F6B">
          <w:rPr>
            <w:noProof/>
            <w:webHidden/>
          </w:rPr>
          <w:fldChar w:fldCharType="end"/>
        </w:r>
      </w:hyperlink>
    </w:p>
    <w:p w14:paraId="465E0DA0" w14:textId="5AEDBEEC" w:rsidR="001D3F6B" w:rsidRDefault="00FC0956" w:rsidP="00FC0956">
      <w:pPr>
        <w:pStyle w:val="TOC2"/>
        <w:tabs>
          <w:tab w:val="left" w:pos="880"/>
          <w:tab w:val="right" w:leader="dot" w:pos="9350"/>
        </w:tabs>
        <w:ind w:left="0"/>
        <w:rPr>
          <w:noProof/>
          <w:kern w:val="0"/>
          <w:lang w:eastAsia="en-US"/>
          <w14:ligatures w14:val="none"/>
        </w:rPr>
      </w:pPr>
      <w:r w:rsidRPr="00FC0956">
        <w:rPr>
          <w:rStyle w:val="Hyperlink"/>
          <w:noProof/>
          <w:u w:val="none"/>
        </w:rPr>
        <w:tab/>
      </w:r>
      <w:hyperlink w:anchor="_Toc2842867" w:history="1">
        <w:r w:rsidR="001D3F6B" w:rsidRPr="000848DA">
          <w:rPr>
            <w:rStyle w:val="Hyperlink"/>
            <w:noProof/>
          </w:rPr>
          <w:t>1.1</w:t>
        </w:r>
        <w:r>
          <w:rPr>
            <w:noProof/>
            <w:kern w:val="0"/>
            <w:lang w:eastAsia="en-US"/>
            <w14:ligatures w14:val="none"/>
          </w:rPr>
          <w:t xml:space="preserve"> </w:t>
        </w:r>
        <w:r w:rsidR="00FE1979">
          <w:rPr>
            <w:rStyle w:val="Hyperlink"/>
            <w:noProof/>
          </w:rPr>
          <w:t>NAO</w:t>
        </w:r>
        <w:r w:rsidR="001D3F6B" w:rsidRPr="000848DA">
          <w:rPr>
            <w:rStyle w:val="Hyperlink"/>
            <w:noProof/>
          </w:rPr>
          <w:t xml:space="preserve"> robot</w:t>
        </w:r>
        <w:r w:rsidR="001D3F6B">
          <w:rPr>
            <w:noProof/>
            <w:webHidden/>
          </w:rPr>
          <w:tab/>
        </w:r>
        <w:r w:rsidR="001D3F6B">
          <w:rPr>
            <w:noProof/>
            <w:webHidden/>
          </w:rPr>
          <w:fldChar w:fldCharType="begin"/>
        </w:r>
        <w:r w:rsidR="001D3F6B">
          <w:rPr>
            <w:noProof/>
            <w:webHidden/>
          </w:rPr>
          <w:instrText xml:space="preserve"> PAGEREF _Toc2842867 \h </w:instrText>
        </w:r>
        <w:r w:rsidR="001D3F6B">
          <w:rPr>
            <w:noProof/>
            <w:webHidden/>
          </w:rPr>
        </w:r>
        <w:r w:rsidR="001D3F6B">
          <w:rPr>
            <w:noProof/>
            <w:webHidden/>
          </w:rPr>
          <w:fldChar w:fldCharType="separate"/>
        </w:r>
        <w:r w:rsidR="00DB65E2">
          <w:rPr>
            <w:noProof/>
            <w:webHidden/>
          </w:rPr>
          <w:t>16</w:t>
        </w:r>
        <w:r w:rsidR="001D3F6B">
          <w:rPr>
            <w:noProof/>
            <w:webHidden/>
          </w:rPr>
          <w:fldChar w:fldCharType="end"/>
        </w:r>
      </w:hyperlink>
    </w:p>
    <w:p w14:paraId="213D8134" w14:textId="50453C20"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68" w:history="1">
        <w:r w:rsidR="001D3F6B" w:rsidRPr="000848DA">
          <w:rPr>
            <w:rStyle w:val="Hyperlink"/>
            <w:noProof/>
          </w:rPr>
          <w:t>1.2</w:t>
        </w:r>
        <w:r>
          <w:rPr>
            <w:noProof/>
            <w:kern w:val="0"/>
            <w:lang w:eastAsia="en-US"/>
            <w14:ligatures w14:val="none"/>
          </w:rPr>
          <w:t xml:space="preserve"> </w:t>
        </w:r>
        <w:r w:rsidR="00FE1979">
          <w:rPr>
            <w:rStyle w:val="Hyperlink"/>
            <w:noProof/>
          </w:rPr>
          <w:t>W</w:t>
        </w:r>
        <w:r w:rsidR="001D3F6B" w:rsidRPr="000848DA">
          <w:rPr>
            <w:rStyle w:val="Hyperlink"/>
            <w:noProof/>
          </w:rPr>
          <w:t xml:space="preserve">indows </w:t>
        </w:r>
        <w:r w:rsidR="00FE1979">
          <w:rPr>
            <w:rStyle w:val="Hyperlink"/>
            <w:noProof/>
          </w:rPr>
          <w:t>D</w:t>
        </w:r>
        <w:r w:rsidR="001D3F6B" w:rsidRPr="000848DA">
          <w:rPr>
            <w:rStyle w:val="Hyperlink"/>
            <w:noProof/>
          </w:rPr>
          <w:t>esktop</w:t>
        </w:r>
        <w:r w:rsidR="001D3F6B">
          <w:rPr>
            <w:noProof/>
            <w:webHidden/>
          </w:rPr>
          <w:tab/>
        </w:r>
        <w:r w:rsidR="001D3F6B">
          <w:rPr>
            <w:noProof/>
            <w:webHidden/>
          </w:rPr>
          <w:fldChar w:fldCharType="begin"/>
        </w:r>
        <w:r w:rsidR="001D3F6B">
          <w:rPr>
            <w:noProof/>
            <w:webHidden/>
          </w:rPr>
          <w:instrText xml:space="preserve"> PAGEREF _Toc2842868 \h </w:instrText>
        </w:r>
        <w:r w:rsidR="001D3F6B">
          <w:rPr>
            <w:noProof/>
            <w:webHidden/>
          </w:rPr>
        </w:r>
        <w:r w:rsidR="001D3F6B">
          <w:rPr>
            <w:noProof/>
            <w:webHidden/>
          </w:rPr>
          <w:fldChar w:fldCharType="separate"/>
        </w:r>
        <w:r w:rsidR="00DB65E2">
          <w:rPr>
            <w:noProof/>
            <w:webHidden/>
          </w:rPr>
          <w:t>16</w:t>
        </w:r>
        <w:r w:rsidR="001D3F6B">
          <w:rPr>
            <w:noProof/>
            <w:webHidden/>
          </w:rPr>
          <w:fldChar w:fldCharType="end"/>
        </w:r>
      </w:hyperlink>
    </w:p>
    <w:p w14:paraId="4F9265B5" w14:textId="76F2B0CC" w:rsidR="001D3F6B" w:rsidRDefault="00415E2E">
      <w:pPr>
        <w:pStyle w:val="TOC1"/>
        <w:tabs>
          <w:tab w:val="right" w:leader="dot" w:pos="9350"/>
        </w:tabs>
        <w:rPr>
          <w:noProof/>
          <w:kern w:val="0"/>
          <w:lang w:eastAsia="en-US"/>
          <w14:ligatures w14:val="none"/>
        </w:rPr>
      </w:pPr>
      <w:hyperlink w:anchor="_Toc2842869" w:history="1">
        <w:r w:rsidR="00FC0956">
          <w:rPr>
            <w:rStyle w:val="Hyperlink"/>
            <w:noProof/>
          </w:rPr>
          <w:t>S</w:t>
        </w:r>
        <w:r w:rsidR="001D3F6B" w:rsidRPr="000848DA">
          <w:rPr>
            <w:rStyle w:val="Hyperlink"/>
            <w:noProof/>
          </w:rPr>
          <w:t xml:space="preserve">ection 2: </w:t>
        </w:r>
        <w:r w:rsidR="00FE1979">
          <w:rPr>
            <w:rStyle w:val="Hyperlink"/>
            <w:noProof/>
          </w:rPr>
          <w:t>S</w:t>
        </w:r>
        <w:r w:rsidR="001D3F6B" w:rsidRPr="000848DA">
          <w:rPr>
            <w:rStyle w:val="Hyperlink"/>
            <w:noProof/>
          </w:rPr>
          <w:t>oftware</w:t>
        </w:r>
        <w:r w:rsidR="001D3F6B">
          <w:rPr>
            <w:noProof/>
            <w:webHidden/>
          </w:rPr>
          <w:tab/>
        </w:r>
        <w:r w:rsidR="001D3F6B">
          <w:rPr>
            <w:noProof/>
            <w:webHidden/>
          </w:rPr>
          <w:fldChar w:fldCharType="begin"/>
        </w:r>
        <w:r w:rsidR="001D3F6B">
          <w:rPr>
            <w:noProof/>
            <w:webHidden/>
          </w:rPr>
          <w:instrText xml:space="preserve"> PAGEREF _Toc2842869 \h </w:instrText>
        </w:r>
        <w:r w:rsidR="001D3F6B">
          <w:rPr>
            <w:noProof/>
            <w:webHidden/>
          </w:rPr>
        </w:r>
        <w:r w:rsidR="001D3F6B">
          <w:rPr>
            <w:noProof/>
            <w:webHidden/>
          </w:rPr>
          <w:fldChar w:fldCharType="separate"/>
        </w:r>
        <w:r w:rsidR="00DB65E2">
          <w:rPr>
            <w:noProof/>
            <w:webHidden/>
          </w:rPr>
          <w:t>16</w:t>
        </w:r>
        <w:r w:rsidR="001D3F6B">
          <w:rPr>
            <w:noProof/>
            <w:webHidden/>
          </w:rPr>
          <w:fldChar w:fldCharType="end"/>
        </w:r>
      </w:hyperlink>
    </w:p>
    <w:p w14:paraId="3E54A4F9" w14:textId="0B7713D2"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0" w:history="1">
        <w:r w:rsidR="001D3F6B" w:rsidRPr="000848DA">
          <w:rPr>
            <w:rStyle w:val="Hyperlink"/>
            <w:noProof/>
          </w:rPr>
          <w:t>2.1</w:t>
        </w:r>
        <w:r>
          <w:rPr>
            <w:noProof/>
            <w:kern w:val="0"/>
            <w:lang w:eastAsia="en-US"/>
            <w14:ligatures w14:val="none"/>
          </w:rPr>
          <w:t xml:space="preserve"> </w:t>
        </w:r>
        <w:r w:rsidR="00FE1979">
          <w:rPr>
            <w:rStyle w:val="Hyperlink"/>
            <w:noProof/>
          </w:rPr>
          <w:t>C</w:t>
        </w:r>
        <w:r w:rsidR="001D3F6B" w:rsidRPr="000848DA">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_Toc2842870 \h </w:instrText>
        </w:r>
        <w:r w:rsidR="001D3F6B">
          <w:rPr>
            <w:noProof/>
            <w:webHidden/>
          </w:rPr>
          <w:fldChar w:fldCharType="separate"/>
        </w:r>
        <w:r w:rsidR="00DB65E2">
          <w:rPr>
            <w:b/>
            <w:bCs/>
            <w:noProof/>
            <w:webHidden/>
          </w:rPr>
          <w:t>Error! Bookmark not defined.</w:t>
        </w:r>
        <w:r w:rsidR="001D3F6B">
          <w:rPr>
            <w:noProof/>
            <w:webHidden/>
          </w:rPr>
          <w:fldChar w:fldCharType="end"/>
        </w:r>
      </w:hyperlink>
    </w:p>
    <w:p w14:paraId="5049C497" w14:textId="33B35F4A"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1" w:history="1">
        <w:r w:rsidR="001D3F6B" w:rsidRPr="000848DA">
          <w:rPr>
            <w:rStyle w:val="Hyperlink"/>
            <w:noProof/>
          </w:rPr>
          <w:t>2.2</w:t>
        </w:r>
        <w:r>
          <w:rPr>
            <w:noProof/>
            <w:kern w:val="0"/>
            <w:lang w:eastAsia="en-US"/>
            <w14:ligatures w14:val="none"/>
          </w:rPr>
          <w:t xml:space="preserve"> </w:t>
        </w:r>
        <w:r w:rsidR="00FE1979">
          <w:rPr>
            <w:rStyle w:val="Hyperlink"/>
            <w:noProof/>
          </w:rPr>
          <w:t>D</w:t>
        </w:r>
        <w:r w:rsidR="001D3F6B" w:rsidRPr="000848DA">
          <w:rPr>
            <w:rStyle w:val="Hyperlink"/>
            <w:noProof/>
          </w:rPr>
          <w:t>ocumentation</w:t>
        </w:r>
        <w:r w:rsidR="001D3F6B">
          <w:rPr>
            <w:noProof/>
            <w:webHidden/>
          </w:rPr>
          <w:tab/>
        </w:r>
        <w:r w:rsidR="001D3F6B">
          <w:rPr>
            <w:noProof/>
            <w:webHidden/>
          </w:rPr>
          <w:fldChar w:fldCharType="begin"/>
        </w:r>
        <w:r w:rsidR="001D3F6B">
          <w:rPr>
            <w:noProof/>
            <w:webHidden/>
          </w:rPr>
          <w:instrText xml:space="preserve"> PAGEREF _Toc2842871 \h </w:instrText>
        </w:r>
        <w:r w:rsidR="001D3F6B">
          <w:rPr>
            <w:noProof/>
            <w:webHidden/>
          </w:rPr>
          <w:fldChar w:fldCharType="separate"/>
        </w:r>
        <w:r w:rsidR="00DB65E2">
          <w:rPr>
            <w:b/>
            <w:bCs/>
            <w:noProof/>
            <w:webHidden/>
          </w:rPr>
          <w:t>Error! Bookmark not defined.</w:t>
        </w:r>
        <w:r w:rsidR="001D3F6B">
          <w:rPr>
            <w:noProof/>
            <w:webHidden/>
          </w:rPr>
          <w:fldChar w:fldCharType="end"/>
        </w:r>
      </w:hyperlink>
    </w:p>
    <w:p w14:paraId="3907B06B" w14:textId="754BB6D6" w:rsidR="001D3F6B" w:rsidRDefault="00415E2E">
      <w:pPr>
        <w:pStyle w:val="TOC1"/>
        <w:tabs>
          <w:tab w:val="right" w:leader="dot" w:pos="9350"/>
        </w:tabs>
        <w:rPr>
          <w:noProof/>
          <w:kern w:val="0"/>
          <w:lang w:eastAsia="en-US"/>
          <w14:ligatures w14:val="none"/>
        </w:rPr>
      </w:pPr>
      <w:hyperlink w:anchor="_Toc2842872" w:history="1">
        <w:r w:rsidR="00FC0956">
          <w:rPr>
            <w:rStyle w:val="Hyperlink"/>
            <w:noProof/>
          </w:rPr>
          <w:t>S</w:t>
        </w:r>
        <w:r w:rsidR="001D3F6B" w:rsidRPr="000848DA">
          <w:rPr>
            <w:rStyle w:val="Hyperlink"/>
            <w:noProof/>
          </w:rPr>
          <w:t xml:space="preserve">ection 3: </w:t>
        </w:r>
        <w:r w:rsidR="00FE1979">
          <w:rPr>
            <w:rStyle w:val="Hyperlink"/>
            <w:noProof/>
          </w:rPr>
          <w:t>P</w:t>
        </w:r>
        <w:r w:rsidR="001D3F6B" w:rsidRPr="000848DA">
          <w:rPr>
            <w:rStyle w:val="Hyperlink"/>
            <w:noProof/>
          </w:rPr>
          <w:t xml:space="preserve">rogramming </w:t>
        </w:r>
        <w:r w:rsidR="00FE1979">
          <w:rPr>
            <w:rStyle w:val="Hyperlink"/>
            <w:noProof/>
          </w:rPr>
          <w:t>T</w:t>
        </w:r>
        <w:r w:rsidR="001D3F6B" w:rsidRPr="000848DA">
          <w:rPr>
            <w:rStyle w:val="Hyperlink"/>
            <w:noProof/>
          </w:rPr>
          <w:t>ools</w:t>
        </w:r>
        <w:r w:rsidR="001D3F6B">
          <w:rPr>
            <w:noProof/>
            <w:webHidden/>
          </w:rPr>
          <w:tab/>
        </w:r>
        <w:r w:rsidR="001D3F6B">
          <w:rPr>
            <w:noProof/>
            <w:webHidden/>
          </w:rPr>
          <w:fldChar w:fldCharType="begin"/>
        </w:r>
        <w:r w:rsidR="001D3F6B">
          <w:rPr>
            <w:noProof/>
            <w:webHidden/>
          </w:rPr>
          <w:instrText xml:space="preserve"> PAGEREF _Toc2842872 \h </w:instrText>
        </w:r>
        <w:r w:rsidR="001D3F6B">
          <w:rPr>
            <w:noProof/>
            <w:webHidden/>
          </w:rPr>
          <w:fldChar w:fldCharType="separate"/>
        </w:r>
        <w:r w:rsidR="00DB65E2">
          <w:rPr>
            <w:b/>
            <w:bCs/>
            <w:noProof/>
            <w:webHidden/>
          </w:rPr>
          <w:t>Error! Bookmark not defined.</w:t>
        </w:r>
        <w:r w:rsidR="001D3F6B">
          <w:rPr>
            <w:noProof/>
            <w:webHidden/>
          </w:rPr>
          <w:fldChar w:fldCharType="end"/>
        </w:r>
      </w:hyperlink>
    </w:p>
    <w:p w14:paraId="7707D15C" w14:textId="4FF5701D"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3" w:history="1">
        <w:r w:rsidR="001D3F6B" w:rsidRPr="000848DA">
          <w:rPr>
            <w:rStyle w:val="Hyperlink"/>
            <w:noProof/>
          </w:rPr>
          <w:t>3.1</w:t>
        </w:r>
        <w:r>
          <w:rPr>
            <w:noProof/>
            <w:kern w:val="0"/>
            <w:lang w:eastAsia="en-US"/>
            <w14:ligatures w14:val="none"/>
          </w:rPr>
          <w:t xml:space="preserve"> </w:t>
        </w:r>
        <w:r w:rsidR="00FE1979">
          <w:rPr>
            <w:rStyle w:val="Hyperlink"/>
            <w:noProof/>
          </w:rPr>
          <w:t>P</w:t>
        </w:r>
        <w:r w:rsidR="001D3F6B" w:rsidRPr="000848DA">
          <w:rPr>
            <w:rStyle w:val="Hyperlink"/>
            <w:noProof/>
          </w:rPr>
          <w:t>ython 2.7</w:t>
        </w:r>
        <w:r w:rsidR="001D3F6B">
          <w:rPr>
            <w:noProof/>
            <w:webHidden/>
          </w:rPr>
          <w:tab/>
        </w:r>
        <w:r w:rsidR="001D3F6B">
          <w:rPr>
            <w:noProof/>
            <w:webHidden/>
          </w:rPr>
          <w:fldChar w:fldCharType="begin"/>
        </w:r>
        <w:r w:rsidR="001D3F6B">
          <w:rPr>
            <w:noProof/>
            <w:webHidden/>
          </w:rPr>
          <w:instrText xml:space="preserve"> PAGEREF _Toc2842873 \h </w:instrText>
        </w:r>
        <w:r w:rsidR="001D3F6B">
          <w:rPr>
            <w:noProof/>
            <w:webHidden/>
          </w:rPr>
          <w:fldChar w:fldCharType="separate"/>
        </w:r>
        <w:r w:rsidR="00DB65E2">
          <w:rPr>
            <w:b/>
            <w:bCs/>
            <w:noProof/>
            <w:webHidden/>
          </w:rPr>
          <w:t>Error! Bookmark not defined.</w:t>
        </w:r>
        <w:r w:rsidR="001D3F6B">
          <w:rPr>
            <w:noProof/>
            <w:webHidden/>
          </w:rPr>
          <w:fldChar w:fldCharType="end"/>
        </w:r>
      </w:hyperlink>
    </w:p>
    <w:p w14:paraId="01F7A41F" w14:textId="43C41E89"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4" w:history="1">
        <w:r w:rsidR="001D3F6B" w:rsidRPr="000848DA">
          <w:rPr>
            <w:rStyle w:val="Hyperlink"/>
            <w:noProof/>
          </w:rPr>
          <w:t>3.2</w:t>
        </w:r>
        <w:r>
          <w:rPr>
            <w:noProof/>
            <w:kern w:val="0"/>
            <w:lang w:eastAsia="en-US"/>
            <w14:ligatures w14:val="none"/>
          </w:rPr>
          <w:t xml:space="preserve"> </w:t>
        </w:r>
        <w:r w:rsidR="00FE1979">
          <w:rPr>
            <w:rStyle w:val="Hyperlink"/>
            <w:noProof/>
          </w:rPr>
          <w:t>W</w:t>
        </w:r>
        <w:r w:rsidR="001D3F6B" w:rsidRPr="000848DA">
          <w:rPr>
            <w:rStyle w:val="Hyperlink"/>
            <w:noProof/>
          </w:rPr>
          <w:t xml:space="preserve">eb-based </w:t>
        </w:r>
        <w:r w:rsidR="00FE1979">
          <w:rPr>
            <w:rStyle w:val="Hyperlink"/>
            <w:noProof/>
          </w:rPr>
          <w:t>API</w:t>
        </w:r>
        <w:r w:rsidR="001D3F6B" w:rsidRPr="000848DA">
          <w:rPr>
            <w:rStyle w:val="Hyperlink"/>
            <w:noProof/>
          </w:rPr>
          <w:t>’s</w:t>
        </w:r>
        <w:r w:rsidR="001D3F6B">
          <w:rPr>
            <w:noProof/>
            <w:webHidden/>
          </w:rPr>
          <w:tab/>
        </w:r>
        <w:r w:rsidR="001D3F6B">
          <w:rPr>
            <w:noProof/>
            <w:webHidden/>
          </w:rPr>
          <w:fldChar w:fldCharType="begin"/>
        </w:r>
        <w:r w:rsidR="001D3F6B">
          <w:rPr>
            <w:noProof/>
            <w:webHidden/>
          </w:rPr>
          <w:instrText xml:space="preserve"> PAGEREF _Toc2842874 \h </w:instrText>
        </w:r>
        <w:r w:rsidR="001D3F6B">
          <w:rPr>
            <w:noProof/>
            <w:webHidden/>
          </w:rPr>
          <w:fldChar w:fldCharType="separate"/>
        </w:r>
        <w:r w:rsidR="00DB65E2">
          <w:rPr>
            <w:b/>
            <w:bCs/>
            <w:noProof/>
            <w:webHidden/>
          </w:rPr>
          <w:t>Error! Bookmark not defined.</w:t>
        </w:r>
        <w:r w:rsidR="001D3F6B">
          <w:rPr>
            <w:noProof/>
            <w:webHidden/>
          </w:rPr>
          <w:fldChar w:fldCharType="end"/>
        </w:r>
      </w:hyperlink>
    </w:p>
    <w:p w14:paraId="2941482B" w14:textId="384362B7" w:rsidR="002A1011" w:rsidRDefault="001D3F6B" w:rsidP="0084303C">
      <w:pPr>
        <w:jc w:val="both"/>
      </w:pPr>
      <w:r>
        <w:fldChar w:fldCharType="end"/>
      </w: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w:t>
      </w:r>
      <w:bookmarkStart w:id="121" w:name="_GoBack"/>
      <w:bookmarkEnd w:id="121"/>
      <w:r w:rsidR="0089166F">
        <w:rPr>
          <w:rFonts w:eastAsia="Times New Roman" w:cstheme="minorHAnsi"/>
          <w:color w:val="000000"/>
          <w:kern w:val="0"/>
          <w:lang w:eastAsia="en-US"/>
          <w14:ligatures w14:val="none"/>
        </w:rPr>
        <w:t>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2" w:name="_Toc2842866"/>
      <w:bookmarkStart w:id="123" w:name="_Toc2843321"/>
      <w:bookmarkStart w:id="124" w:name="_Toc2843403"/>
      <w:r>
        <w:t>section 1: hardware</w:t>
      </w:r>
      <w:bookmarkEnd w:id="122"/>
      <w:bookmarkEnd w:id="123"/>
      <w:bookmarkEnd w:id="124"/>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5" w:name="_Toc2842867"/>
      <w:bookmarkStart w:id="126" w:name="_Toc2843322"/>
      <w:bookmarkStart w:id="127" w:name="_Toc2843404"/>
      <w:r>
        <w:t>nao robot</w:t>
      </w:r>
      <w:bookmarkEnd w:id="125"/>
      <w:bookmarkEnd w:id="126"/>
      <w:bookmarkEnd w:id="127"/>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bookmarkStart w:id="128" w:name="_Toc2842868"/>
      <w:bookmarkStart w:id="129" w:name="_Toc2843323"/>
      <w:bookmarkStart w:id="130" w:name="_Toc2843405"/>
      <w:r>
        <w:t>windows desktop</w:t>
      </w:r>
      <w:bookmarkEnd w:id="128"/>
      <w:bookmarkEnd w:id="129"/>
      <w:bookmarkEnd w:id="130"/>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1" w:name="_Toc2842869"/>
      <w:bookmarkStart w:id="132" w:name="_Toc2843324"/>
      <w:bookmarkStart w:id="133" w:name="_Toc2843406"/>
      <w:r>
        <w:t>section 2: software</w:t>
      </w:r>
      <w:bookmarkEnd w:id="131"/>
      <w:bookmarkEnd w:id="132"/>
      <w:bookmarkEnd w:id="133"/>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313F2BAD" w14:textId="77777777" w:rsidR="008C64DF" w:rsidRDefault="008C64DF" w:rsidP="008C64DF">
      <w:pPr>
        <w:pStyle w:val="Heading2"/>
        <w:numPr>
          <w:ilvl w:val="1"/>
          <w:numId w:val="42"/>
        </w:numPr>
        <w:jc w:val="both"/>
      </w:pPr>
      <w:r>
        <w:t>choregraphe</w:t>
      </w:r>
    </w:p>
    <w:p w14:paraId="5F7B5F17" w14:textId="77777777" w:rsidR="008C64DF" w:rsidRDefault="008C64DF" w:rsidP="008C64DF">
      <w:pPr>
        <w:ind w:left="0" w:firstLine="360"/>
        <w:jc w:val="both"/>
      </w:pPr>
      <w:r>
        <w:t>Choregraphe is a proprietary program created specifically for the various robots created by Aldebaran Robotics. It provides an easy to use environment for developing behaviors the various robots. Choregraphe provides many useful features to make creating behaviors easy for both people new to programming, and for people with a greater knowledge of programming. There are many pre-built modules available which allows the user to quickly access any of the sensors in the robot, while also allowing the user to create their own modules. This combination creates a system that makes simple behaviors easy to develop, while allowing complex behaviors to also be worked on.</w:t>
      </w:r>
    </w:p>
    <w:p w14:paraId="1AFBEDFE" w14:textId="77777777" w:rsidR="008C64DF" w:rsidRPr="0089166F" w:rsidRDefault="008C64DF" w:rsidP="008C64DF">
      <w:pPr>
        <w:ind w:left="0" w:firstLine="360"/>
        <w:jc w:val="both"/>
      </w:pPr>
      <w:r>
        <w:t xml:space="preserve">Of the various panels that are available to the user to display, the one of the most important ones is the Flow Diagram Panel. This is an area in Choregraphe where the user can take modules, small programs or functions, and connect them with lines to create the higher logic that ties the code together. Another important panel is the Script Editor. This is where the code inside the modules can be modified. </w:t>
      </w:r>
    </w:p>
    <w:p w14:paraId="4DE5EDAF" w14:textId="77777777" w:rsidR="008C64DF" w:rsidRPr="0089166F" w:rsidRDefault="008C64DF" w:rsidP="008C64DF">
      <w:pPr>
        <w:pStyle w:val="Heading2"/>
        <w:numPr>
          <w:ilvl w:val="1"/>
          <w:numId w:val="42"/>
        </w:numPr>
        <w:jc w:val="both"/>
      </w:pPr>
      <w:r>
        <w:lastRenderedPageBreak/>
        <w:t>documentation</w:t>
      </w:r>
    </w:p>
    <w:p w14:paraId="08DC2633" w14:textId="77777777" w:rsidR="008C64DF" w:rsidRDefault="008C64DF" w:rsidP="008C64DF">
      <w:pPr>
        <w:ind w:left="0" w:firstLine="360"/>
        <w:jc w:val="both"/>
      </w:pPr>
      <w:r>
        <w:t xml:space="preserve">Aldebaran provides online documentation for both the NAO robot as well as the NAOqi framework. This documentation for the robot provides information on the different components of the machine. When it comes to basic information such as the names of the various motors and the functions which control them, there is plenty of information available. </w:t>
      </w:r>
    </w:p>
    <w:p w14:paraId="00B21AEB" w14:textId="77777777" w:rsidR="008C64DF" w:rsidRDefault="008C64DF" w:rsidP="008C64DF">
      <w:pPr>
        <w:ind w:left="0" w:firstLine="720"/>
        <w:jc w:val="both"/>
      </w:pPr>
      <w:r>
        <w:t xml:space="preserve">However, when it comes to information which is not just explaining the different components and functions, there is little to be found. For example, to disable the fall manager for the pushup behavior, a specific variable needs to changed in order to allow it to be switched off. The current documentation provides two methods of doing so, but both methods are out of date. A solution was eventually found but it utilized a method that was not provided in the documentation. </w:t>
      </w:r>
    </w:p>
    <w:p w14:paraId="4BBF592D" w14:textId="77777777" w:rsidR="008C64DF" w:rsidRDefault="008C64DF" w:rsidP="008C64DF">
      <w:pPr>
        <w:ind w:left="0"/>
        <w:jc w:val="both"/>
      </w:pPr>
    </w:p>
    <w:p w14:paraId="06CCE8D9" w14:textId="77777777" w:rsidR="008C64DF" w:rsidRPr="009C6037" w:rsidRDefault="008C64DF" w:rsidP="008C64DF">
      <w:pPr>
        <w:pStyle w:val="Heading1"/>
        <w:ind w:left="0"/>
        <w:jc w:val="both"/>
      </w:pPr>
      <w:r>
        <w:t>section 3: programming tools</w:t>
      </w:r>
    </w:p>
    <w:p w14:paraId="7E0D6F12" w14:textId="77777777" w:rsidR="008C64DF" w:rsidRDefault="008C64DF" w:rsidP="008C64DF">
      <w:pPr>
        <w:spacing w:after="0"/>
        <w:ind w:left="0" w:right="0"/>
        <w:jc w:val="both"/>
        <w:rPr>
          <w:rFonts w:ascii="Arial" w:eastAsia="Times New Roman" w:hAnsi="Arial" w:cs="Arial"/>
          <w:b/>
          <w:bCs/>
          <w:color w:val="000000"/>
          <w:kern w:val="0"/>
          <w:lang w:eastAsia="en-US"/>
          <w14:ligatures w14:val="none"/>
        </w:rPr>
      </w:pPr>
    </w:p>
    <w:p w14:paraId="646B061D" w14:textId="77777777" w:rsidR="008C64DF" w:rsidRDefault="008C64DF" w:rsidP="008C64DF">
      <w:pPr>
        <w:pStyle w:val="Heading2"/>
        <w:numPr>
          <w:ilvl w:val="1"/>
          <w:numId w:val="43"/>
        </w:numPr>
        <w:jc w:val="both"/>
      </w:pPr>
      <w:r>
        <w:t>python 2.7</w:t>
      </w:r>
    </w:p>
    <w:p w14:paraId="78D67B0C" w14:textId="77777777" w:rsidR="008C64DF" w:rsidRDefault="008C64DF" w:rsidP="008C64DF">
      <w:pPr>
        <w:ind w:left="0" w:firstLine="360"/>
        <w:jc w:val="both"/>
      </w:pPr>
      <w:bookmarkStart w:id="134" w:name="_Hlk2766919"/>
      <w:r>
        <w:t>Python 2.7 is being used for this project because that is the language with the most support in both the robot itself, as well as in Choregraphe. AriGato chose to use Python 2 over Python 3 because both the robot and Choregraphe do not support Python 3, only Python 2. Additionally, Python was chosen over other supported languages, such as C and Java, because Choregraphe natively supports Python. To use the other languages, an external IDE would have to be used, and the process of uploading the programs to the robot is not as intuitive as Choregraphe. The APIs were much easier to implement, as most APIs as very easy to use with Python.</w:t>
      </w:r>
    </w:p>
    <w:bookmarkEnd w:id="134"/>
    <w:p w14:paraId="573B6681" w14:textId="77777777" w:rsidR="008C64DF" w:rsidRDefault="008C64DF" w:rsidP="008C64DF">
      <w:pPr>
        <w:pStyle w:val="Heading2"/>
        <w:numPr>
          <w:ilvl w:val="1"/>
          <w:numId w:val="43"/>
        </w:numPr>
        <w:jc w:val="both"/>
      </w:pPr>
      <w:r>
        <w:t>web-based api’s</w:t>
      </w:r>
    </w:p>
    <w:p w14:paraId="1CD8597A" w14:textId="77777777" w:rsidR="008C64DF" w:rsidRPr="006E56CA" w:rsidRDefault="008C64DF" w:rsidP="008C64DF">
      <w:pPr>
        <w:ind w:firstLine="288"/>
      </w:pPr>
      <w:r>
        <w:t xml:space="preserve">For a few of our behaviors, we implemented web-based APIs to retrieve relevant data. The first API used is OMDB, which retrieves information about requested movies from Rotten Tomatoes. Specifically, we used it to get the ratings and a brief description of the movie. The second API is Open Weather Map, which is useful for getting weather information. We used it to get the current temperature and wind speed of Ellensburg, Washington. Using this information, we created a couple behaviors that gave the user relevant weather information. The last API is World Time API. Due to issues with using the robot’s system clock, we decided to use an API that uses the device’s IP address to get the current time and time zone. </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w:lastRenderedPageBreak/>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FC0956" w:rsidRDefault="00FC0956"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FC0956" w:rsidRPr="006111F3" w:rsidRDefault="00FC0956"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FC0956" w:rsidRDefault="00FC0956"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FC0956" w:rsidRPr="006111F3" w:rsidRDefault="00FC0956"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2C7BBF46" w14:textId="12A2950D" w:rsidR="001D3F6B" w:rsidRPr="00FE1979" w:rsidRDefault="002A1011" w:rsidP="00FE1979">
      <w:pPr>
        <w:pStyle w:val="Heading1"/>
        <w:ind w:left="0"/>
        <w:jc w:val="both"/>
        <w:rPr>
          <w:noProof/>
        </w:rPr>
      </w:pPr>
      <w:bookmarkStart w:id="135" w:name="_Toc2842875"/>
      <w:bookmarkStart w:id="136" w:name="_Toc2843330"/>
      <w:bookmarkStart w:id="137" w:name="_Toc2843412"/>
      <w:r>
        <w:rPr>
          <w:noProof/>
        </w:rPr>
        <w:t>CONTENTS</w:t>
      </w:r>
      <w:bookmarkEnd w:id="135"/>
      <w:bookmarkEnd w:id="136"/>
      <w:bookmarkEnd w:id="137"/>
      <w:r w:rsidR="001D3F6B">
        <w:fldChar w:fldCharType="begin"/>
      </w:r>
      <w:r w:rsidR="001D3F6B">
        <w:instrText xml:space="preserve"> TOC \o "1-2" \h \z \u </w:instrText>
      </w:r>
      <w:r w:rsidR="001D3F6B">
        <w:fldChar w:fldCharType="separate"/>
      </w:r>
    </w:p>
    <w:p w14:paraId="715FB691" w14:textId="4B5BE263" w:rsidR="001D3F6B" w:rsidRDefault="00415E2E">
      <w:pPr>
        <w:pStyle w:val="TOC1"/>
        <w:tabs>
          <w:tab w:val="right" w:leader="dot" w:pos="9350"/>
        </w:tabs>
        <w:rPr>
          <w:noProof/>
          <w:kern w:val="0"/>
          <w:lang w:eastAsia="en-US"/>
          <w14:ligatures w14:val="none"/>
        </w:rPr>
      </w:pPr>
      <w:hyperlink w:anchor="_Toc2843331" w:history="1">
        <w:r w:rsidR="00FE1979">
          <w:rPr>
            <w:rStyle w:val="Hyperlink"/>
            <w:noProof/>
          </w:rPr>
          <w:t>S</w:t>
        </w:r>
        <w:r w:rsidR="001D3F6B" w:rsidRPr="007D698B">
          <w:rPr>
            <w:rStyle w:val="Hyperlink"/>
            <w:noProof/>
          </w:rPr>
          <w:t>ection 1: Unit Testing</w:t>
        </w:r>
        <w:r w:rsidR="001D3F6B">
          <w:rPr>
            <w:noProof/>
            <w:webHidden/>
          </w:rPr>
          <w:tab/>
        </w:r>
        <w:r w:rsidR="001D3F6B">
          <w:rPr>
            <w:noProof/>
            <w:webHidden/>
          </w:rPr>
          <w:fldChar w:fldCharType="begin"/>
        </w:r>
        <w:r w:rsidR="001D3F6B">
          <w:rPr>
            <w:noProof/>
            <w:webHidden/>
          </w:rPr>
          <w:instrText xml:space="preserve"> PAGEREF _Toc2843331 \h </w:instrText>
        </w:r>
        <w:r w:rsidR="001D3F6B">
          <w:rPr>
            <w:noProof/>
            <w:webHidden/>
          </w:rPr>
        </w:r>
        <w:r w:rsidR="001D3F6B">
          <w:rPr>
            <w:noProof/>
            <w:webHidden/>
          </w:rPr>
          <w:fldChar w:fldCharType="separate"/>
        </w:r>
        <w:r w:rsidR="00DB65E2">
          <w:rPr>
            <w:noProof/>
            <w:webHidden/>
          </w:rPr>
          <w:t>20</w:t>
        </w:r>
        <w:r w:rsidR="001D3F6B">
          <w:rPr>
            <w:noProof/>
            <w:webHidden/>
          </w:rPr>
          <w:fldChar w:fldCharType="end"/>
        </w:r>
      </w:hyperlink>
    </w:p>
    <w:p w14:paraId="7FEBD3EE" w14:textId="303849BE" w:rsidR="001D3F6B" w:rsidRDefault="00415E2E">
      <w:pPr>
        <w:pStyle w:val="TOC2"/>
        <w:tabs>
          <w:tab w:val="right" w:leader="dot" w:pos="9350"/>
        </w:tabs>
        <w:rPr>
          <w:noProof/>
          <w:kern w:val="0"/>
          <w:lang w:eastAsia="en-US"/>
          <w14:ligatures w14:val="none"/>
        </w:rPr>
      </w:pPr>
      <w:hyperlink w:anchor="_Toc2843332" w:history="1">
        <w:r w:rsidR="001D3F6B" w:rsidRPr="007D698B">
          <w:rPr>
            <w:rStyle w:val="Hyperlink"/>
            <w:noProof/>
          </w:rPr>
          <w:t>1.1 Behavior development Testing</w:t>
        </w:r>
        <w:r w:rsidR="001D3F6B">
          <w:rPr>
            <w:noProof/>
            <w:webHidden/>
          </w:rPr>
          <w:tab/>
        </w:r>
        <w:r w:rsidR="001D3F6B">
          <w:rPr>
            <w:noProof/>
            <w:webHidden/>
          </w:rPr>
          <w:fldChar w:fldCharType="begin"/>
        </w:r>
        <w:r w:rsidR="001D3F6B">
          <w:rPr>
            <w:noProof/>
            <w:webHidden/>
          </w:rPr>
          <w:instrText xml:space="preserve"> PAGEREF _Toc2843332 \h </w:instrText>
        </w:r>
        <w:r w:rsidR="001D3F6B">
          <w:rPr>
            <w:noProof/>
            <w:webHidden/>
          </w:rPr>
        </w:r>
        <w:r w:rsidR="001D3F6B">
          <w:rPr>
            <w:noProof/>
            <w:webHidden/>
          </w:rPr>
          <w:fldChar w:fldCharType="separate"/>
        </w:r>
        <w:r w:rsidR="00DB65E2">
          <w:rPr>
            <w:noProof/>
            <w:webHidden/>
          </w:rPr>
          <w:t>20</w:t>
        </w:r>
        <w:r w:rsidR="001D3F6B">
          <w:rPr>
            <w:noProof/>
            <w:webHidden/>
          </w:rPr>
          <w:fldChar w:fldCharType="end"/>
        </w:r>
      </w:hyperlink>
    </w:p>
    <w:p w14:paraId="152E4A06" w14:textId="77EC9F12" w:rsidR="001D3F6B" w:rsidRDefault="00415E2E">
      <w:pPr>
        <w:pStyle w:val="TOC2"/>
        <w:tabs>
          <w:tab w:val="right" w:leader="dot" w:pos="9350"/>
        </w:tabs>
        <w:rPr>
          <w:noProof/>
          <w:kern w:val="0"/>
          <w:lang w:eastAsia="en-US"/>
          <w14:ligatures w14:val="none"/>
        </w:rPr>
      </w:pPr>
      <w:hyperlink w:anchor="_Toc2843333" w:history="1">
        <w:r w:rsidR="001D3F6B" w:rsidRPr="007D698B">
          <w:rPr>
            <w:rStyle w:val="Hyperlink"/>
            <w:noProof/>
          </w:rPr>
          <w:t>1.2 Integration Testing</w:t>
        </w:r>
        <w:r w:rsidR="001D3F6B">
          <w:rPr>
            <w:noProof/>
            <w:webHidden/>
          </w:rPr>
          <w:tab/>
        </w:r>
        <w:r w:rsidR="001D3F6B">
          <w:rPr>
            <w:noProof/>
            <w:webHidden/>
          </w:rPr>
          <w:fldChar w:fldCharType="begin"/>
        </w:r>
        <w:r w:rsidR="001D3F6B">
          <w:rPr>
            <w:noProof/>
            <w:webHidden/>
          </w:rPr>
          <w:instrText xml:space="preserve"> PAGEREF _Toc2843333 \h </w:instrText>
        </w:r>
        <w:r w:rsidR="001D3F6B">
          <w:rPr>
            <w:noProof/>
            <w:webHidden/>
          </w:rPr>
        </w:r>
        <w:r w:rsidR="001D3F6B">
          <w:rPr>
            <w:noProof/>
            <w:webHidden/>
          </w:rPr>
          <w:fldChar w:fldCharType="separate"/>
        </w:r>
        <w:r w:rsidR="00DB65E2">
          <w:rPr>
            <w:noProof/>
            <w:webHidden/>
          </w:rPr>
          <w:t>20</w:t>
        </w:r>
        <w:r w:rsidR="001D3F6B">
          <w:rPr>
            <w:noProof/>
            <w:webHidden/>
          </w:rPr>
          <w:fldChar w:fldCharType="end"/>
        </w:r>
      </w:hyperlink>
    </w:p>
    <w:p w14:paraId="2BDA85B3" w14:textId="4112B926" w:rsidR="001D3F6B" w:rsidRDefault="00415E2E">
      <w:pPr>
        <w:pStyle w:val="TOC1"/>
        <w:tabs>
          <w:tab w:val="right" w:leader="dot" w:pos="9350"/>
        </w:tabs>
        <w:rPr>
          <w:noProof/>
          <w:kern w:val="0"/>
          <w:lang w:eastAsia="en-US"/>
          <w14:ligatures w14:val="none"/>
        </w:rPr>
      </w:pPr>
      <w:hyperlink w:anchor="_Toc2843334" w:history="1">
        <w:r w:rsidR="00FE1979">
          <w:rPr>
            <w:rStyle w:val="Hyperlink"/>
            <w:noProof/>
          </w:rPr>
          <w:t>S</w:t>
        </w:r>
        <w:r w:rsidR="001D3F6B" w:rsidRPr="007D698B">
          <w:rPr>
            <w:rStyle w:val="Hyperlink"/>
            <w:noProof/>
          </w:rPr>
          <w:t>ection 2: System Testing</w:t>
        </w:r>
        <w:r w:rsidR="001D3F6B">
          <w:rPr>
            <w:noProof/>
            <w:webHidden/>
          </w:rPr>
          <w:tab/>
        </w:r>
        <w:r w:rsidR="001D3F6B">
          <w:rPr>
            <w:noProof/>
            <w:webHidden/>
          </w:rPr>
          <w:fldChar w:fldCharType="begin"/>
        </w:r>
        <w:r w:rsidR="001D3F6B">
          <w:rPr>
            <w:noProof/>
            <w:webHidden/>
          </w:rPr>
          <w:instrText xml:space="preserve"> PAGEREF _Toc2843334 \h </w:instrText>
        </w:r>
        <w:r w:rsidR="001D3F6B">
          <w:rPr>
            <w:noProof/>
            <w:webHidden/>
          </w:rPr>
        </w:r>
        <w:r w:rsidR="001D3F6B">
          <w:rPr>
            <w:noProof/>
            <w:webHidden/>
          </w:rPr>
          <w:fldChar w:fldCharType="separate"/>
        </w:r>
        <w:r w:rsidR="00DB65E2">
          <w:rPr>
            <w:noProof/>
            <w:webHidden/>
          </w:rPr>
          <w:t>21</w:t>
        </w:r>
        <w:r w:rsidR="001D3F6B">
          <w:rPr>
            <w:noProof/>
            <w:webHidden/>
          </w:rPr>
          <w:fldChar w:fldCharType="end"/>
        </w:r>
      </w:hyperlink>
    </w:p>
    <w:p w14:paraId="7947DC5F" w14:textId="21147F67" w:rsidR="001D3F6B" w:rsidRDefault="00415E2E">
      <w:pPr>
        <w:pStyle w:val="TOC2"/>
        <w:tabs>
          <w:tab w:val="right" w:leader="dot" w:pos="9350"/>
        </w:tabs>
        <w:rPr>
          <w:noProof/>
          <w:kern w:val="0"/>
          <w:lang w:eastAsia="en-US"/>
          <w14:ligatures w14:val="none"/>
        </w:rPr>
      </w:pPr>
      <w:hyperlink w:anchor="_Toc2843335" w:history="1">
        <w:r w:rsidR="001D3F6B" w:rsidRPr="007D698B">
          <w:rPr>
            <w:rStyle w:val="Hyperlink"/>
            <w:noProof/>
          </w:rPr>
          <w:t>2.1 Verbal command Testing</w:t>
        </w:r>
        <w:r w:rsidR="001D3F6B">
          <w:rPr>
            <w:noProof/>
            <w:webHidden/>
          </w:rPr>
          <w:tab/>
        </w:r>
        <w:r w:rsidR="001D3F6B">
          <w:rPr>
            <w:noProof/>
            <w:webHidden/>
          </w:rPr>
          <w:fldChar w:fldCharType="begin"/>
        </w:r>
        <w:r w:rsidR="001D3F6B">
          <w:rPr>
            <w:noProof/>
            <w:webHidden/>
          </w:rPr>
          <w:instrText xml:space="preserve"> PAGEREF _Toc2843335 \h </w:instrText>
        </w:r>
        <w:r w:rsidR="001D3F6B">
          <w:rPr>
            <w:noProof/>
            <w:webHidden/>
          </w:rPr>
        </w:r>
        <w:r w:rsidR="001D3F6B">
          <w:rPr>
            <w:noProof/>
            <w:webHidden/>
          </w:rPr>
          <w:fldChar w:fldCharType="separate"/>
        </w:r>
        <w:r w:rsidR="00DB65E2">
          <w:rPr>
            <w:noProof/>
            <w:webHidden/>
          </w:rPr>
          <w:t>21</w:t>
        </w:r>
        <w:r w:rsidR="001D3F6B">
          <w:rPr>
            <w:noProof/>
            <w:webHidden/>
          </w:rPr>
          <w:fldChar w:fldCharType="end"/>
        </w:r>
      </w:hyperlink>
    </w:p>
    <w:p w14:paraId="54DE1921" w14:textId="7FBDF7CC" w:rsidR="001D3F6B" w:rsidRDefault="00415E2E">
      <w:pPr>
        <w:pStyle w:val="TOC1"/>
        <w:tabs>
          <w:tab w:val="right" w:leader="dot" w:pos="9350"/>
        </w:tabs>
        <w:rPr>
          <w:noProof/>
          <w:kern w:val="0"/>
          <w:lang w:eastAsia="en-US"/>
          <w14:ligatures w14:val="none"/>
        </w:rPr>
      </w:pPr>
      <w:hyperlink w:anchor="_Toc2843336" w:history="1">
        <w:r w:rsidR="00FE1979">
          <w:rPr>
            <w:rStyle w:val="Hyperlink"/>
            <w:noProof/>
          </w:rPr>
          <w:t>S</w:t>
        </w:r>
        <w:r w:rsidR="001D3F6B" w:rsidRPr="007D698B">
          <w:rPr>
            <w:rStyle w:val="Hyperlink"/>
            <w:noProof/>
          </w:rPr>
          <w:t>ection 3: User Testing</w:t>
        </w:r>
        <w:r w:rsidR="001D3F6B">
          <w:rPr>
            <w:noProof/>
            <w:webHidden/>
          </w:rPr>
          <w:tab/>
        </w:r>
        <w:r w:rsidR="001D3F6B">
          <w:rPr>
            <w:noProof/>
            <w:webHidden/>
          </w:rPr>
          <w:fldChar w:fldCharType="begin"/>
        </w:r>
        <w:r w:rsidR="001D3F6B">
          <w:rPr>
            <w:noProof/>
            <w:webHidden/>
          </w:rPr>
          <w:instrText xml:space="preserve"> PAGEREF _Toc2843336 \h </w:instrText>
        </w:r>
        <w:r w:rsidR="001D3F6B">
          <w:rPr>
            <w:noProof/>
            <w:webHidden/>
          </w:rPr>
        </w:r>
        <w:r w:rsidR="001D3F6B">
          <w:rPr>
            <w:noProof/>
            <w:webHidden/>
          </w:rPr>
          <w:fldChar w:fldCharType="separate"/>
        </w:r>
        <w:r w:rsidR="00DB65E2">
          <w:rPr>
            <w:noProof/>
            <w:webHidden/>
          </w:rPr>
          <w:t>21</w:t>
        </w:r>
        <w:r w:rsidR="001D3F6B">
          <w:rPr>
            <w:noProof/>
            <w:webHidden/>
          </w:rPr>
          <w:fldChar w:fldCharType="end"/>
        </w:r>
      </w:hyperlink>
    </w:p>
    <w:p w14:paraId="6776E120" w14:textId="44407D39" w:rsidR="001D3F6B" w:rsidRDefault="00415E2E">
      <w:pPr>
        <w:pStyle w:val="TOC2"/>
        <w:tabs>
          <w:tab w:val="right" w:leader="dot" w:pos="9350"/>
        </w:tabs>
        <w:rPr>
          <w:noProof/>
          <w:kern w:val="0"/>
          <w:lang w:eastAsia="en-US"/>
          <w14:ligatures w14:val="none"/>
        </w:rPr>
      </w:pPr>
      <w:hyperlink w:anchor="_Toc2843337" w:history="1">
        <w:r w:rsidR="001D3F6B" w:rsidRPr="007D698B">
          <w:rPr>
            <w:rStyle w:val="Hyperlink"/>
            <w:noProof/>
          </w:rPr>
          <w:t>3.1 Blind Test</w:t>
        </w:r>
        <w:r w:rsidR="001D3F6B">
          <w:rPr>
            <w:noProof/>
            <w:webHidden/>
          </w:rPr>
          <w:tab/>
        </w:r>
        <w:r w:rsidR="001D3F6B">
          <w:rPr>
            <w:noProof/>
            <w:webHidden/>
          </w:rPr>
          <w:fldChar w:fldCharType="begin"/>
        </w:r>
        <w:r w:rsidR="001D3F6B">
          <w:rPr>
            <w:noProof/>
            <w:webHidden/>
          </w:rPr>
          <w:instrText xml:space="preserve"> PAGEREF _Toc2843337 \h </w:instrText>
        </w:r>
        <w:r w:rsidR="001D3F6B">
          <w:rPr>
            <w:noProof/>
            <w:webHidden/>
          </w:rPr>
        </w:r>
        <w:r w:rsidR="001D3F6B">
          <w:rPr>
            <w:noProof/>
            <w:webHidden/>
          </w:rPr>
          <w:fldChar w:fldCharType="separate"/>
        </w:r>
        <w:r w:rsidR="00DB65E2">
          <w:rPr>
            <w:noProof/>
            <w:webHidden/>
          </w:rPr>
          <w:t>21</w:t>
        </w:r>
        <w:r w:rsidR="001D3F6B">
          <w:rPr>
            <w:noProof/>
            <w:webHidden/>
          </w:rPr>
          <w:fldChar w:fldCharType="end"/>
        </w:r>
      </w:hyperlink>
    </w:p>
    <w:p w14:paraId="56A7762B" w14:textId="151A607E" w:rsidR="001D3F6B" w:rsidRDefault="00415E2E">
      <w:pPr>
        <w:pStyle w:val="TOC2"/>
        <w:tabs>
          <w:tab w:val="right" w:leader="dot" w:pos="9350"/>
        </w:tabs>
        <w:rPr>
          <w:noProof/>
          <w:kern w:val="0"/>
          <w:lang w:eastAsia="en-US"/>
          <w14:ligatures w14:val="none"/>
        </w:rPr>
      </w:pPr>
      <w:hyperlink w:anchor="_Toc2843338" w:history="1">
        <w:r w:rsidR="001D3F6B" w:rsidRPr="007D698B">
          <w:rPr>
            <w:rStyle w:val="Hyperlink"/>
            <w:noProof/>
          </w:rPr>
          <w:t>3.2 Behaviors Revealed</w:t>
        </w:r>
        <w:r w:rsidR="001D3F6B">
          <w:rPr>
            <w:noProof/>
            <w:webHidden/>
          </w:rPr>
          <w:tab/>
        </w:r>
        <w:r w:rsidR="001D3F6B">
          <w:rPr>
            <w:noProof/>
            <w:webHidden/>
          </w:rPr>
          <w:fldChar w:fldCharType="begin"/>
        </w:r>
        <w:r w:rsidR="001D3F6B">
          <w:rPr>
            <w:noProof/>
            <w:webHidden/>
          </w:rPr>
          <w:instrText xml:space="preserve"> PAGEREF _Toc2843338 \h </w:instrText>
        </w:r>
        <w:r w:rsidR="001D3F6B">
          <w:rPr>
            <w:noProof/>
            <w:webHidden/>
          </w:rPr>
        </w:r>
        <w:r w:rsidR="001D3F6B">
          <w:rPr>
            <w:noProof/>
            <w:webHidden/>
          </w:rPr>
          <w:fldChar w:fldCharType="separate"/>
        </w:r>
        <w:r w:rsidR="00DB65E2">
          <w:rPr>
            <w:noProof/>
            <w:webHidden/>
          </w:rPr>
          <w:t>22</w:t>
        </w:r>
        <w:r w:rsidR="001D3F6B">
          <w:rPr>
            <w:noProof/>
            <w:webHidden/>
          </w:rPr>
          <w:fldChar w:fldCharType="end"/>
        </w:r>
      </w:hyperlink>
    </w:p>
    <w:p w14:paraId="716D3EE3" w14:textId="4F1DB71D" w:rsidR="001D3F6B" w:rsidRDefault="00415E2E">
      <w:pPr>
        <w:pStyle w:val="TOC2"/>
        <w:tabs>
          <w:tab w:val="right" w:leader="dot" w:pos="9350"/>
        </w:tabs>
        <w:rPr>
          <w:noProof/>
          <w:kern w:val="0"/>
          <w:lang w:eastAsia="en-US"/>
          <w14:ligatures w14:val="none"/>
        </w:rPr>
      </w:pPr>
      <w:hyperlink w:anchor="_Toc2843339" w:history="1">
        <w:r w:rsidR="001D3F6B" w:rsidRPr="007D698B">
          <w:rPr>
            <w:rStyle w:val="Hyperlink"/>
            <w:noProof/>
          </w:rPr>
          <w:t>3.</w:t>
        </w:r>
        <w:r w:rsidR="00FE1979">
          <w:rPr>
            <w:rStyle w:val="Hyperlink"/>
            <w:noProof/>
          </w:rPr>
          <w:t>3</w:t>
        </w:r>
        <w:r w:rsidR="001D3F6B" w:rsidRPr="007D698B">
          <w:rPr>
            <w:rStyle w:val="Hyperlink"/>
            <w:noProof/>
          </w:rPr>
          <w:t xml:space="preserve"> Conclusion of Testing Session</w:t>
        </w:r>
        <w:r w:rsidR="001D3F6B">
          <w:rPr>
            <w:noProof/>
            <w:webHidden/>
          </w:rPr>
          <w:tab/>
        </w:r>
        <w:r w:rsidR="001D3F6B">
          <w:rPr>
            <w:noProof/>
            <w:webHidden/>
          </w:rPr>
          <w:fldChar w:fldCharType="begin"/>
        </w:r>
        <w:r w:rsidR="001D3F6B">
          <w:rPr>
            <w:noProof/>
            <w:webHidden/>
          </w:rPr>
          <w:instrText xml:space="preserve"> PAGEREF _Toc2843339 \h </w:instrText>
        </w:r>
        <w:r w:rsidR="001D3F6B">
          <w:rPr>
            <w:noProof/>
            <w:webHidden/>
          </w:rPr>
        </w:r>
        <w:r w:rsidR="001D3F6B">
          <w:rPr>
            <w:noProof/>
            <w:webHidden/>
          </w:rPr>
          <w:fldChar w:fldCharType="separate"/>
        </w:r>
        <w:r w:rsidR="00DB65E2">
          <w:rPr>
            <w:noProof/>
            <w:webHidden/>
          </w:rPr>
          <w:t>22</w:t>
        </w:r>
        <w:r w:rsidR="001D3F6B">
          <w:rPr>
            <w:noProof/>
            <w:webHidden/>
          </w:rPr>
          <w:fldChar w:fldCharType="end"/>
        </w:r>
      </w:hyperlink>
    </w:p>
    <w:p w14:paraId="167DB488" w14:textId="224F1F83" w:rsidR="002F4A37" w:rsidRDefault="001D3F6B" w:rsidP="0084303C">
      <w:pPr>
        <w:jc w:val="both"/>
      </w:pPr>
      <w:r>
        <w:fldChar w:fldCharType="end"/>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38" w:name="_Toc2842876"/>
      <w:bookmarkStart w:id="139" w:name="_Toc2843331"/>
      <w:bookmarkStart w:id="140" w:name="_Toc2843413"/>
      <w:r>
        <w:t xml:space="preserve">section 1: </w:t>
      </w:r>
      <w:r w:rsidR="009C6037">
        <w:t>Unit Testing</w:t>
      </w:r>
      <w:bookmarkEnd w:id="138"/>
      <w:bookmarkEnd w:id="139"/>
      <w:bookmarkEnd w:id="140"/>
    </w:p>
    <w:p w14:paraId="11F030B9" w14:textId="16782972" w:rsidR="009C6037" w:rsidRDefault="009A0C18" w:rsidP="0084303C">
      <w:pPr>
        <w:pStyle w:val="Heading2"/>
        <w:jc w:val="both"/>
      </w:pPr>
      <w:bookmarkStart w:id="141" w:name="_Toc2842877"/>
      <w:bookmarkStart w:id="142" w:name="_Toc2843332"/>
      <w:bookmarkStart w:id="143" w:name="_Toc2843414"/>
      <w:r>
        <w:t xml:space="preserve">1.1 </w:t>
      </w:r>
      <w:r w:rsidR="009C6037">
        <w:t>Behavior development Testing</w:t>
      </w:r>
      <w:bookmarkEnd w:id="141"/>
      <w:bookmarkEnd w:id="142"/>
      <w:bookmarkEnd w:id="143"/>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bookmarkStart w:id="144" w:name="_Toc2842878"/>
      <w:bookmarkStart w:id="145" w:name="_Toc2843333"/>
      <w:bookmarkStart w:id="146" w:name="_Toc2843415"/>
      <w:r>
        <w:t xml:space="preserve">1.2 </w:t>
      </w:r>
      <w:r w:rsidR="009C6037">
        <w:t>Integration Testing</w:t>
      </w:r>
      <w:bookmarkEnd w:id="144"/>
      <w:bookmarkEnd w:id="145"/>
      <w:bookmarkEnd w:id="146"/>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w:t>
      </w:r>
      <w:r>
        <w:lastRenderedPageBreak/>
        <w:t>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47" w:name="_Toc2842879"/>
      <w:bookmarkStart w:id="148" w:name="_Toc2843334"/>
      <w:bookmarkStart w:id="149" w:name="_Toc2843416"/>
      <w:r>
        <w:t xml:space="preserve">section 2: </w:t>
      </w:r>
      <w:r w:rsidR="009C6037">
        <w:t>System Testing</w:t>
      </w:r>
      <w:bookmarkEnd w:id="147"/>
      <w:bookmarkEnd w:id="148"/>
      <w:bookmarkEnd w:id="149"/>
    </w:p>
    <w:p w14:paraId="5076FA9F" w14:textId="5375E82E" w:rsidR="006D5516" w:rsidRDefault="00E93FD1" w:rsidP="0084303C">
      <w:pPr>
        <w:pStyle w:val="Heading2"/>
        <w:jc w:val="both"/>
      </w:pPr>
      <w:bookmarkStart w:id="150" w:name="_Toc2842880"/>
      <w:bookmarkStart w:id="151" w:name="_Toc2843335"/>
      <w:bookmarkStart w:id="152"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B59D1EF" w:rsidR="00FC0956" w:rsidRPr="008C56BB" w:rsidRDefault="00FC0956"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DB65E2">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B59D1EF" w:rsidR="00FC0956" w:rsidRPr="008C56BB" w:rsidRDefault="00FC0956"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DB65E2">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50"/>
      <w:bookmarkEnd w:id="151"/>
      <w:bookmarkEnd w:id="152"/>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53" w:name="_Toc2842881"/>
      <w:bookmarkStart w:id="154" w:name="_Toc2843336"/>
      <w:bookmarkStart w:id="155" w:name="_Toc2843418"/>
      <w:r>
        <w:t xml:space="preserve">section 3: </w:t>
      </w:r>
      <w:r w:rsidR="009C6037">
        <w:t>User Testing</w:t>
      </w:r>
      <w:bookmarkEnd w:id="153"/>
      <w:bookmarkEnd w:id="154"/>
      <w:bookmarkEnd w:id="155"/>
    </w:p>
    <w:p w14:paraId="022FE044" w14:textId="77777777" w:rsidR="001016C2" w:rsidRDefault="001016C2" w:rsidP="0084303C">
      <w:pPr>
        <w:pStyle w:val="Heading2"/>
        <w:jc w:val="both"/>
      </w:pPr>
      <w:bookmarkStart w:id="156" w:name="_Toc2842882"/>
      <w:bookmarkStart w:id="157" w:name="_Toc2843337"/>
      <w:bookmarkStart w:id="158" w:name="_Toc2843419"/>
      <w:r>
        <w:t>3.1 Blind Test</w:t>
      </w:r>
      <w:bookmarkEnd w:id="156"/>
      <w:bookmarkEnd w:id="157"/>
      <w:bookmarkEnd w:id="158"/>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59" w:name="_Toc2842883"/>
      <w:bookmarkStart w:id="160" w:name="_Toc2843338"/>
      <w:bookmarkStart w:id="161" w:name="_Toc2843420"/>
      <w:r>
        <w:lastRenderedPageBreak/>
        <w:t>3.2 Behaviors Revealed</w:t>
      </w:r>
      <w:bookmarkEnd w:id="159"/>
      <w:bookmarkEnd w:id="160"/>
      <w:bookmarkEnd w:id="161"/>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41EBA87B" w:rsidR="001016C2" w:rsidRDefault="001016C2" w:rsidP="0084303C">
      <w:pPr>
        <w:pStyle w:val="Heading2"/>
        <w:jc w:val="both"/>
      </w:pPr>
      <w:bookmarkStart w:id="162" w:name="_Toc2842884"/>
      <w:bookmarkStart w:id="163" w:name="_Toc2843339"/>
      <w:bookmarkStart w:id="164" w:name="_Toc2843421"/>
      <w:r>
        <w:t>3.</w:t>
      </w:r>
      <w:r w:rsidR="00FE1979">
        <w:t>3</w:t>
      </w:r>
      <w:r>
        <w:t xml:space="preserve"> Conclusion of Testing Session</w:t>
      </w:r>
      <w:bookmarkEnd w:id="162"/>
      <w:bookmarkEnd w:id="163"/>
      <w:bookmarkEnd w:id="164"/>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32DF0D85" w:rsidR="00C81CFB" w:rsidRDefault="00AD000F" w:rsidP="0084303C">
      <w:pPr>
        <w:pStyle w:val="Heading1"/>
        <w:ind w:left="0"/>
        <w:jc w:val="both"/>
      </w:pPr>
      <w:bookmarkStart w:id="165" w:name="_Toc2842885"/>
      <w:bookmarkStart w:id="166" w:name="_Toc2843340"/>
      <w:bookmarkStart w:id="167" w:name="_Toc2843422"/>
      <w:r>
        <w:t xml:space="preserve">section 4: </w:t>
      </w:r>
      <w:r w:rsidR="00C81CFB">
        <w:t>Testing scenarios</w:t>
      </w:r>
      <w:bookmarkEnd w:id="165"/>
      <w:bookmarkEnd w:id="166"/>
      <w:bookmarkEnd w:id="167"/>
    </w:p>
    <w:p w14:paraId="32167A57" w14:textId="77777777" w:rsidR="003411A9" w:rsidRPr="003411A9" w:rsidRDefault="003411A9" w:rsidP="003411A9"/>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AgeGuesser</w:t>
      </w:r>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CanYouDoMyWork</w:t>
      </w:r>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DanceMoves</w:t>
      </w:r>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FavClass</w:t>
      </w:r>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FavColor</w:t>
      </w:r>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FavoriteProfessor</w:t>
      </w:r>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HowOldAreYou</w:t>
      </w:r>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JazzHands</w:t>
      </w:r>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MoodGuesser</w:t>
      </w:r>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MoveFingers</w:t>
      </w:r>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NodYes</w:t>
      </w:r>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RaiseLeftFoot</w:t>
      </w:r>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lastRenderedPageBreak/>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RaiseRightFoot</w:t>
      </w:r>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SeeYouLaterAlligator</w:t>
      </w:r>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SingAnthem</w:t>
      </w:r>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[Returns time from worldtimeAPI]</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TurnAround</w:t>
      </w:r>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TurnLeft</w:t>
      </w:r>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TurnRight</w:t>
      </w:r>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WalkBackwards</w:t>
      </w:r>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WalkForward</w:t>
      </w:r>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WalkLeft</w:t>
      </w:r>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WalkRight</w:t>
      </w:r>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WalkVariableDistance</w:t>
      </w:r>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WhatTimeIsIt</w:t>
      </w:r>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FacialRecognition</w:t>
      </w:r>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FavoriteSong</w:t>
      </w:r>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bookmarkStart w:id="168" w:name="_Toc2842886"/>
    <w:bookmarkStart w:id="169" w:name="_Toc2843341"/>
    <w:bookmarkStart w:id="170" w:name="_Toc2843423"/>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68"/>
      <w:bookmarkEnd w:id="169"/>
      <w:bookmarkEnd w:id="170"/>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71" w:name="_Toc2842887"/>
      <w:bookmarkStart w:id="172" w:name="_Toc2843342"/>
      <w:bookmarkStart w:id="173"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71"/>
      <w:bookmarkEnd w:id="172"/>
      <w:bookmarkEnd w:id="173"/>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FC0956" w:rsidRDefault="00FC0956"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FC0956" w:rsidRPr="006111F3" w:rsidRDefault="00FC0956"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FC0956" w:rsidRDefault="00FC0956"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FC0956" w:rsidRPr="006111F3" w:rsidRDefault="00FC0956"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74" w:name="_Toc2842888"/>
      <w:bookmarkStart w:id="175" w:name="_Toc2843343"/>
      <w:bookmarkStart w:id="176" w:name="_Toc2843425"/>
      <w:r>
        <w:rPr>
          <w:noProof/>
        </w:rPr>
        <w:lastRenderedPageBreak/>
        <w:t>CONTENTS</w:t>
      </w:r>
      <w:bookmarkEnd w:id="174"/>
      <w:bookmarkEnd w:id="175"/>
      <w:bookmarkEnd w:id="176"/>
    </w:p>
    <w:p w14:paraId="570EE89A" w14:textId="3921AAF2" w:rsidR="002A1011" w:rsidRDefault="002A1011" w:rsidP="0084303C">
      <w:pPr>
        <w:jc w:val="both"/>
      </w:pPr>
      <w:r>
        <w:t xml:space="preserve">Section 1: </w:t>
      </w:r>
      <w:r w:rsidR="005725C5">
        <w:t>Problems Encountered</w:t>
      </w:r>
      <w:r>
        <w:t>………………………………</w:t>
      </w:r>
      <w:r w:rsidR="005725C5">
        <w:t>….</w:t>
      </w:r>
      <w:r>
        <w:t>……………………………………………………………………..X</w:t>
      </w:r>
    </w:p>
    <w:p w14:paraId="71FE3D46" w14:textId="6C1E180C" w:rsidR="002A1011" w:rsidRDefault="002A1011" w:rsidP="0084303C">
      <w:pPr>
        <w:jc w:val="both"/>
      </w:pPr>
      <w:r>
        <w:tab/>
        <w:t xml:space="preserve">1.1 </w:t>
      </w:r>
      <w:r w:rsidR="005725C5">
        <w:t>Internal Clock…..</w:t>
      </w:r>
      <w:r>
        <w:t>.......................................................................................................................X</w:t>
      </w:r>
    </w:p>
    <w:p w14:paraId="23ADAAE0" w14:textId="354B78F2" w:rsidR="005725C5" w:rsidRDefault="005725C5" w:rsidP="005725C5">
      <w:pPr>
        <w:ind w:firstLine="648"/>
        <w:jc w:val="both"/>
      </w:pPr>
      <w:r>
        <w:t>1.2 Segmentation Faults…...............................................................................................................X</w:t>
      </w:r>
    </w:p>
    <w:p w14:paraId="58810C05" w14:textId="39B780BC" w:rsidR="005725C5" w:rsidRDefault="005725C5" w:rsidP="005725C5">
      <w:pPr>
        <w:ind w:firstLine="648"/>
        <w:jc w:val="both"/>
      </w:pPr>
      <w:r>
        <w:t>1.3 Trigger Conditions…..................................................................................................................X</w:t>
      </w:r>
    </w:p>
    <w:p w14:paraId="69B701F1" w14:textId="54EEB859" w:rsidR="005725C5" w:rsidRDefault="005725C5" w:rsidP="005725C5">
      <w:pPr>
        <w:ind w:firstLine="648"/>
        <w:jc w:val="both"/>
      </w:pPr>
      <w:r>
        <w:t>1.4 Speech Recognition…................................................................................................................X</w:t>
      </w:r>
    </w:p>
    <w:p w14:paraId="598D7AD2" w14:textId="5DDA5C46" w:rsidR="005725C5" w:rsidRDefault="005725C5" w:rsidP="005725C5">
      <w:pPr>
        <w:ind w:firstLine="648"/>
        <w:jc w:val="both"/>
      </w:pPr>
      <w:r>
        <w:t>1.5 Overheating…….........................................................................................................................X</w:t>
      </w:r>
    </w:p>
    <w:p w14:paraId="0DCF1AEF" w14:textId="15D26687" w:rsidR="005725C5" w:rsidRDefault="005725C5" w:rsidP="005725C5">
      <w:pPr>
        <w:ind w:firstLine="648"/>
        <w:jc w:val="both"/>
      </w:pPr>
      <w:r>
        <w:t>1.6 Mystery Response…..................................................................................................................X</w:t>
      </w:r>
    </w:p>
    <w:p w14:paraId="4181A4C2" w14:textId="6A92EF37" w:rsidR="002A1011" w:rsidRDefault="002A1011" w:rsidP="0084303C">
      <w:pPr>
        <w:jc w:val="both"/>
      </w:pPr>
      <w:r>
        <w:t xml:space="preserve">Section 2: </w:t>
      </w:r>
      <w:r w:rsidR="005725C5">
        <w:t>Bug Report……….</w:t>
      </w:r>
      <w:r>
        <w:t>…………………………………………………………………………………………………………………..X</w:t>
      </w:r>
    </w:p>
    <w:p w14:paraId="259A89E9" w14:textId="717A6273" w:rsidR="002A1011" w:rsidRDefault="002A1011" w:rsidP="0084303C">
      <w:pPr>
        <w:jc w:val="both"/>
      </w:pPr>
      <w:r>
        <w:tab/>
        <w:t>2.</w:t>
      </w:r>
      <w:r w:rsidR="005725C5">
        <w:t>1</w:t>
      </w:r>
      <w:r>
        <w:t xml:space="preserve"> </w:t>
      </w:r>
      <w:r w:rsidRPr="002A1011">
        <w:rPr>
          <w:b/>
        </w:rPr>
        <w:t>Placeholder text</w:t>
      </w:r>
      <w:r>
        <w:t>.......................................................................................................................X</w:t>
      </w:r>
    </w:p>
    <w:p w14:paraId="770DE399" w14:textId="77777777" w:rsidR="00EE767C" w:rsidRDefault="00EE767C" w:rsidP="0084303C">
      <w:pPr>
        <w:pStyle w:val="Logo"/>
        <w:tabs>
          <w:tab w:val="left" w:pos="6282"/>
        </w:tabs>
        <w:jc w:val="both"/>
      </w:pPr>
    </w:p>
    <w:p w14:paraId="2168190E" w14:textId="3195ECF4" w:rsidR="005725C5" w:rsidRDefault="005725C5" w:rsidP="003411A9">
      <w:pPr>
        <w:pStyle w:val="Heading1"/>
        <w:ind w:left="0"/>
        <w:jc w:val="both"/>
        <w:rPr>
          <w:rFonts w:asciiTheme="minorHAnsi" w:eastAsiaTheme="minorEastAsia" w:hAnsiTheme="minorHAnsi" w:cstheme="minorBidi"/>
          <w:caps w:val="0"/>
          <w:color w:val="auto"/>
          <w:sz w:val="22"/>
          <w:szCs w:val="22"/>
        </w:rPr>
      </w:pPr>
      <w:bookmarkStart w:id="177" w:name="_Toc2842889"/>
      <w:bookmarkStart w:id="178" w:name="_Toc2843344"/>
      <w:bookmarkStart w:id="179" w:name="_Toc2843426"/>
    </w:p>
    <w:p w14:paraId="5FB00F53" w14:textId="77777777" w:rsidR="005725C5" w:rsidRPr="005725C5" w:rsidRDefault="005725C5" w:rsidP="005725C5"/>
    <w:p w14:paraId="6FEE49B9" w14:textId="7EC9DE75" w:rsidR="003411A9" w:rsidRDefault="003411A9" w:rsidP="003411A9">
      <w:pPr>
        <w:pStyle w:val="Heading1"/>
        <w:ind w:left="0"/>
        <w:jc w:val="both"/>
      </w:pPr>
      <w:r>
        <w:lastRenderedPageBreak/>
        <w:t>section 1: problems encountered</w:t>
      </w:r>
    </w:p>
    <w:p w14:paraId="488E088A" w14:textId="77777777" w:rsidR="003411A9" w:rsidRPr="003411A9" w:rsidRDefault="003411A9" w:rsidP="003411A9"/>
    <w:p w14:paraId="6A221351" w14:textId="0C4B7F50" w:rsidR="001016C2" w:rsidRDefault="003411A9" w:rsidP="0084303C">
      <w:pPr>
        <w:pStyle w:val="Heading2"/>
        <w:jc w:val="both"/>
      </w:pPr>
      <w:r>
        <w:t xml:space="preserve">1.1: </w:t>
      </w:r>
      <w:r w:rsidR="001016C2">
        <w:t>Internal Clock</w:t>
      </w:r>
      <w:bookmarkEnd w:id="177"/>
      <w:bookmarkEnd w:id="178"/>
      <w:bookmarkEnd w:id="179"/>
    </w:p>
    <w:p w14:paraId="384BEB16" w14:textId="77777777" w:rsidR="001016C2" w:rsidRDefault="001016C2" w:rsidP="0084303C">
      <w:pPr>
        <w:pStyle w:val="Heading3"/>
        <w:jc w:val="both"/>
      </w:pPr>
      <w:r>
        <w:t>Problem</w:t>
      </w:r>
    </w:p>
    <w:p w14:paraId="53866A9B" w14:textId="45DF3469"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r w:rsidR="00FC0956">
        <w:t xml:space="preserve">will always </w:t>
      </w:r>
      <w:r>
        <w:t>revert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22D8763D" w:rsidR="001016C2" w:rsidRDefault="001016C2" w:rsidP="0084303C">
      <w:pPr>
        <w:jc w:val="both"/>
      </w:pPr>
      <w:r>
        <w:tab/>
        <w:t>Because the team could not</w:t>
      </w:r>
      <w:r w:rsidR="00FC0956">
        <w:t xml:space="preserve"> reliably</w:t>
      </w:r>
      <w:r>
        <w:t xml:space="preserve"> change NAO’s internal clock, whenever </w:t>
      </w:r>
      <w:r w:rsidR="00FC0956">
        <w:t xml:space="preserve">a user wants to get the </w:t>
      </w:r>
      <w:r>
        <w:t>time</w:t>
      </w:r>
      <w:r w:rsidR="00FC0956">
        <w:t xml:space="preserve"> from NAO</w:t>
      </w:r>
      <w:r>
        <w:t>,</w:t>
      </w:r>
      <w:r w:rsidR="00FC0956">
        <w:t xml:space="preserve"> </w:t>
      </w:r>
      <w:r>
        <w:t>an HTTP request is made to an API that gives the time, relative</w:t>
      </w:r>
      <w:r w:rsidR="00FC0956">
        <w:t xml:space="preserve"> to</w:t>
      </w:r>
      <w:r>
        <w:t xml:space="preserve"> the IP address making the request. The API could give time relative to an area code given, but it was decided that using the time relative to the IP address was beneficial, as wherever NAO is, the time will be accurate, </w:t>
      </w:r>
      <w:r w:rsidR="00FC0956">
        <w:t>assuming that</w:t>
      </w:r>
      <w:r>
        <w:t xml:space="preserve"> NAO is not using a VPN.</w:t>
      </w:r>
    </w:p>
    <w:p w14:paraId="653CBDA7" w14:textId="77777777" w:rsidR="00FC0956" w:rsidRPr="00D2387C" w:rsidRDefault="00FC0956" w:rsidP="0084303C">
      <w:pPr>
        <w:jc w:val="both"/>
      </w:pPr>
    </w:p>
    <w:p w14:paraId="04CD94CC" w14:textId="36A3DED9" w:rsidR="001016C2" w:rsidRDefault="003411A9" w:rsidP="0084303C">
      <w:pPr>
        <w:pStyle w:val="Heading2"/>
        <w:jc w:val="both"/>
      </w:pPr>
      <w:bookmarkStart w:id="180" w:name="_Toc2842890"/>
      <w:bookmarkStart w:id="181" w:name="_Toc2843345"/>
      <w:bookmarkStart w:id="182" w:name="_Toc2843427"/>
      <w:r>
        <w:t xml:space="preserve">1.2: </w:t>
      </w:r>
      <w:r w:rsidR="001016C2">
        <w:t>Segmentation Faults</w:t>
      </w:r>
      <w:bookmarkEnd w:id="180"/>
      <w:bookmarkEnd w:id="181"/>
      <w:bookmarkEnd w:id="182"/>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6AD2DD97" w:rsidR="002E2C96" w:rsidRDefault="002E2C96" w:rsidP="002E2C96">
      <w:pPr>
        <w:rPr>
          <w:b/>
        </w:rPr>
      </w:pPr>
      <w:r>
        <w:tab/>
        <w:t xml:space="preserve">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w:t>
      </w:r>
      <w:r w:rsidRPr="00FC0956">
        <w:rPr>
          <w:b/>
        </w:rPr>
        <w:t>It is stressed that this problem is not solved as the actual cause of the problem has not been found, however preventative measures have been made.</w:t>
      </w:r>
    </w:p>
    <w:p w14:paraId="368BE09E" w14:textId="77777777" w:rsidR="00FC0956" w:rsidRPr="00FC0956" w:rsidRDefault="00FC0956" w:rsidP="002E2C96">
      <w:pPr>
        <w:rPr>
          <w:b/>
        </w:rPr>
      </w:pPr>
    </w:p>
    <w:p w14:paraId="16E65D13" w14:textId="145D62D5" w:rsidR="00E510A0" w:rsidRDefault="003411A9" w:rsidP="00E510A0">
      <w:pPr>
        <w:pStyle w:val="Heading2"/>
        <w:jc w:val="both"/>
      </w:pPr>
      <w:bookmarkStart w:id="183" w:name="_Toc2842891"/>
      <w:bookmarkStart w:id="184" w:name="_Toc2843346"/>
      <w:bookmarkStart w:id="185" w:name="_Toc2843428"/>
      <w:r>
        <w:t xml:space="preserve">1.3: </w:t>
      </w:r>
      <w:r w:rsidR="00E510A0">
        <w:t>Trigger Conditions</w:t>
      </w:r>
      <w:bookmarkEnd w:id="183"/>
      <w:bookmarkEnd w:id="184"/>
      <w:bookmarkEnd w:id="185"/>
    </w:p>
    <w:p w14:paraId="1E8D5EE5" w14:textId="77777777" w:rsidR="00E510A0" w:rsidRDefault="00E510A0" w:rsidP="00E510A0">
      <w:pPr>
        <w:pStyle w:val="Heading3"/>
        <w:jc w:val="both"/>
      </w:pPr>
      <w:r>
        <w:t>Problem</w:t>
      </w:r>
    </w:p>
    <w:p w14:paraId="307E4B7D" w14:textId="0E26E491" w:rsidR="00E510A0" w:rsidRPr="002E2C96" w:rsidRDefault="00E510A0" w:rsidP="00E510A0">
      <w:r>
        <w:tab/>
        <w:t>NAO would frequently trigger behaviors with no user prompting</w:t>
      </w:r>
      <w:r w:rsidR="00FC0956">
        <w:t xml:space="preserve"> them</w:t>
      </w:r>
      <w:r>
        <w:t>. As more modules were put on the robot</w:t>
      </w:r>
      <w:r w:rsidR="00FC0956">
        <w:t>,</w:t>
      </w:r>
      <w:r>
        <w:t xml:space="preserve"> the problem became more and more apparent</w:t>
      </w:r>
      <w:r w:rsidR="00FC0956">
        <w:t xml:space="preserve"> as there were more modules fighting to run</w:t>
      </w:r>
      <w:r>
        <w:t>. Trigger conditions were set to activate when there was a person in view for more than 6 seconds</w:t>
      </w:r>
    </w:p>
    <w:p w14:paraId="7822BB25" w14:textId="77777777" w:rsidR="00E510A0" w:rsidRDefault="00E510A0" w:rsidP="00E510A0">
      <w:pPr>
        <w:pStyle w:val="Heading3"/>
        <w:jc w:val="both"/>
      </w:pPr>
      <w:r>
        <w:lastRenderedPageBreak/>
        <w:t>Resolution</w:t>
      </w:r>
    </w:p>
    <w:p w14:paraId="6772783E" w14:textId="29FC252D" w:rsidR="00E510A0" w:rsidRDefault="00E510A0" w:rsidP="00E510A0">
      <w:r>
        <w:tab/>
        <w:t xml:space="preserve">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w:t>
      </w:r>
      <w:r w:rsidR="00FC0956">
        <w:t xml:space="preserve">such </w:t>
      </w:r>
      <w:r>
        <w:t>problems.</w:t>
      </w:r>
    </w:p>
    <w:p w14:paraId="492B0A16" w14:textId="77777777" w:rsidR="00FC0956" w:rsidRPr="00F95764" w:rsidRDefault="00FC0956" w:rsidP="00E510A0"/>
    <w:p w14:paraId="2D7BE1D4" w14:textId="0E77B695" w:rsidR="00E510A0" w:rsidRDefault="003411A9" w:rsidP="00E510A0">
      <w:pPr>
        <w:pStyle w:val="Heading2"/>
        <w:jc w:val="both"/>
      </w:pPr>
      <w:bookmarkStart w:id="186" w:name="_Toc2842892"/>
      <w:bookmarkStart w:id="187" w:name="_Toc2843347"/>
      <w:bookmarkStart w:id="188" w:name="_Toc2843429"/>
      <w:r>
        <w:t xml:space="preserve">1.4: </w:t>
      </w:r>
      <w:r w:rsidR="00E510A0">
        <w:t>Speech Recognition</w:t>
      </w:r>
      <w:bookmarkEnd w:id="186"/>
      <w:bookmarkEnd w:id="187"/>
      <w:bookmarkEnd w:id="188"/>
    </w:p>
    <w:p w14:paraId="04934CCC" w14:textId="77777777" w:rsidR="00E510A0" w:rsidRDefault="00E510A0" w:rsidP="00E510A0">
      <w:pPr>
        <w:pStyle w:val="Heading3"/>
        <w:jc w:val="both"/>
      </w:pPr>
      <w:r>
        <w:t>Problem</w:t>
      </w:r>
    </w:p>
    <w:p w14:paraId="21F5EC3A" w14:textId="753DFB05" w:rsidR="00E510A0" w:rsidRPr="00F95764" w:rsidRDefault="00E510A0" w:rsidP="00E510A0">
      <w:r>
        <w:tab/>
        <w:t>NAO could not take verbal parameters in commands</w:t>
      </w:r>
      <w:r w:rsidR="00FC0956">
        <w:t xml:space="preserve"> (akin to Google Assistant or Apple’s Siri).</w:t>
      </w:r>
    </w:p>
    <w:p w14:paraId="727436CC" w14:textId="77777777" w:rsidR="00E510A0" w:rsidRDefault="00E510A0" w:rsidP="00E510A0">
      <w:pPr>
        <w:pStyle w:val="Heading3"/>
        <w:jc w:val="both"/>
      </w:pPr>
      <w:r>
        <w:t>Resolution</w:t>
      </w:r>
    </w:p>
    <w:p w14:paraId="6F67261E" w14:textId="65D3F636" w:rsidR="00E510A0" w:rsidRDefault="00E510A0" w:rsidP="00E510A0">
      <w:r>
        <w:tab/>
        <w:t xml:space="preserve">After testing and research, the team concluded that NAO’s speech recognition does not recognize what a user says word for word but recognized specific phrases </w:t>
      </w:r>
      <w:r w:rsidRPr="00FC0956">
        <w:rPr>
          <w:b/>
        </w:rPr>
        <w:t>from a finite list</w:t>
      </w:r>
      <w:r>
        <w:t xml:space="preserve">. This meant to take parameters, first the behavior had to be triggered, the parameter would be asked for by NAO, </w:t>
      </w:r>
      <w:r w:rsidR="001D3F6B">
        <w:t>and then</w:t>
      </w:r>
      <w:r>
        <w:t xml:space="preserve"> a list of specific answers had to be put into the speech recognition module in a switch statement that will return the answer.</w:t>
      </w:r>
    </w:p>
    <w:p w14:paraId="0F995827" w14:textId="77777777" w:rsidR="00FC0956" w:rsidRDefault="00FC0956" w:rsidP="00E510A0"/>
    <w:p w14:paraId="59D9AFD8" w14:textId="24B787E0" w:rsidR="00C333F0" w:rsidRDefault="003411A9" w:rsidP="00C333F0">
      <w:pPr>
        <w:pStyle w:val="Heading2"/>
      </w:pPr>
      <w:bookmarkStart w:id="189" w:name="_Toc2842893"/>
      <w:bookmarkStart w:id="190" w:name="_Toc2843348"/>
      <w:bookmarkStart w:id="191" w:name="_Toc2843430"/>
      <w:r>
        <w:t xml:space="preserve">1.5: </w:t>
      </w:r>
      <w:r w:rsidR="00C333F0">
        <w:t>Overheating</w:t>
      </w:r>
      <w:bookmarkEnd w:id="189"/>
      <w:bookmarkEnd w:id="190"/>
      <w:bookmarkEnd w:id="191"/>
    </w:p>
    <w:p w14:paraId="0F3BD863" w14:textId="77777777" w:rsidR="00C333F0" w:rsidRDefault="00C333F0" w:rsidP="00C333F0">
      <w:pPr>
        <w:pStyle w:val="Heading3"/>
      </w:pPr>
      <w:r>
        <w:t>Problem</w:t>
      </w:r>
    </w:p>
    <w:p w14:paraId="05E900C5" w14:textId="62298FE1"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2B1796F1" w:rsidR="00C333F0" w:rsidRDefault="00C333F0" w:rsidP="00C333F0">
      <w:r>
        <w:tab/>
        <w:t>During both demoing and development</w:t>
      </w:r>
      <w:r w:rsidR="00FC0956">
        <w:t>, be careful</w:t>
      </w:r>
      <w:r>
        <w:t xml:space="preserve"> not</w:t>
      </w:r>
      <w:r w:rsidR="00FC0956">
        <w:t xml:space="preserve"> to</w:t>
      </w:r>
      <w:r>
        <w:t xml:space="preserve"> do too many strenuous modules in a row. This avoids annoying warning messages and </w:t>
      </w:r>
      <w:r w:rsidR="00FC0956">
        <w:t xml:space="preserve">potential </w:t>
      </w:r>
      <w:r>
        <w:t>motor damage.</w:t>
      </w:r>
      <w:r w:rsidR="00FC0956">
        <w:t xml:space="preserve"> If an overheat does occur, keep the NAO unit shut off for 30 minutes to an hour to allow cool-down.</w:t>
      </w:r>
    </w:p>
    <w:p w14:paraId="43065984" w14:textId="77777777" w:rsidR="00FC0956" w:rsidRDefault="00FC0956" w:rsidP="00C333F0"/>
    <w:p w14:paraId="5B4EB8FB" w14:textId="4FE79B9F" w:rsidR="00C333F0" w:rsidRDefault="003411A9" w:rsidP="00C333F0">
      <w:pPr>
        <w:pStyle w:val="Heading2"/>
      </w:pPr>
      <w:bookmarkStart w:id="192" w:name="_Toc2842894"/>
      <w:bookmarkStart w:id="193" w:name="_Toc2843349"/>
      <w:bookmarkStart w:id="194" w:name="_Toc2843431"/>
      <w:r>
        <w:t xml:space="preserve">1.6: </w:t>
      </w:r>
      <w:r w:rsidR="00C333F0">
        <w:t>Mystery Response</w:t>
      </w:r>
      <w:bookmarkEnd w:id="192"/>
      <w:bookmarkEnd w:id="193"/>
      <w:bookmarkEnd w:id="194"/>
    </w:p>
    <w:p w14:paraId="761B60A1" w14:textId="77777777" w:rsidR="00C333F0" w:rsidRDefault="00C333F0" w:rsidP="00C333F0">
      <w:pPr>
        <w:pStyle w:val="Heading3"/>
      </w:pPr>
      <w:r>
        <w:t>Problem</w:t>
      </w:r>
    </w:p>
    <w:p w14:paraId="1356EC77" w14:textId="1B78898E" w:rsidR="00C333F0" w:rsidRDefault="00C333F0" w:rsidP="00C333F0">
      <w:r>
        <w:tab/>
        <w:t xml:space="preserve">When NAO is not doing anything, one is speaking to NAO, or someone else </w:t>
      </w:r>
      <w:r w:rsidR="00FC0956">
        <w:t xml:space="preserve">is </w:t>
      </w:r>
      <w:r>
        <w:t>in the</w:t>
      </w:r>
      <w:r w:rsidR="00FC0956">
        <w:t xml:space="preserve"> same</w:t>
      </w:r>
      <w:r>
        <w:t xml:space="preserve"> room</w:t>
      </w:r>
      <w:r w:rsidR="00FC0956">
        <w:t xml:space="preserve"> as NAO</w:t>
      </w:r>
      <w:r>
        <w:t>, NAO will</w:t>
      </w:r>
      <w:r w:rsidR="00FC0956">
        <w:t xml:space="preserve"> occasioanlly</w:t>
      </w:r>
      <w:r>
        <w:t xml:space="preserve"> say strange responses, like “Let’s go is been to” or “, and lets go has been</w:t>
      </w:r>
      <w:r w:rsidR="00FC0956">
        <w:t xml:space="preserve"> too</w:t>
      </w:r>
      <w:r>
        <w:t>” (with ‘,’ said as “comma”). When looking in the dialog, whether or not anything was actually said by “human”</w:t>
      </w:r>
      <w:r w:rsidR="00FC0956">
        <w:t>,</w:t>
      </w:r>
      <w:r>
        <w:t xml:space="preserve"> NAO believes that “bye” has been said.</w:t>
      </w:r>
    </w:p>
    <w:p w14:paraId="08BA3AF8" w14:textId="77777777" w:rsidR="00C333F0" w:rsidRDefault="00C333F0" w:rsidP="00C333F0">
      <w:pPr>
        <w:pStyle w:val="Heading3"/>
      </w:pPr>
      <w:r>
        <w:t>Resolution</w:t>
      </w:r>
    </w:p>
    <w:p w14:paraId="64E13962" w14:textId="2A1F713C" w:rsidR="00EE767C" w:rsidRDefault="00C333F0" w:rsidP="001D3F6B">
      <w:r>
        <w:tab/>
        <w:t>No resolution has been made for this problem, as the cause is a mystery. It triggers regardless of if</w:t>
      </w:r>
      <w:r w:rsidR="001509B0">
        <w:t xml:space="preserve"> any</w:t>
      </w:r>
      <w:r>
        <w:t xml:space="preserve"> input was given, and there are no behaviors implemented by the team that have the trigger phrase “bye”, and when the user intentionally says “bye” to NAO, the same response is not given.</w:t>
      </w:r>
      <w:r w:rsidR="001509B0">
        <w:t xml:space="preserve"> This problem is but a small annoyance/”quirk”, and does not affect regular functionality. </w:t>
      </w:r>
    </w:p>
    <w:p w14:paraId="49B702BF" w14:textId="0CF12538" w:rsidR="003411A9" w:rsidRDefault="003411A9" w:rsidP="001D3F6B"/>
    <w:p w14:paraId="1A2D98EF" w14:textId="6250B627" w:rsidR="003411A9" w:rsidRDefault="003411A9" w:rsidP="001D3F6B"/>
    <w:p w14:paraId="4D68F240" w14:textId="72D485D1" w:rsidR="003411A9" w:rsidRDefault="005725C5" w:rsidP="005725C5">
      <w:pPr>
        <w:pStyle w:val="Heading1"/>
      </w:pPr>
      <w:r>
        <w:lastRenderedPageBreak/>
        <w:t>section 2: bug report</w:t>
      </w:r>
    </w:p>
    <w:p w14:paraId="15E2607B" w14:textId="289C084E" w:rsidR="003411A9" w:rsidRDefault="003411A9" w:rsidP="001D3F6B"/>
    <w:p w14:paraId="04F765F7" w14:textId="220F6F1A" w:rsidR="003411A9" w:rsidRDefault="003411A9" w:rsidP="001D3F6B"/>
    <w:p w14:paraId="4525FF07" w14:textId="5DB58D6D" w:rsidR="003411A9" w:rsidRDefault="003411A9" w:rsidP="001D3F6B"/>
    <w:p w14:paraId="18FF7F4B" w14:textId="1CC31AEB" w:rsidR="003411A9" w:rsidRDefault="003411A9" w:rsidP="001D3F6B"/>
    <w:p w14:paraId="03EC6578" w14:textId="1EFD53A2" w:rsidR="003411A9" w:rsidRDefault="003411A9" w:rsidP="001D3F6B"/>
    <w:p w14:paraId="777E39AD" w14:textId="40779B28" w:rsidR="003411A9" w:rsidRDefault="003411A9" w:rsidP="001D3F6B"/>
    <w:p w14:paraId="47882A5E" w14:textId="4DCE3403" w:rsidR="003411A9" w:rsidRDefault="003411A9" w:rsidP="001D3F6B"/>
    <w:p w14:paraId="7AAE2516" w14:textId="05D1C092" w:rsidR="003411A9" w:rsidRDefault="003411A9" w:rsidP="001D3F6B"/>
    <w:p w14:paraId="5AD55304" w14:textId="44DEA036" w:rsidR="003411A9" w:rsidRDefault="003411A9" w:rsidP="001D3F6B"/>
    <w:p w14:paraId="2BB516B4" w14:textId="5D34BE1F" w:rsidR="003411A9" w:rsidRDefault="003411A9" w:rsidP="001D3F6B"/>
    <w:p w14:paraId="4B6E9715" w14:textId="6CA6E914" w:rsidR="003411A9" w:rsidRDefault="003411A9" w:rsidP="001D3F6B"/>
    <w:p w14:paraId="5A48860C" w14:textId="2B4B55D9" w:rsidR="003411A9" w:rsidRDefault="003411A9" w:rsidP="001D3F6B"/>
    <w:p w14:paraId="0429375C" w14:textId="3C3D6983" w:rsidR="003411A9" w:rsidRDefault="003411A9" w:rsidP="001D3F6B"/>
    <w:p w14:paraId="1B059D0F" w14:textId="41671374" w:rsidR="003411A9" w:rsidRDefault="003411A9" w:rsidP="001D3F6B"/>
    <w:p w14:paraId="2A621C2A" w14:textId="10DF34A1" w:rsidR="003411A9" w:rsidRDefault="003411A9" w:rsidP="001D3F6B"/>
    <w:p w14:paraId="5DF2AEE5" w14:textId="422C800D" w:rsidR="003411A9" w:rsidRDefault="003411A9" w:rsidP="001D3F6B"/>
    <w:p w14:paraId="40394C0A" w14:textId="7126E2E3" w:rsidR="003411A9" w:rsidRDefault="003411A9" w:rsidP="001D3F6B"/>
    <w:p w14:paraId="7BDB14B3" w14:textId="1EB60925" w:rsidR="003411A9" w:rsidRDefault="003411A9" w:rsidP="001D3F6B"/>
    <w:p w14:paraId="48899C7E" w14:textId="6245759F" w:rsidR="003411A9" w:rsidRDefault="003411A9" w:rsidP="001D3F6B"/>
    <w:p w14:paraId="1DBE4B87" w14:textId="286429B3" w:rsidR="003411A9" w:rsidRDefault="003411A9" w:rsidP="001D3F6B"/>
    <w:p w14:paraId="25A07F96" w14:textId="194B62E1" w:rsidR="003411A9" w:rsidRDefault="003411A9" w:rsidP="001D3F6B"/>
    <w:p w14:paraId="7C1D0CDA" w14:textId="01831377" w:rsidR="003411A9" w:rsidRDefault="003411A9" w:rsidP="001D3F6B"/>
    <w:p w14:paraId="1C8E70E8" w14:textId="1F8E425C" w:rsidR="003411A9" w:rsidRDefault="003411A9" w:rsidP="001D3F6B"/>
    <w:p w14:paraId="2F948CBE" w14:textId="70E81186" w:rsidR="003411A9" w:rsidRDefault="003411A9" w:rsidP="001D3F6B"/>
    <w:p w14:paraId="11F54897" w14:textId="09EE9151" w:rsidR="003411A9" w:rsidRDefault="003411A9" w:rsidP="001D3F6B"/>
    <w:p w14:paraId="20497657" w14:textId="77777777" w:rsidR="003411A9" w:rsidRDefault="003411A9" w:rsidP="001D3F6B"/>
    <w:p w14:paraId="16FE4BDD" w14:textId="2F635A04" w:rsidR="00DA3D5D" w:rsidRDefault="00343849" w:rsidP="005A57C2">
      <w:pPr>
        <w:pStyle w:val="Logo"/>
        <w:tabs>
          <w:tab w:val="left" w:pos="6282"/>
        </w:tabs>
        <w:ind w:left="0"/>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bookmarkStart w:id="195" w:name="_Toc2842895"/>
      <w:bookmarkStart w:id="196" w:name="_Toc2843350"/>
      <w:bookmarkStart w:id="197" w:name="_Toc2843432"/>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FC0956" w:rsidRDefault="00FC0956"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FC0956" w:rsidRPr="006111F3" w:rsidRDefault="00FC0956"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FC0956" w:rsidRDefault="00FC0956"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FC0956" w:rsidRPr="006111F3" w:rsidRDefault="00FC0956" w:rsidP="00343849">
                      <w:pPr>
                        <w:jc w:val="center"/>
                        <w:rPr>
                          <w:b/>
                          <w:sz w:val="44"/>
                          <w:szCs w:val="44"/>
                        </w:rPr>
                      </w:pPr>
                      <w:r w:rsidRPr="006111F3">
                        <w:rPr>
                          <w:color w:val="FF0000"/>
                          <w:sz w:val="44"/>
                          <w:szCs w:val="44"/>
                        </w:rPr>
                        <w:t>User Manual</w:t>
                      </w:r>
                    </w:p>
                  </w:txbxContent>
                </v:textbox>
                <w10:wrap type="square"/>
              </v:shape>
            </w:pict>
          </mc:Fallback>
        </mc:AlternateContent>
      </w:r>
      <w:bookmarkEnd w:id="195"/>
      <w:bookmarkEnd w:id="196"/>
      <w:bookmarkEnd w:id="197"/>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731E6A93" w14:textId="7A14FCBE" w:rsidR="001D3F6B" w:rsidRDefault="00DA3D5D" w:rsidP="000826DF">
      <w:pPr>
        <w:pStyle w:val="Heading1"/>
        <w:ind w:left="0"/>
        <w:jc w:val="both"/>
        <w:rPr>
          <w:noProof/>
        </w:rPr>
      </w:pPr>
      <w:bookmarkStart w:id="198" w:name="_Toc2842896"/>
      <w:bookmarkStart w:id="199" w:name="_Toc2843351"/>
      <w:bookmarkStart w:id="200" w:name="_Toc2843433"/>
      <w:r>
        <w:rPr>
          <w:noProof/>
        </w:rPr>
        <w:lastRenderedPageBreak/>
        <w:t>CONTENTS</w:t>
      </w:r>
      <w:bookmarkEnd w:id="198"/>
      <w:bookmarkEnd w:id="199"/>
      <w:bookmarkEnd w:id="200"/>
      <w:r w:rsidR="001D3F6B">
        <w:fldChar w:fldCharType="begin"/>
      </w:r>
      <w:r w:rsidR="001D3F6B">
        <w:instrText xml:space="preserve"> TOC \o "1-2" \h \z \u </w:instrText>
      </w:r>
      <w:r w:rsidR="001D3F6B">
        <w:fldChar w:fldCharType="separate"/>
      </w:r>
    </w:p>
    <w:p w14:paraId="64D7BC6F" w14:textId="14E5912C" w:rsidR="001D3F6B" w:rsidRDefault="00415E2E">
      <w:pPr>
        <w:pStyle w:val="TOC1"/>
        <w:tabs>
          <w:tab w:val="right" w:leader="dot" w:pos="9350"/>
        </w:tabs>
        <w:rPr>
          <w:noProof/>
          <w:kern w:val="0"/>
          <w:lang w:eastAsia="en-US"/>
          <w14:ligatures w14:val="none"/>
        </w:rPr>
      </w:pPr>
      <w:hyperlink w:anchor="_Toc2843434" w:history="1">
        <w:r w:rsidR="001D3F6B" w:rsidRPr="000C58B3">
          <w:rPr>
            <w:rStyle w:val="Hyperlink"/>
            <w:noProof/>
          </w:rPr>
          <w:t>SECTION 1: INTRODUCTION TO THE NAO ROBOT</w:t>
        </w:r>
        <w:r w:rsidR="001D3F6B">
          <w:rPr>
            <w:noProof/>
            <w:webHidden/>
          </w:rPr>
          <w:tab/>
        </w:r>
        <w:r w:rsidR="001D3F6B">
          <w:rPr>
            <w:noProof/>
            <w:webHidden/>
          </w:rPr>
          <w:fldChar w:fldCharType="begin"/>
        </w:r>
        <w:r w:rsidR="001D3F6B">
          <w:rPr>
            <w:noProof/>
            <w:webHidden/>
          </w:rPr>
          <w:instrText xml:space="preserve"> PAGEREF _Toc2843434 \h </w:instrText>
        </w:r>
        <w:r w:rsidR="001D3F6B">
          <w:rPr>
            <w:noProof/>
            <w:webHidden/>
          </w:rPr>
        </w:r>
        <w:r w:rsidR="001D3F6B">
          <w:rPr>
            <w:noProof/>
            <w:webHidden/>
          </w:rPr>
          <w:fldChar w:fldCharType="separate"/>
        </w:r>
        <w:r w:rsidR="00DB65E2">
          <w:rPr>
            <w:noProof/>
            <w:webHidden/>
          </w:rPr>
          <w:t>34</w:t>
        </w:r>
        <w:r w:rsidR="001D3F6B">
          <w:rPr>
            <w:noProof/>
            <w:webHidden/>
          </w:rPr>
          <w:fldChar w:fldCharType="end"/>
        </w:r>
      </w:hyperlink>
    </w:p>
    <w:p w14:paraId="4364CEFB" w14:textId="6188D8CC" w:rsidR="001D3F6B" w:rsidRDefault="00415E2E">
      <w:pPr>
        <w:pStyle w:val="TOC2"/>
        <w:tabs>
          <w:tab w:val="right" w:leader="dot" w:pos="9350"/>
        </w:tabs>
        <w:rPr>
          <w:noProof/>
          <w:kern w:val="0"/>
          <w:lang w:eastAsia="en-US"/>
          <w14:ligatures w14:val="none"/>
        </w:rPr>
      </w:pPr>
      <w:hyperlink w:anchor="_Toc2843435" w:history="1">
        <w:r w:rsidR="001D3F6B" w:rsidRPr="000C58B3">
          <w:rPr>
            <w:rStyle w:val="Hyperlink"/>
            <w:noProof/>
          </w:rPr>
          <w:t>1.1 W</w:t>
        </w:r>
        <w:r w:rsidR="003411A9">
          <w:rPr>
            <w:rStyle w:val="Hyperlink"/>
            <w:noProof/>
          </w:rPr>
          <w:t>hat</w:t>
        </w:r>
        <w:r w:rsidR="001D3F6B" w:rsidRPr="000C58B3">
          <w:rPr>
            <w:rStyle w:val="Hyperlink"/>
            <w:noProof/>
          </w:rPr>
          <w:t xml:space="preserve"> </w:t>
        </w:r>
        <w:r w:rsidR="003411A9">
          <w:rPr>
            <w:rStyle w:val="Hyperlink"/>
            <w:noProof/>
          </w:rPr>
          <w:t>is</w:t>
        </w:r>
        <w:r w:rsidR="001D3F6B" w:rsidRPr="000C58B3">
          <w:rPr>
            <w:rStyle w:val="Hyperlink"/>
            <w:noProof/>
          </w:rPr>
          <w:t xml:space="preserve"> NAO?</w:t>
        </w:r>
        <w:r w:rsidR="001D3F6B">
          <w:rPr>
            <w:noProof/>
            <w:webHidden/>
          </w:rPr>
          <w:tab/>
        </w:r>
        <w:r w:rsidR="001D3F6B">
          <w:rPr>
            <w:noProof/>
            <w:webHidden/>
          </w:rPr>
          <w:fldChar w:fldCharType="begin"/>
        </w:r>
        <w:r w:rsidR="001D3F6B">
          <w:rPr>
            <w:noProof/>
            <w:webHidden/>
          </w:rPr>
          <w:instrText xml:space="preserve"> PAGEREF _Toc2843435 \h </w:instrText>
        </w:r>
        <w:r w:rsidR="001D3F6B">
          <w:rPr>
            <w:noProof/>
            <w:webHidden/>
          </w:rPr>
        </w:r>
        <w:r w:rsidR="001D3F6B">
          <w:rPr>
            <w:noProof/>
            <w:webHidden/>
          </w:rPr>
          <w:fldChar w:fldCharType="separate"/>
        </w:r>
        <w:r w:rsidR="00DB65E2">
          <w:rPr>
            <w:noProof/>
            <w:webHidden/>
          </w:rPr>
          <w:t>34</w:t>
        </w:r>
        <w:r w:rsidR="001D3F6B">
          <w:rPr>
            <w:noProof/>
            <w:webHidden/>
          </w:rPr>
          <w:fldChar w:fldCharType="end"/>
        </w:r>
      </w:hyperlink>
    </w:p>
    <w:p w14:paraId="0D65592A" w14:textId="30EDA580" w:rsidR="001D3F6B" w:rsidRDefault="00415E2E">
      <w:pPr>
        <w:pStyle w:val="TOC2"/>
        <w:tabs>
          <w:tab w:val="right" w:leader="dot" w:pos="9350"/>
        </w:tabs>
        <w:rPr>
          <w:noProof/>
          <w:kern w:val="0"/>
          <w:lang w:eastAsia="en-US"/>
          <w14:ligatures w14:val="none"/>
        </w:rPr>
      </w:pPr>
      <w:hyperlink w:anchor="_Toc2843436" w:history="1">
        <w:r w:rsidR="001D3F6B" w:rsidRPr="000C58B3">
          <w:rPr>
            <w:rStyle w:val="Hyperlink"/>
            <w:noProof/>
          </w:rPr>
          <w:t>1.2 W</w:t>
        </w:r>
        <w:r w:rsidR="003411A9">
          <w:rPr>
            <w:rStyle w:val="Hyperlink"/>
            <w:noProof/>
          </w:rPr>
          <w:t>h</w:t>
        </w:r>
        <w:r w:rsidR="001D3F6B" w:rsidRPr="000C58B3">
          <w:rPr>
            <w:rStyle w:val="Hyperlink"/>
            <w:noProof/>
          </w:rPr>
          <w:t>o made NAO?</w:t>
        </w:r>
        <w:r w:rsidR="001D3F6B">
          <w:rPr>
            <w:noProof/>
            <w:webHidden/>
          </w:rPr>
          <w:tab/>
        </w:r>
        <w:r w:rsidR="001D3F6B">
          <w:rPr>
            <w:noProof/>
            <w:webHidden/>
          </w:rPr>
          <w:fldChar w:fldCharType="begin"/>
        </w:r>
        <w:r w:rsidR="001D3F6B">
          <w:rPr>
            <w:noProof/>
            <w:webHidden/>
          </w:rPr>
          <w:instrText xml:space="preserve"> PAGEREF _Toc2843436 \h </w:instrText>
        </w:r>
        <w:r w:rsidR="001D3F6B">
          <w:rPr>
            <w:noProof/>
            <w:webHidden/>
          </w:rPr>
        </w:r>
        <w:r w:rsidR="001D3F6B">
          <w:rPr>
            <w:noProof/>
            <w:webHidden/>
          </w:rPr>
          <w:fldChar w:fldCharType="separate"/>
        </w:r>
        <w:r w:rsidR="00DB65E2">
          <w:rPr>
            <w:noProof/>
            <w:webHidden/>
          </w:rPr>
          <w:t>34</w:t>
        </w:r>
        <w:r w:rsidR="001D3F6B">
          <w:rPr>
            <w:noProof/>
            <w:webHidden/>
          </w:rPr>
          <w:fldChar w:fldCharType="end"/>
        </w:r>
      </w:hyperlink>
    </w:p>
    <w:p w14:paraId="041A5BE8" w14:textId="2E461C6F" w:rsidR="001D3F6B" w:rsidRDefault="00415E2E">
      <w:pPr>
        <w:pStyle w:val="TOC1"/>
        <w:tabs>
          <w:tab w:val="right" w:leader="dot" w:pos="9350"/>
        </w:tabs>
        <w:rPr>
          <w:noProof/>
          <w:kern w:val="0"/>
          <w:lang w:eastAsia="en-US"/>
          <w14:ligatures w14:val="none"/>
        </w:rPr>
      </w:pPr>
      <w:hyperlink w:anchor="_Toc2843437" w:history="1">
        <w:r w:rsidR="001D3F6B" w:rsidRPr="000C58B3">
          <w:rPr>
            <w:rStyle w:val="Hyperlink"/>
            <w:noProof/>
          </w:rPr>
          <w:t>SECTION 2: NAO’s CAPABILITIES</w:t>
        </w:r>
        <w:r w:rsidR="001D3F6B">
          <w:rPr>
            <w:noProof/>
            <w:webHidden/>
          </w:rPr>
          <w:tab/>
        </w:r>
        <w:r w:rsidR="001D3F6B">
          <w:rPr>
            <w:noProof/>
            <w:webHidden/>
          </w:rPr>
          <w:fldChar w:fldCharType="begin"/>
        </w:r>
        <w:r w:rsidR="001D3F6B">
          <w:rPr>
            <w:noProof/>
            <w:webHidden/>
          </w:rPr>
          <w:instrText xml:space="preserve"> PAGEREF _Toc2843437 \h </w:instrText>
        </w:r>
        <w:r w:rsidR="001D3F6B">
          <w:rPr>
            <w:noProof/>
            <w:webHidden/>
          </w:rPr>
        </w:r>
        <w:r w:rsidR="001D3F6B">
          <w:rPr>
            <w:noProof/>
            <w:webHidden/>
          </w:rPr>
          <w:fldChar w:fldCharType="separate"/>
        </w:r>
        <w:r w:rsidR="00DB65E2">
          <w:rPr>
            <w:noProof/>
            <w:webHidden/>
          </w:rPr>
          <w:t>34</w:t>
        </w:r>
        <w:r w:rsidR="001D3F6B">
          <w:rPr>
            <w:noProof/>
            <w:webHidden/>
          </w:rPr>
          <w:fldChar w:fldCharType="end"/>
        </w:r>
      </w:hyperlink>
    </w:p>
    <w:p w14:paraId="024476E0" w14:textId="51679F3D" w:rsidR="001D3F6B" w:rsidRDefault="00415E2E">
      <w:pPr>
        <w:pStyle w:val="TOC2"/>
        <w:tabs>
          <w:tab w:val="right" w:leader="dot" w:pos="9350"/>
        </w:tabs>
        <w:rPr>
          <w:noProof/>
          <w:kern w:val="0"/>
          <w:lang w:eastAsia="en-US"/>
          <w14:ligatures w14:val="none"/>
        </w:rPr>
      </w:pPr>
      <w:hyperlink w:anchor="_Toc2843438" w:history="1">
        <w:r w:rsidR="001D3F6B" w:rsidRPr="000C58B3">
          <w:rPr>
            <w:rStyle w:val="Hyperlink"/>
            <w:noProof/>
          </w:rPr>
          <w:t xml:space="preserve">2.1 </w:t>
        </w:r>
        <w:r w:rsidR="003411A9">
          <w:rPr>
            <w:rStyle w:val="Hyperlink"/>
            <w:noProof/>
          </w:rPr>
          <w:t>I</w:t>
        </w:r>
        <w:r w:rsidR="001D3F6B" w:rsidRPr="000C58B3">
          <w:rPr>
            <w:rStyle w:val="Hyperlink"/>
            <w:noProof/>
          </w:rPr>
          <w:t>nitial (</w:t>
        </w:r>
        <w:r w:rsidR="003411A9">
          <w:rPr>
            <w:rStyle w:val="Hyperlink"/>
            <w:noProof/>
          </w:rPr>
          <w:t>P</w:t>
        </w:r>
        <w:r w:rsidR="001D3F6B" w:rsidRPr="000C58B3">
          <w:rPr>
            <w:rStyle w:val="Hyperlink"/>
            <w:noProof/>
          </w:rPr>
          <w:t xml:space="preserve">re-built) </w:t>
        </w:r>
        <w:r w:rsidR="003411A9">
          <w:rPr>
            <w:rStyle w:val="Hyperlink"/>
            <w:noProof/>
          </w:rPr>
          <w:t>C</w:t>
        </w:r>
        <w:r w:rsidR="001D3F6B" w:rsidRPr="000C58B3">
          <w:rPr>
            <w:rStyle w:val="Hyperlink"/>
            <w:noProof/>
          </w:rPr>
          <w:t>apabilities</w:t>
        </w:r>
        <w:r w:rsidR="001D3F6B">
          <w:rPr>
            <w:noProof/>
            <w:webHidden/>
          </w:rPr>
          <w:tab/>
        </w:r>
        <w:r w:rsidR="001D3F6B">
          <w:rPr>
            <w:noProof/>
            <w:webHidden/>
          </w:rPr>
          <w:fldChar w:fldCharType="begin"/>
        </w:r>
        <w:r w:rsidR="001D3F6B">
          <w:rPr>
            <w:noProof/>
            <w:webHidden/>
          </w:rPr>
          <w:instrText xml:space="preserve"> PAGEREF _Toc2843438 \h </w:instrText>
        </w:r>
        <w:r w:rsidR="001D3F6B">
          <w:rPr>
            <w:noProof/>
            <w:webHidden/>
          </w:rPr>
        </w:r>
        <w:r w:rsidR="001D3F6B">
          <w:rPr>
            <w:noProof/>
            <w:webHidden/>
          </w:rPr>
          <w:fldChar w:fldCharType="separate"/>
        </w:r>
        <w:r w:rsidR="00DB65E2">
          <w:rPr>
            <w:noProof/>
            <w:webHidden/>
          </w:rPr>
          <w:t>34</w:t>
        </w:r>
        <w:r w:rsidR="001D3F6B">
          <w:rPr>
            <w:noProof/>
            <w:webHidden/>
          </w:rPr>
          <w:fldChar w:fldCharType="end"/>
        </w:r>
      </w:hyperlink>
    </w:p>
    <w:p w14:paraId="17912D91" w14:textId="42FE1D58" w:rsidR="001D3F6B" w:rsidRDefault="00415E2E">
      <w:pPr>
        <w:pStyle w:val="TOC2"/>
        <w:tabs>
          <w:tab w:val="right" w:leader="dot" w:pos="9350"/>
        </w:tabs>
        <w:rPr>
          <w:noProof/>
          <w:kern w:val="0"/>
          <w:lang w:eastAsia="en-US"/>
          <w14:ligatures w14:val="none"/>
        </w:rPr>
      </w:pPr>
      <w:hyperlink w:anchor="_Toc2843439" w:history="1">
        <w:r w:rsidR="001D3F6B" w:rsidRPr="000C58B3">
          <w:rPr>
            <w:rStyle w:val="Hyperlink"/>
            <w:noProof/>
          </w:rPr>
          <w:t xml:space="preserve">2.2 </w:t>
        </w:r>
        <w:r w:rsidR="003411A9">
          <w:rPr>
            <w:rStyle w:val="Hyperlink"/>
            <w:noProof/>
          </w:rPr>
          <w:t>V</w:t>
        </w:r>
        <w:r w:rsidR="001D3F6B" w:rsidRPr="000C58B3">
          <w:rPr>
            <w:rStyle w:val="Hyperlink"/>
            <w:noProof/>
          </w:rPr>
          <w:t xml:space="preserve">erbal </w:t>
        </w:r>
        <w:r w:rsidR="003411A9">
          <w:rPr>
            <w:rStyle w:val="Hyperlink"/>
            <w:noProof/>
          </w:rPr>
          <w:t>R</w:t>
        </w:r>
        <w:r w:rsidR="001D3F6B" w:rsidRPr="000C58B3">
          <w:rPr>
            <w:rStyle w:val="Hyperlink"/>
            <w:noProof/>
          </w:rPr>
          <w:t>esponses (</w:t>
        </w:r>
        <w:r w:rsidR="003411A9">
          <w:rPr>
            <w:rStyle w:val="Hyperlink"/>
            <w:noProof/>
          </w:rPr>
          <w:t>Q</w:t>
        </w:r>
        <w:r w:rsidR="001D3F6B" w:rsidRPr="000C58B3">
          <w:rPr>
            <w:rStyle w:val="Hyperlink"/>
            <w:noProof/>
          </w:rPr>
          <w:t>&amp;</w:t>
        </w:r>
        <w:r w:rsidR="003411A9">
          <w:rPr>
            <w:rStyle w:val="Hyperlink"/>
            <w:noProof/>
          </w:rPr>
          <w:t>A</w:t>
        </w:r>
        <w:r w:rsidR="001D3F6B" w:rsidRPr="000C58B3">
          <w:rPr>
            <w:rStyle w:val="Hyperlink"/>
            <w:noProof/>
          </w:rPr>
          <w:t>)</w:t>
        </w:r>
        <w:r w:rsidR="001D3F6B">
          <w:rPr>
            <w:noProof/>
            <w:webHidden/>
          </w:rPr>
          <w:tab/>
        </w:r>
        <w:r w:rsidR="001D3F6B">
          <w:rPr>
            <w:noProof/>
            <w:webHidden/>
          </w:rPr>
          <w:fldChar w:fldCharType="begin"/>
        </w:r>
        <w:r w:rsidR="001D3F6B">
          <w:rPr>
            <w:noProof/>
            <w:webHidden/>
          </w:rPr>
          <w:instrText xml:space="preserve"> PAGEREF _Toc2843439 \h </w:instrText>
        </w:r>
        <w:r w:rsidR="001D3F6B">
          <w:rPr>
            <w:noProof/>
            <w:webHidden/>
          </w:rPr>
        </w:r>
        <w:r w:rsidR="001D3F6B">
          <w:rPr>
            <w:noProof/>
            <w:webHidden/>
          </w:rPr>
          <w:fldChar w:fldCharType="separate"/>
        </w:r>
        <w:r w:rsidR="00DB65E2">
          <w:rPr>
            <w:noProof/>
            <w:webHidden/>
          </w:rPr>
          <w:t>35</w:t>
        </w:r>
        <w:r w:rsidR="001D3F6B">
          <w:rPr>
            <w:noProof/>
            <w:webHidden/>
          </w:rPr>
          <w:fldChar w:fldCharType="end"/>
        </w:r>
      </w:hyperlink>
    </w:p>
    <w:p w14:paraId="378DE460" w14:textId="268EFBC6" w:rsidR="001D3F6B" w:rsidRDefault="00415E2E">
      <w:pPr>
        <w:pStyle w:val="TOC2"/>
        <w:tabs>
          <w:tab w:val="right" w:leader="dot" w:pos="9350"/>
        </w:tabs>
        <w:rPr>
          <w:noProof/>
          <w:kern w:val="0"/>
          <w:lang w:eastAsia="en-US"/>
          <w14:ligatures w14:val="none"/>
        </w:rPr>
      </w:pPr>
      <w:hyperlink w:anchor="_Toc2843440" w:history="1">
        <w:r w:rsidR="001D3F6B" w:rsidRPr="000C58B3">
          <w:rPr>
            <w:rStyle w:val="Hyperlink"/>
            <w:noProof/>
          </w:rPr>
          <w:t xml:space="preserve">2.3 </w:t>
        </w:r>
        <w:r w:rsidR="003411A9">
          <w:rPr>
            <w:rStyle w:val="Hyperlink"/>
            <w:noProof/>
          </w:rPr>
          <w:t>I</w:t>
        </w:r>
        <w:r w:rsidR="001D3F6B" w:rsidRPr="000C58B3">
          <w:rPr>
            <w:rStyle w:val="Hyperlink"/>
            <w:noProof/>
          </w:rPr>
          <w:t xml:space="preserve">nternet-based </w:t>
        </w:r>
        <w:r w:rsidR="003411A9">
          <w:rPr>
            <w:rStyle w:val="Hyperlink"/>
            <w:noProof/>
          </w:rPr>
          <w:t>R</w:t>
        </w:r>
        <w:r w:rsidR="001D3F6B" w:rsidRPr="000C58B3">
          <w:rPr>
            <w:rStyle w:val="Hyperlink"/>
            <w:noProof/>
          </w:rPr>
          <w:t xml:space="preserve">equests &amp;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_Toc2843440 \h </w:instrText>
        </w:r>
        <w:r w:rsidR="001D3F6B">
          <w:rPr>
            <w:noProof/>
            <w:webHidden/>
          </w:rPr>
        </w:r>
        <w:r w:rsidR="001D3F6B">
          <w:rPr>
            <w:noProof/>
            <w:webHidden/>
          </w:rPr>
          <w:fldChar w:fldCharType="separate"/>
        </w:r>
        <w:r w:rsidR="00DB65E2">
          <w:rPr>
            <w:noProof/>
            <w:webHidden/>
          </w:rPr>
          <w:t>38</w:t>
        </w:r>
        <w:r w:rsidR="001D3F6B">
          <w:rPr>
            <w:noProof/>
            <w:webHidden/>
          </w:rPr>
          <w:fldChar w:fldCharType="end"/>
        </w:r>
      </w:hyperlink>
    </w:p>
    <w:p w14:paraId="597F1968" w14:textId="6015A777" w:rsidR="001D3F6B" w:rsidRDefault="00415E2E">
      <w:pPr>
        <w:pStyle w:val="TOC2"/>
        <w:tabs>
          <w:tab w:val="right" w:leader="dot" w:pos="9350"/>
        </w:tabs>
        <w:rPr>
          <w:noProof/>
          <w:kern w:val="0"/>
          <w:lang w:eastAsia="en-US"/>
          <w14:ligatures w14:val="none"/>
        </w:rPr>
      </w:pPr>
      <w:hyperlink w:anchor="_Toc2843441" w:history="1">
        <w:r w:rsidR="001D3F6B" w:rsidRPr="000C58B3">
          <w:rPr>
            <w:rStyle w:val="Hyperlink"/>
            <w:noProof/>
          </w:rPr>
          <w:t xml:space="preserve">2.4 </w:t>
        </w:r>
        <w:r w:rsidR="003411A9">
          <w:rPr>
            <w:rStyle w:val="Hyperlink"/>
            <w:noProof/>
          </w:rPr>
          <w:t>F</w:t>
        </w:r>
        <w:r w:rsidR="001D3F6B" w:rsidRPr="000C58B3">
          <w:rPr>
            <w:rStyle w:val="Hyperlink"/>
            <w:noProof/>
          </w:rPr>
          <w:t xml:space="preserve">acial </w:t>
        </w:r>
        <w:r w:rsidR="003411A9">
          <w:rPr>
            <w:rStyle w:val="Hyperlink"/>
            <w:noProof/>
          </w:rPr>
          <w:t>D</w:t>
        </w:r>
        <w:r w:rsidR="001D3F6B" w:rsidRPr="000C58B3">
          <w:rPr>
            <w:rStyle w:val="Hyperlink"/>
            <w:noProof/>
          </w:rPr>
          <w:t xml:space="preserve">etection &amp; </w:t>
        </w:r>
        <w:r w:rsidR="003411A9">
          <w:rPr>
            <w:rStyle w:val="Hyperlink"/>
            <w:noProof/>
          </w:rPr>
          <w:t>R</w:t>
        </w:r>
        <w:r w:rsidR="001D3F6B" w:rsidRPr="000C58B3">
          <w:rPr>
            <w:rStyle w:val="Hyperlink"/>
            <w:noProof/>
          </w:rPr>
          <w:t xml:space="preserve">ecognition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_Toc2843441 \h </w:instrText>
        </w:r>
        <w:r w:rsidR="001D3F6B">
          <w:rPr>
            <w:noProof/>
            <w:webHidden/>
          </w:rPr>
        </w:r>
        <w:r w:rsidR="001D3F6B">
          <w:rPr>
            <w:noProof/>
            <w:webHidden/>
          </w:rPr>
          <w:fldChar w:fldCharType="separate"/>
        </w:r>
        <w:r w:rsidR="00DB65E2">
          <w:rPr>
            <w:noProof/>
            <w:webHidden/>
          </w:rPr>
          <w:t>39</w:t>
        </w:r>
        <w:r w:rsidR="001D3F6B">
          <w:rPr>
            <w:noProof/>
            <w:webHidden/>
          </w:rPr>
          <w:fldChar w:fldCharType="end"/>
        </w:r>
      </w:hyperlink>
    </w:p>
    <w:p w14:paraId="7BFE7F26" w14:textId="0DA7861B" w:rsidR="001D3F6B" w:rsidRDefault="00415E2E">
      <w:pPr>
        <w:pStyle w:val="TOC2"/>
        <w:tabs>
          <w:tab w:val="right" w:leader="dot" w:pos="9350"/>
        </w:tabs>
        <w:rPr>
          <w:noProof/>
          <w:kern w:val="0"/>
          <w:lang w:eastAsia="en-US"/>
          <w14:ligatures w14:val="none"/>
        </w:rPr>
      </w:pPr>
      <w:hyperlink w:anchor="_Toc2843442" w:history="1">
        <w:r w:rsidR="001D3F6B" w:rsidRPr="000C58B3">
          <w:rPr>
            <w:rStyle w:val="Hyperlink"/>
            <w:noProof/>
          </w:rPr>
          <w:t xml:space="preserve">2.5 </w:t>
        </w:r>
        <w:r w:rsidR="003411A9">
          <w:rPr>
            <w:rStyle w:val="Hyperlink"/>
            <w:noProof/>
          </w:rPr>
          <w:t>B</w:t>
        </w:r>
        <w:r w:rsidR="001D3F6B" w:rsidRPr="000C58B3">
          <w:rPr>
            <w:rStyle w:val="Hyperlink"/>
            <w:noProof/>
          </w:rPr>
          <w:t xml:space="preserve">asic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_Toc2843442 \h </w:instrText>
        </w:r>
        <w:r w:rsidR="001D3F6B">
          <w:rPr>
            <w:noProof/>
            <w:webHidden/>
          </w:rPr>
        </w:r>
        <w:r w:rsidR="001D3F6B">
          <w:rPr>
            <w:noProof/>
            <w:webHidden/>
          </w:rPr>
          <w:fldChar w:fldCharType="separate"/>
        </w:r>
        <w:r w:rsidR="00DB65E2">
          <w:rPr>
            <w:noProof/>
            <w:webHidden/>
          </w:rPr>
          <w:t>41</w:t>
        </w:r>
        <w:r w:rsidR="001D3F6B">
          <w:rPr>
            <w:noProof/>
            <w:webHidden/>
          </w:rPr>
          <w:fldChar w:fldCharType="end"/>
        </w:r>
      </w:hyperlink>
    </w:p>
    <w:p w14:paraId="6D60C2DF" w14:textId="4D259961" w:rsidR="001D3F6B" w:rsidRDefault="00415E2E">
      <w:pPr>
        <w:pStyle w:val="TOC2"/>
        <w:tabs>
          <w:tab w:val="right" w:leader="dot" w:pos="9350"/>
        </w:tabs>
        <w:rPr>
          <w:noProof/>
          <w:kern w:val="0"/>
          <w:lang w:eastAsia="en-US"/>
          <w14:ligatures w14:val="none"/>
        </w:rPr>
      </w:pPr>
      <w:hyperlink w:anchor="_Toc2843443" w:history="1">
        <w:r w:rsidR="001D3F6B" w:rsidRPr="000C58B3">
          <w:rPr>
            <w:rStyle w:val="Hyperlink"/>
            <w:noProof/>
          </w:rPr>
          <w:t xml:space="preserve">2.6 </w:t>
        </w:r>
        <w:r w:rsidR="003411A9">
          <w:rPr>
            <w:rStyle w:val="Hyperlink"/>
            <w:noProof/>
          </w:rPr>
          <w:t>A</w:t>
        </w:r>
        <w:r w:rsidR="001D3F6B" w:rsidRPr="000C58B3">
          <w:rPr>
            <w:rStyle w:val="Hyperlink"/>
            <w:noProof/>
          </w:rPr>
          <w:t xml:space="preserve">dvanced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_Toc2843443 \h </w:instrText>
        </w:r>
        <w:r w:rsidR="001D3F6B">
          <w:rPr>
            <w:noProof/>
            <w:webHidden/>
          </w:rPr>
        </w:r>
        <w:r w:rsidR="001D3F6B">
          <w:rPr>
            <w:noProof/>
            <w:webHidden/>
          </w:rPr>
          <w:fldChar w:fldCharType="separate"/>
        </w:r>
        <w:r w:rsidR="00DB65E2">
          <w:rPr>
            <w:noProof/>
            <w:webHidden/>
          </w:rPr>
          <w:t>43</w:t>
        </w:r>
        <w:r w:rsidR="001D3F6B">
          <w:rPr>
            <w:noProof/>
            <w:webHidden/>
          </w:rPr>
          <w:fldChar w:fldCharType="end"/>
        </w:r>
      </w:hyperlink>
    </w:p>
    <w:p w14:paraId="3420DEC5" w14:textId="02F7C8DE" w:rsidR="001D3F6B" w:rsidRDefault="00415E2E">
      <w:pPr>
        <w:pStyle w:val="TOC2"/>
        <w:tabs>
          <w:tab w:val="right" w:leader="dot" w:pos="9350"/>
        </w:tabs>
        <w:rPr>
          <w:noProof/>
          <w:kern w:val="0"/>
          <w:lang w:eastAsia="en-US"/>
          <w14:ligatures w14:val="none"/>
        </w:rPr>
      </w:pPr>
      <w:hyperlink w:anchor="_Toc2843444" w:history="1">
        <w:r w:rsidR="001D3F6B" w:rsidRPr="000C58B3">
          <w:rPr>
            <w:rStyle w:val="Hyperlink"/>
            <w:noProof/>
          </w:rPr>
          <w:t xml:space="preserve">2.7 Miscellaneous </w:t>
        </w:r>
        <w:r w:rsidR="003411A9">
          <w:rPr>
            <w:rStyle w:val="Hyperlink"/>
            <w:noProof/>
          </w:rPr>
          <w:t>M</w:t>
        </w:r>
        <w:r w:rsidR="001D3F6B" w:rsidRPr="000C58B3">
          <w:rPr>
            <w:rStyle w:val="Hyperlink"/>
            <w:noProof/>
          </w:rPr>
          <w:t>odules</w:t>
        </w:r>
        <w:r w:rsidR="001D3F6B">
          <w:rPr>
            <w:noProof/>
            <w:webHidden/>
          </w:rPr>
          <w:tab/>
        </w:r>
        <w:r w:rsidR="001D3F6B">
          <w:rPr>
            <w:noProof/>
            <w:webHidden/>
          </w:rPr>
          <w:fldChar w:fldCharType="begin"/>
        </w:r>
        <w:r w:rsidR="001D3F6B">
          <w:rPr>
            <w:noProof/>
            <w:webHidden/>
          </w:rPr>
          <w:instrText xml:space="preserve"> PAGEREF _Toc2843444 \h </w:instrText>
        </w:r>
        <w:r w:rsidR="001D3F6B">
          <w:rPr>
            <w:noProof/>
            <w:webHidden/>
          </w:rPr>
        </w:r>
        <w:r w:rsidR="001D3F6B">
          <w:rPr>
            <w:noProof/>
            <w:webHidden/>
          </w:rPr>
          <w:fldChar w:fldCharType="separate"/>
        </w:r>
        <w:r w:rsidR="00DB65E2">
          <w:rPr>
            <w:noProof/>
            <w:webHidden/>
          </w:rPr>
          <w:t>44</w:t>
        </w:r>
        <w:r w:rsidR="001D3F6B">
          <w:rPr>
            <w:noProof/>
            <w:webHidden/>
          </w:rPr>
          <w:fldChar w:fldCharType="end"/>
        </w:r>
      </w:hyperlink>
    </w:p>
    <w:p w14:paraId="6C0F0BD9" w14:textId="4AC86647" w:rsidR="001D3F6B" w:rsidRDefault="00415E2E">
      <w:pPr>
        <w:pStyle w:val="TOC1"/>
        <w:tabs>
          <w:tab w:val="right" w:leader="dot" w:pos="9350"/>
        </w:tabs>
        <w:rPr>
          <w:noProof/>
          <w:kern w:val="0"/>
          <w:lang w:eastAsia="en-US"/>
          <w14:ligatures w14:val="none"/>
        </w:rPr>
      </w:pPr>
      <w:hyperlink w:anchor="_Toc2843445" w:history="1">
        <w:r w:rsidR="001D3F6B" w:rsidRPr="000C58B3">
          <w:rPr>
            <w:rStyle w:val="Hyperlink"/>
            <w:noProof/>
          </w:rPr>
          <w:t>SECTION 3: CREATING YOUR OWN NAO MODULES</w:t>
        </w:r>
        <w:r w:rsidR="001D3F6B">
          <w:rPr>
            <w:noProof/>
            <w:webHidden/>
          </w:rPr>
          <w:tab/>
        </w:r>
        <w:r w:rsidR="001D3F6B">
          <w:rPr>
            <w:noProof/>
            <w:webHidden/>
          </w:rPr>
          <w:fldChar w:fldCharType="begin"/>
        </w:r>
        <w:r w:rsidR="001D3F6B">
          <w:rPr>
            <w:noProof/>
            <w:webHidden/>
          </w:rPr>
          <w:instrText xml:space="preserve"> PAGEREF _Toc2843445 \h </w:instrText>
        </w:r>
        <w:r w:rsidR="001D3F6B">
          <w:rPr>
            <w:noProof/>
            <w:webHidden/>
          </w:rPr>
        </w:r>
        <w:r w:rsidR="001D3F6B">
          <w:rPr>
            <w:noProof/>
            <w:webHidden/>
          </w:rPr>
          <w:fldChar w:fldCharType="separate"/>
        </w:r>
        <w:r w:rsidR="00DB65E2">
          <w:rPr>
            <w:noProof/>
            <w:webHidden/>
          </w:rPr>
          <w:t>44</w:t>
        </w:r>
        <w:r w:rsidR="001D3F6B">
          <w:rPr>
            <w:noProof/>
            <w:webHidden/>
          </w:rPr>
          <w:fldChar w:fldCharType="end"/>
        </w:r>
      </w:hyperlink>
    </w:p>
    <w:p w14:paraId="18466D55" w14:textId="3693787C" w:rsidR="001D3F6B" w:rsidRDefault="00415E2E">
      <w:pPr>
        <w:pStyle w:val="TOC2"/>
        <w:tabs>
          <w:tab w:val="right" w:leader="dot" w:pos="9350"/>
        </w:tabs>
        <w:rPr>
          <w:noProof/>
          <w:kern w:val="0"/>
          <w:lang w:eastAsia="en-US"/>
          <w14:ligatures w14:val="none"/>
        </w:rPr>
      </w:pPr>
      <w:hyperlink w:anchor="_Toc2843446" w:history="1">
        <w:r w:rsidR="001D3F6B" w:rsidRPr="000C58B3">
          <w:rPr>
            <w:rStyle w:val="Hyperlink"/>
            <w:noProof/>
          </w:rPr>
          <w:t xml:space="preserve">3.1 </w:t>
        </w:r>
        <w:r w:rsidR="003411A9">
          <w:rPr>
            <w:rStyle w:val="Hyperlink"/>
            <w:noProof/>
          </w:rPr>
          <w:t>I</w:t>
        </w:r>
        <w:r w:rsidR="001D3F6B" w:rsidRPr="000C58B3">
          <w:rPr>
            <w:rStyle w:val="Hyperlink"/>
            <w:noProof/>
          </w:rPr>
          <w:t xml:space="preserve">ntroduction to </w:t>
        </w:r>
        <w:r w:rsidR="003411A9">
          <w:rPr>
            <w:rStyle w:val="Hyperlink"/>
            <w:noProof/>
          </w:rPr>
          <w:t>C</w:t>
        </w:r>
        <w:r w:rsidR="001D3F6B" w:rsidRPr="000C58B3">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_Toc2843446 \h </w:instrText>
        </w:r>
        <w:r w:rsidR="001D3F6B">
          <w:rPr>
            <w:noProof/>
            <w:webHidden/>
          </w:rPr>
        </w:r>
        <w:r w:rsidR="001D3F6B">
          <w:rPr>
            <w:noProof/>
            <w:webHidden/>
          </w:rPr>
          <w:fldChar w:fldCharType="separate"/>
        </w:r>
        <w:r w:rsidR="00DB65E2">
          <w:rPr>
            <w:noProof/>
            <w:webHidden/>
          </w:rPr>
          <w:t>44</w:t>
        </w:r>
        <w:r w:rsidR="001D3F6B">
          <w:rPr>
            <w:noProof/>
            <w:webHidden/>
          </w:rPr>
          <w:fldChar w:fldCharType="end"/>
        </w:r>
      </w:hyperlink>
    </w:p>
    <w:p w14:paraId="60DD2620" w14:textId="627FB66D" w:rsidR="001D3F6B" w:rsidRDefault="00415E2E">
      <w:pPr>
        <w:pStyle w:val="TOC2"/>
        <w:tabs>
          <w:tab w:val="right" w:leader="dot" w:pos="9350"/>
        </w:tabs>
        <w:rPr>
          <w:noProof/>
          <w:kern w:val="0"/>
          <w:lang w:eastAsia="en-US"/>
          <w14:ligatures w14:val="none"/>
        </w:rPr>
      </w:pPr>
      <w:hyperlink w:anchor="_Toc2843447" w:history="1">
        <w:r w:rsidR="001D3F6B" w:rsidRPr="000C58B3">
          <w:rPr>
            <w:rStyle w:val="Hyperlink"/>
            <w:noProof/>
          </w:rPr>
          <w:t xml:space="preserve">3.2 </w:t>
        </w:r>
        <w:r w:rsidR="003411A9">
          <w:rPr>
            <w:rStyle w:val="Hyperlink"/>
            <w:noProof/>
          </w:rPr>
          <w:t>T</w:t>
        </w:r>
        <w:r w:rsidR="001D3F6B" w:rsidRPr="000C58B3">
          <w:rPr>
            <w:rStyle w:val="Hyperlink"/>
            <w:noProof/>
          </w:rPr>
          <w:t xml:space="preserve">he </w:t>
        </w:r>
        <w:r w:rsidR="003411A9">
          <w:rPr>
            <w:rStyle w:val="Hyperlink"/>
            <w:noProof/>
          </w:rPr>
          <w:t>NAO</w:t>
        </w:r>
        <w:r w:rsidR="001D3F6B" w:rsidRPr="000C58B3">
          <w:rPr>
            <w:rStyle w:val="Hyperlink"/>
            <w:noProof/>
          </w:rPr>
          <w:t xml:space="preserve">qi </w:t>
        </w:r>
        <w:r w:rsidR="003411A9">
          <w:rPr>
            <w:rStyle w:val="Hyperlink"/>
            <w:noProof/>
          </w:rPr>
          <w:t>F</w:t>
        </w:r>
        <w:r w:rsidR="001D3F6B" w:rsidRPr="000C58B3">
          <w:rPr>
            <w:rStyle w:val="Hyperlink"/>
            <w:noProof/>
          </w:rPr>
          <w:t>ramework</w:t>
        </w:r>
        <w:r w:rsidR="001D3F6B">
          <w:rPr>
            <w:noProof/>
            <w:webHidden/>
          </w:rPr>
          <w:tab/>
        </w:r>
        <w:r w:rsidR="001D3F6B">
          <w:rPr>
            <w:noProof/>
            <w:webHidden/>
          </w:rPr>
          <w:fldChar w:fldCharType="begin"/>
        </w:r>
        <w:r w:rsidR="001D3F6B">
          <w:rPr>
            <w:noProof/>
            <w:webHidden/>
          </w:rPr>
          <w:instrText xml:space="preserve"> PAGEREF _Toc2843447 \h </w:instrText>
        </w:r>
        <w:r w:rsidR="001D3F6B">
          <w:rPr>
            <w:noProof/>
            <w:webHidden/>
          </w:rPr>
        </w:r>
        <w:r w:rsidR="001D3F6B">
          <w:rPr>
            <w:noProof/>
            <w:webHidden/>
          </w:rPr>
          <w:fldChar w:fldCharType="separate"/>
        </w:r>
        <w:r w:rsidR="00DB65E2">
          <w:rPr>
            <w:noProof/>
            <w:webHidden/>
          </w:rPr>
          <w:t>44</w:t>
        </w:r>
        <w:r w:rsidR="001D3F6B">
          <w:rPr>
            <w:noProof/>
            <w:webHidden/>
          </w:rPr>
          <w:fldChar w:fldCharType="end"/>
        </w:r>
      </w:hyperlink>
    </w:p>
    <w:p w14:paraId="1F0C8812" w14:textId="36CAEB87" w:rsidR="001D3F6B" w:rsidRDefault="00415E2E">
      <w:pPr>
        <w:pStyle w:val="TOC2"/>
        <w:tabs>
          <w:tab w:val="right" w:leader="dot" w:pos="9350"/>
        </w:tabs>
        <w:rPr>
          <w:noProof/>
          <w:kern w:val="0"/>
          <w:lang w:eastAsia="en-US"/>
          <w14:ligatures w14:val="none"/>
        </w:rPr>
      </w:pPr>
      <w:hyperlink w:anchor="_Toc2843448" w:history="1">
        <w:r w:rsidR="001D3F6B" w:rsidRPr="000C58B3">
          <w:rPr>
            <w:rStyle w:val="Hyperlink"/>
            <w:noProof/>
          </w:rPr>
          <w:t xml:space="preserve">3.3 </w:t>
        </w:r>
        <w:r w:rsidR="003411A9">
          <w:rPr>
            <w:rStyle w:val="Hyperlink"/>
            <w:noProof/>
          </w:rPr>
          <w:t>C</w:t>
        </w:r>
        <w:r w:rsidR="001D3F6B" w:rsidRPr="000C58B3">
          <w:rPr>
            <w:rStyle w:val="Hyperlink"/>
            <w:noProof/>
          </w:rPr>
          <w:t xml:space="preserve">reating </w:t>
        </w:r>
        <w:r w:rsidR="003411A9">
          <w:rPr>
            <w:rStyle w:val="Hyperlink"/>
            <w:noProof/>
          </w:rPr>
          <w:t>Y</w:t>
        </w:r>
        <w:r w:rsidR="001D3F6B" w:rsidRPr="000C58B3">
          <w:rPr>
            <w:rStyle w:val="Hyperlink"/>
            <w:noProof/>
          </w:rPr>
          <w:t xml:space="preserve">our </w:t>
        </w:r>
        <w:r w:rsidR="003411A9">
          <w:rPr>
            <w:rStyle w:val="Hyperlink"/>
            <w:noProof/>
          </w:rPr>
          <w:t>F</w:t>
        </w:r>
        <w:r w:rsidR="001D3F6B" w:rsidRPr="000C58B3">
          <w:rPr>
            <w:rStyle w:val="Hyperlink"/>
            <w:noProof/>
          </w:rPr>
          <w:t xml:space="preserve">irst </w:t>
        </w:r>
        <w:r w:rsidR="003411A9">
          <w:rPr>
            <w:rStyle w:val="Hyperlink"/>
            <w:noProof/>
          </w:rPr>
          <w:t>M</w:t>
        </w:r>
        <w:r w:rsidR="001D3F6B" w:rsidRPr="000C58B3">
          <w:rPr>
            <w:rStyle w:val="Hyperlink"/>
            <w:noProof/>
          </w:rPr>
          <w:t>odule</w:t>
        </w:r>
        <w:r w:rsidR="001D3F6B">
          <w:rPr>
            <w:noProof/>
            <w:webHidden/>
          </w:rPr>
          <w:tab/>
        </w:r>
        <w:r w:rsidR="001D3F6B">
          <w:rPr>
            <w:noProof/>
            <w:webHidden/>
          </w:rPr>
          <w:fldChar w:fldCharType="begin"/>
        </w:r>
        <w:r w:rsidR="001D3F6B">
          <w:rPr>
            <w:noProof/>
            <w:webHidden/>
          </w:rPr>
          <w:instrText xml:space="preserve"> PAGEREF _Toc2843448 \h </w:instrText>
        </w:r>
        <w:r w:rsidR="001D3F6B">
          <w:rPr>
            <w:noProof/>
            <w:webHidden/>
          </w:rPr>
        </w:r>
        <w:r w:rsidR="001D3F6B">
          <w:rPr>
            <w:noProof/>
            <w:webHidden/>
          </w:rPr>
          <w:fldChar w:fldCharType="separate"/>
        </w:r>
        <w:r w:rsidR="00DB65E2">
          <w:rPr>
            <w:noProof/>
            <w:webHidden/>
          </w:rPr>
          <w:t>45</w:t>
        </w:r>
        <w:r w:rsidR="001D3F6B">
          <w:rPr>
            <w:noProof/>
            <w:webHidden/>
          </w:rPr>
          <w:fldChar w:fldCharType="end"/>
        </w:r>
      </w:hyperlink>
    </w:p>
    <w:p w14:paraId="3ECCEA57" w14:textId="086CBD3E" w:rsidR="001D3F6B" w:rsidRDefault="00415E2E">
      <w:pPr>
        <w:pStyle w:val="TOC2"/>
        <w:tabs>
          <w:tab w:val="right" w:leader="dot" w:pos="9350"/>
        </w:tabs>
        <w:rPr>
          <w:noProof/>
          <w:kern w:val="0"/>
          <w:lang w:eastAsia="en-US"/>
          <w14:ligatures w14:val="none"/>
        </w:rPr>
      </w:pPr>
      <w:hyperlink w:anchor="_Toc2843449" w:history="1">
        <w:r w:rsidR="001D3F6B" w:rsidRPr="000C58B3">
          <w:rPr>
            <w:rStyle w:val="Hyperlink"/>
            <w:noProof/>
          </w:rPr>
          <w:t xml:space="preserve">3.4 </w:t>
        </w:r>
        <w:r w:rsidR="003411A9">
          <w:rPr>
            <w:rStyle w:val="Hyperlink"/>
            <w:noProof/>
          </w:rPr>
          <w:t>I</w:t>
        </w:r>
        <w:r w:rsidR="001D3F6B" w:rsidRPr="000C58B3">
          <w:rPr>
            <w:rStyle w:val="Hyperlink"/>
            <w:noProof/>
          </w:rPr>
          <w:t xml:space="preserve">ntegrating </w:t>
        </w:r>
        <w:r w:rsidR="003411A9">
          <w:rPr>
            <w:rStyle w:val="Hyperlink"/>
            <w:noProof/>
          </w:rPr>
          <w:t>Y</w:t>
        </w:r>
        <w:r w:rsidR="001D3F6B" w:rsidRPr="000C58B3">
          <w:rPr>
            <w:rStyle w:val="Hyperlink"/>
            <w:noProof/>
          </w:rPr>
          <w:t xml:space="preserve">our </w:t>
        </w:r>
        <w:r w:rsidR="003411A9">
          <w:rPr>
            <w:rStyle w:val="Hyperlink"/>
            <w:noProof/>
          </w:rPr>
          <w:t>M</w:t>
        </w:r>
        <w:r w:rsidR="001D3F6B" w:rsidRPr="000C58B3">
          <w:rPr>
            <w:rStyle w:val="Hyperlink"/>
            <w:noProof/>
          </w:rPr>
          <w:t xml:space="preserve">odule </w:t>
        </w:r>
        <w:r w:rsidR="003411A9">
          <w:rPr>
            <w:rStyle w:val="Hyperlink"/>
            <w:noProof/>
          </w:rPr>
          <w:t>o</w:t>
        </w:r>
        <w:r w:rsidR="001D3F6B" w:rsidRPr="000C58B3">
          <w:rPr>
            <w:rStyle w:val="Hyperlink"/>
            <w:noProof/>
          </w:rPr>
          <w:t xml:space="preserve">nto </w:t>
        </w:r>
        <w:r w:rsidR="003411A9">
          <w:rPr>
            <w:rStyle w:val="Hyperlink"/>
            <w:noProof/>
          </w:rPr>
          <w:t>NAO</w:t>
        </w:r>
        <w:r w:rsidR="001D3F6B">
          <w:rPr>
            <w:noProof/>
            <w:webHidden/>
          </w:rPr>
          <w:tab/>
        </w:r>
        <w:r w:rsidR="001D3F6B">
          <w:rPr>
            <w:noProof/>
            <w:webHidden/>
          </w:rPr>
          <w:fldChar w:fldCharType="begin"/>
        </w:r>
        <w:r w:rsidR="001D3F6B">
          <w:rPr>
            <w:noProof/>
            <w:webHidden/>
          </w:rPr>
          <w:instrText xml:space="preserve"> PAGEREF _Toc2843449 \h </w:instrText>
        </w:r>
        <w:r w:rsidR="001D3F6B">
          <w:rPr>
            <w:noProof/>
            <w:webHidden/>
          </w:rPr>
        </w:r>
        <w:r w:rsidR="001D3F6B">
          <w:rPr>
            <w:noProof/>
            <w:webHidden/>
          </w:rPr>
          <w:fldChar w:fldCharType="separate"/>
        </w:r>
        <w:r w:rsidR="00DB65E2">
          <w:rPr>
            <w:noProof/>
            <w:webHidden/>
          </w:rPr>
          <w:t>50</w:t>
        </w:r>
        <w:r w:rsidR="001D3F6B">
          <w:rPr>
            <w:noProof/>
            <w:webHidden/>
          </w:rPr>
          <w:fldChar w:fldCharType="end"/>
        </w:r>
      </w:hyperlink>
    </w:p>
    <w:p w14:paraId="5646D03D" w14:textId="1FB864E1" w:rsidR="001D3F6B" w:rsidRDefault="00415E2E">
      <w:pPr>
        <w:pStyle w:val="TOC1"/>
        <w:tabs>
          <w:tab w:val="right" w:leader="dot" w:pos="9350"/>
        </w:tabs>
        <w:rPr>
          <w:noProof/>
          <w:kern w:val="0"/>
          <w:lang w:eastAsia="en-US"/>
          <w14:ligatures w14:val="none"/>
        </w:rPr>
      </w:pPr>
      <w:hyperlink w:anchor="_Toc2843450" w:history="1">
        <w:r w:rsidR="001D3F6B" w:rsidRPr="000C58B3">
          <w:rPr>
            <w:rStyle w:val="Hyperlink"/>
            <w:noProof/>
          </w:rPr>
          <w:t>SECTION 4: HELP</w:t>
        </w:r>
        <w:r w:rsidR="001D3F6B">
          <w:rPr>
            <w:noProof/>
            <w:webHidden/>
          </w:rPr>
          <w:tab/>
        </w:r>
        <w:r w:rsidR="001D3F6B">
          <w:rPr>
            <w:noProof/>
            <w:webHidden/>
          </w:rPr>
          <w:fldChar w:fldCharType="begin"/>
        </w:r>
        <w:r w:rsidR="001D3F6B">
          <w:rPr>
            <w:noProof/>
            <w:webHidden/>
          </w:rPr>
          <w:instrText xml:space="preserve"> PAGEREF _Toc2843450 \h </w:instrText>
        </w:r>
        <w:r w:rsidR="001D3F6B">
          <w:rPr>
            <w:noProof/>
            <w:webHidden/>
          </w:rPr>
        </w:r>
        <w:r w:rsidR="001D3F6B">
          <w:rPr>
            <w:noProof/>
            <w:webHidden/>
          </w:rPr>
          <w:fldChar w:fldCharType="separate"/>
        </w:r>
        <w:r w:rsidR="00DB65E2">
          <w:rPr>
            <w:noProof/>
            <w:webHidden/>
          </w:rPr>
          <w:t>51</w:t>
        </w:r>
        <w:r w:rsidR="001D3F6B">
          <w:rPr>
            <w:noProof/>
            <w:webHidden/>
          </w:rPr>
          <w:fldChar w:fldCharType="end"/>
        </w:r>
      </w:hyperlink>
    </w:p>
    <w:p w14:paraId="75AF9CAF" w14:textId="05B623EA" w:rsidR="001D3F6B" w:rsidRDefault="00415E2E">
      <w:pPr>
        <w:pStyle w:val="TOC2"/>
        <w:tabs>
          <w:tab w:val="right" w:leader="dot" w:pos="9350"/>
        </w:tabs>
        <w:rPr>
          <w:noProof/>
          <w:kern w:val="0"/>
          <w:lang w:eastAsia="en-US"/>
          <w14:ligatures w14:val="none"/>
        </w:rPr>
      </w:pPr>
      <w:hyperlink w:anchor="_Toc2843451" w:history="1">
        <w:r w:rsidR="001D3F6B" w:rsidRPr="000C58B3">
          <w:rPr>
            <w:rStyle w:val="Hyperlink"/>
            <w:noProof/>
          </w:rPr>
          <w:t xml:space="preserve">4.1 </w:t>
        </w:r>
        <w:r w:rsidR="003411A9">
          <w:rPr>
            <w:rStyle w:val="Hyperlink"/>
            <w:noProof/>
          </w:rPr>
          <w:t>G</w:t>
        </w:r>
        <w:r w:rsidR="001D3F6B" w:rsidRPr="000C58B3">
          <w:rPr>
            <w:rStyle w:val="Hyperlink"/>
            <w:noProof/>
          </w:rPr>
          <w:t xml:space="preserve">eneral </w:t>
        </w:r>
        <w:r w:rsidR="003411A9">
          <w:rPr>
            <w:rStyle w:val="Hyperlink"/>
            <w:noProof/>
          </w:rPr>
          <w:t>FAQ</w:t>
        </w:r>
        <w:r w:rsidR="001D3F6B" w:rsidRPr="000C58B3">
          <w:rPr>
            <w:rStyle w:val="Hyperlink"/>
            <w:noProof/>
          </w:rPr>
          <w:t>s</w:t>
        </w:r>
        <w:r w:rsidR="001D3F6B">
          <w:rPr>
            <w:noProof/>
            <w:webHidden/>
          </w:rPr>
          <w:tab/>
        </w:r>
        <w:r w:rsidR="001D3F6B">
          <w:rPr>
            <w:noProof/>
            <w:webHidden/>
          </w:rPr>
          <w:fldChar w:fldCharType="begin"/>
        </w:r>
        <w:r w:rsidR="001D3F6B">
          <w:rPr>
            <w:noProof/>
            <w:webHidden/>
          </w:rPr>
          <w:instrText xml:space="preserve"> PAGEREF _Toc2843451 \h </w:instrText>
        </w:r>
        <w:r w:rsidR="001D3F6B">
          <w:rPr>
            <w:noProof/>
            <w:webHidden/>
          </w:rPr>
        </w:r>
        <w:r w:rsidR="001D3F6B">
          <w:rPr>
            <w:noProof/>
            <w:webHidden/>
          </w:rPr>
          <w:fldChar w:fldCharType="separate"/>
        </w:r>
        <w:r w:rsidR="00DB65E2">
          <w:rPr>
            <w:noProof/>
            <w:webHidden/>
          </w:rPr>
          <w:t>51</w:t>
        </w:r>
        <w:r w:rsidR="001D3F6B">
          <w:rPr>
            <w:noProof/>
            <w:webHidden/>
          </w:rPr>
          <w:fldChar w:fldCharType="end"/>
        </w:r>
      </w:hyperlink>
    </w:p>
    <w:p w14:paraId="6D1ACE52" w14:textId="21EEB4A0" w:rsidR="001D3F6B" w:rsidRDefault="00415E2E">
      <w:pPr>
        <w:pStyle w:val="TOC2"/>
        <w:tabs>
          <w:tab w:val="right" w:leader="dot" w:pos="9350"/>
        </w:tabs>
        <w:rPr>
          <w:noProof/>
          <w:kern w:val="0"/>
          <w:lang w:eastAsia="en-US"/>
          <w14:ligatures w14:val="none"/>
        </w:rPr>
      </w:pPr>
      <w:hyperlink w:anchor="_Toc2843452" w:history="1">
        <w:r w:rsidR="001D3F6B" w:rsidRPr="000C58B3">
          <w:rPr>
            <w:rStyle w:val="Hyperlink"/>
            <w:noProof/>
          </w:rPr>
          <w:t xml:space="preserve">4.2 </w:t>
        </w:r>
        <w:r w:rsidR="003411A9">
          <w:rPr>
            <w:rStyle w:val="Hyperlink"/>
            <w:noProof/>
          </w:rPr>
          <w:t>T</w:t>
        </w:r>
        <w:r w:rsidR="001D3F6B" w:rsidRPr="000C58B3">
          <w:rPr>
            <w:rStyle w:val="Hyperlink"/>
            <w:noProof/>
          </w:rPr>
          <w:t>roubleshooting</w:t>
        </w:r>
        <w:r w:rsidR="001D3F6B">
          <w:rPr>
            <w:noProof/>
            <w:webHidden/>
          </w:rPr>
          <w:tab/>
        </w:r>
        <w:r w:rsidR="001D3F6B">
          <w:rPr>
            <w:noProof/>
            <w:webHidden/>
          </w:rPr>
          <w:fldChar w:fldCharType="begin"/>
        </w:r>
        <w:r w:rsidR="001D3F6B">
          <w:rPr>
            <w:noProof/>
            <w:webHidden/>
          </w:rPr>
          <w:instrText xml:space="preserve"> PAGEREF _Toc2843452 \h </w:instrText>
        </w:r>
        <w:r w:rsidR="001D3F6B">
          <w:rPr>
            <w:noProof/>
            <w:webHidden/>
          </w:rPr>
        </w:r>
        <w:r w:rsidR="001D3F6B">
          <w:rPr>
            <w:noProof/>
            <w:webHidden/>
          </w:rPr>
          <w:fldChar w:fldCharType="separate"/>
        </w:r>
        <w:r w:rsidR="00DB65E2">
          <w:rPr>
            <w:noProof/>
            <w:webHidden/>
          </w:rPr>
          <w:t>52</w:t>
        </w:r>
        <w:r w:rsidR="001D3F6B">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2F3D4AE9" w14:textId="5B3B2BCB" w:rsidR="00DA3D5D" w:rsidRPr="0048090A" w:rsidRDefault="00DA3D5D" w:rsidP="0084303C">
      <w:pPr>
        <w:pStyle w:val="Heading1"/>
        <w:ind w:left="0"/>
        <w:jc w:val="both"/>
        <w:rPr>
          <w:noProof/>
        </w:rPr>
      </w:pPr>
      <w:bookmarkStart w:id="201" w:name="_Toc2842897"/>
      <w:bookmarkStart w:id="202" w:name="_Toc2843352"/>
      <w:bookmarkStart w:id="203" w:name="_Toc2843434"/>
      <w:r w:rsidRPr="0048090A">
        <w:rPr>
          <w:noProof/>
        </w:rPr>
        <w:lastRenderedPageBreak/>
        <w:t>SECTION 1: INTRODUCTION TO THE NAO ROBOT</w:t>
      </w:r>
      <w:bookmarkEnd w:id="201"/>
      <w:bookmarkEnd w:id="202"/>
      <w:bookmarkEnd w:id="203"/>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04" w:name="_Toc2842898"/>
      <w:bookmarkStart w:id="205" w:name="_Toc2843353"/>
      <w:bookmarkStart w:id="206" w:name="_Toc2843435"/>
      <w:r w:rsidRPr="0048090A">
        <w:t>1.1 WHAT IS NAO?</w:t>
      </w:r>
      <w:bookmarkEnd w:id="204"/>
      <w:bookmarkEnd w:id="205"/>
      <w:bookmarkEnd w:id="206"/>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MatLab).</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07" w:name="_Toc2842899"/>
      <w:bookmarkStart w:id="208" w:name="_Toc2843354"/>
      <w:bookmarkStart w:id="209" w:name="_Toc2843436"/>
      <w:r w:rsidRPr="0048090A">
        <w:t>1.</w:t>
      </w:r>
      <w:r>
        <w:t>2</w:t>
      </w:r>
      <w:r w:rsidRPr="0048090A">
        <w:t xml:space="preserve"> WH</w:t>
      </w:r>
      <w:r>
        <w:t>o made</w:t>
      </w:r>
      <w:r w:rsidRPr="0048090A">
        <w:t xml:space="preserve"> NAO?</w:t>
      </w:r>
      <w:bookmarkEnd w:id="207"/>
      <w:bookmarkEnd w:id="208"/>
      <w:bookmarkEnd w:id="209"/>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10" w:name="_Toc2842900"/>
      <w:bookmarkStart w:id="211" w:name="_Toc2843355"/>
      <w:bookmarkStart w:id="212" w:name="_Toc2843437"/>
      <w:r w:rsidRPr="0048090A">
        <w:rPr>
          <w:noProof/>
        </w:rPr>
        <w:t>SECTION 2: NAO’s CAPABILITIES</w:t>
      </w:r>
      <w:bookmarkEnd w:id="210"/>
      <w:bookmarkEnd w:id="211"/>
      <w:bookmarkEnd w:id="212"/>
    </w:p>
    <w:p w14:paraId="002186BA" w14:textId="77777777" w:rsidR="00DA3D5D" w:rsidRDefault="00DA3D5D" w:rsidP="0084303C">
      <w:pPr>
        <w:pStyle w:val="Heading2"/>
        <w:ind w:left="0"/>
        <w:jc w:val="both"/>
      </w:pPr>
      <w:bookmarkStart w:id="213" w:name="_Toc2842901"/>
      <w:bookmarkStart w:id="214" w:name="_Toc2843356"/>
      <w:bookmarkStart w:id="215" w:name="_Toc2843438"/>
      <w:r>
        <w:t>2</w:t>
      </w:r>
      <w:r w:rsidRPr="0048090A">
        <w:t xml:space="preserve">.1 </w:t>
      </w:r>
      <w:r>
        <w:t>initial (pre-built) capabilities</w:t>
      </w:r>
      <w:bookmarkEnd w:id="213"/>
      <w:bookmarkEnd w:id="214"/>
      <w:bookmarkEnd w:id="215"/>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5725C5">
            <w:r w:rsidRPr="00C51B0C">
              <w:t>“How do I install an application?”</w:t>
            </w:r>
          </w:p>
        </w:tc>
        <w:tc>
          <w:tcPr>
            <w:tcW w:w="2659" w:type="dxa"/>
          </w:tcPr>
          <w:p w14:paraId="6A8C1DAB" w14:textId="77777777" w:rsidR="00DA3D5D" w:rsidRPr="00C51B0C" w:rsidRDefault="00DA3D5D" w:rsidP="005725C5">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5725C5">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5725C5">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16" w:name="_Toc2842902"/>
      <w:bookmarkStart w:id="217" w:name="_Toc2843357"/>
      <w:bookmarkStart w:id="218" w:name="_Toc2843439"/>
      <w:r>
        <w:t>2</w:t>
      </w:r>
      <w:r w:rsidRPr="0048090A">
        <w:t>.</w:t>
      </w:r>
      <w:r>
        <w:t>2</w:t>
      </w:r>
      <w:r w:rsidRPr="0048090A">
        <w:t xml:space="preserve"> </w:t>
      </w:r>
      <w:r>
        <w:t>verbal responses (q&amp;a)</w:t>
      </w:r>
      <w:bookmarkEnd w:id="216"/>
      <w:bookmarkEnd w:id="217"/>
      <w:bookmarkEnd w:id="218"/>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1128EEBA" w:rsidR="00DA3D5D" w:rsidRDefault="00DA3D5D" w:rsidP="0084303C">
      <w:pPr>
        <w:pStyle w:val="Heading9"/>
        <w:jc w:val="both"/>
      </w:pPr>
    </w:p>
    <w:p w14:paraId="4283936A" w14:textId="278092D1" w:rsidR="008374B9" w:rsidRDefault="008374B9" w:rsidP="008374B9">
      <w:pPr>
        <w:pStyle w:val="Heading9"/>
        <w:jc w:val="both"/>
      </w:pPr>
      <w:r>
        <w:t>Class Knowledge</w:t>
      </w:r>
    </w:p>
    <w:p w14:paraId="4CBB3122" w14:textId="77777777" w:rsidR="008374B9" w:rsidRDefault="008374B9" w:rsidP="008374B9">
      <w:pPr>
        <w:jc w:val="both"/>
      </w:pPr>
      <w:r>
        <w:tab/>
        <w:t>Verbal queues:</w:t>
      </w:r>
    </w:p>
    <w:p w14:paraId="4458C735" w14:textId="6F44DEA3" w:rsidR="008374B9" w:rsidRDefault="008374B9" w:rsidP="008374B9">
      <w:pPr>
        <w:pStyle w:val="ListParagraph"/>
        <w:numPr>
          <w:ilvl w:val="0"/>
          <w:numId w:val="2"/>
        </w:numPr>
        <w:jc w:val="both"/>
      </w:pPr>
      <w:r>
        <w:t>“Can you tell me about a class?”</w:t>
      </w:r>
    </w:p>
    <w:p w14:paraId="1CDF1EA3" w14:textId="4C89333D" w:rsidR="008374B9" w:rsidRDefault="008374B9" w:rsidP="008374B9">
      <w:pPr>
        <w:pStyle w:val="ListParagraph"/>
        <w:numPr>
          <w:ilvl w:val="0"/>
          <w:numId w:val="2"/>
        </w:numPr>
        <w:jc w:val="both"/>
      </w:pPr>
      <w:r>
        <w:t>“Tell me about some classes.”</w:t>
      </w:r>
    </w:p>
    <w:p w14:paraId="36A719A6" w14:textId="43324295" w:rsidR="008374B9" w:rsidRDefault="008374B9" w:rsidP="008374B9">
      <w:pPr>
        <w:pStyle w:val="ListParagraph"/>
        <w:numPr>
          <w:ilvl w:val="0"/>
          <w:numId w:val="2"/>
        </w:numPr>
        <w:jc w:val="both"/>
      </w:pPr>
      <w:r>
        <w:t>“Class info.”</w:t>
      </w:r>
    </w:p>
    <w:p w14:paraId="438FC541" w14:textId="4EDE13B6" w:rsidR="008374B9" w:rsidRDefault="008374B9" w:rsidP="008374B9">
      <w:pPr>
        <w:pStyle w:val="ListParagraph"/>
        <w:numPr>
          <w:ilvl w:val="0"/>
          <w:numId w:val="2"/>
        </w:numPr>
        <w:jc w:val="both"/>
      </w:pPr>
      <w:r>
        <w:t>“Class information.”</w:t>
      </w:r>
    </w:p>
    <w:p w14:paraId="38A71353" w14:textId="5DD47F2C" w:rsidR="008374B9" w:rsidRDefault="008374B9" w:rsidP="008374B9">
      <w:pPr>
        <w:pStyle w:val="ListParagraph"/>
        <w:numPr>
          <w:ilvl w:val="0"/>
          <w:numId w:val="2"/>
        </w:numPr>
        <w:jc w:val="both"/>
      </w:pPr>
      <w:r>
        <w:t>“Computer science classes.”</w:t>
      </w:r>
    </w:p>
    <w:p w14:paraId="3C1FB0FF" w14:textId="07381488" w:rsidR="008374B9" w:rsidRDefault="008374B9" w:rsidP="008374B9">
      <w:pPr>
        <w:pStyle w:val="ListParagraph"/>
        <w:numPr>
          <w:ilvl w:val="0"/>
          <w:numId w:val="2"/>
        </w:numPr>
        <w:jc w:val="both"/>
      </w:pPr>
      <w:r>
        <w:t>“Describe the classes.”</w:t>
      </w:r>
    </w:p>
    <w:p w14:paraId="0D78591C" w14:textId="39D256A4" w:rsidR="008374B9" w:rsidRDefault="008374B9" w:rsidP="008374B9">
      <w:pPr>
        <w:pStyle w:val="ListParagraph"/>
        <w:numPr>
          <w:ilvl w:val="0"/>
          <w:numId w:val="2"/>
        </w:numPr>
        <w:jc w:val="both"/>
      </w:pPr>
      <w:r>
        <w:t>“What classes have you taken?”</w:t>
      </w:r>
    </w:p>
    <w:p w14:paraId="1EF1825C" w14:textId="2713F761" w:rsidR="008374B9" w:rsidRDefault="008374B9" w:rsidP="008374B9">
      <w:pPr>
        <w:pStyle w:val="ListParagraph"/>
        <w:numPr>
          <w:ilvl w:val="0"/>
          <w:numId w:val="2"/>
        </w:numPr>
        <w:jc w:val="both"/>
      </w:pPr>
      <w:r>
        <w:t>“Have you taken any classes?”</w:t>
      </w:r>
    </w:p>
    <w:p w14:paraId="7D8F212E" w14:textId="6B9CC090" w:rsidR="008374B9" w:rsidRDefault="008374B9" w:rsidP="008374B9">
      <w:pPr>
        <w:ind w:left="720"/>
        <w:jc w:val="both"/>
      </w:pPr>
      <w:r>
        <w:lastRenderedPageBreak/>
        <w:t xml:space="preserve">Description: NAO will respond by telling the user that he has taken all of CWU’s Computer Science classes, and ask the user for which class they would like information about. </w:t>
      </w:r>
    </w:p>
    <w:p w14:paraId="77943F15" w14:textId="1E28FC54" w:rsidR="008374B9" w:rsidRPr="008374B9" w:rsidRDefault="008374B9" w:rsidP="008374B9">
      <w:pPr>
        <w:ind w:left="720"/>
        <w:jc w:val="both"/>
      </w:pPr>
      <w:r>
        <w:rPr>
          <w:b/>
        </w:rPr>
        <w:t xml:space="preserve">Note: </w:t>
      </w:r>
      <w:r>
        <w:t>NAO understands classes by having the user either A) individually saying each number of a class number (e.g. “three oh one”, or “four ninety two”), or by saying the official class title (e.g., “Programming Fundamentals One”, or “Data Structures One”)</w:t>
      </w:r>
    </w:p>
    <w:p w14:paraId="34AF3123" w14:textId="77777777" w:rsidR="008374B9" w:rsidRDefault="008374B9" w:rsidP="008374B9">
      <w:pPr>
        <w:ind w:left="720"/>
        <w:jc w:val="both"/>
      </w:pPr>
    </w:p>
    <w:p w14:paraId="0FC8FFB5" w14:textId="77777777" w:rsidR="00DA3D5D" w:rsidRDefault="00DA3D5D" w:rsidP="008374B9">
      <w:pPr>
        <w:pStyle w:val="Heading9"/>
        <w:ind w:left="0"/>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46EB3D3C" w14:textId="77777777" w:rsidR="00DA3D5D" w:rsidRPr="00DA3D5D" w:rsidRDefault="00DA3D5D" w:rsidP="00991296">
      <w:pPr>
        <w:ind w:left="0"/>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lastRenderedPageBreak/>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274B5B31" w:rsidR="00DA3D5D" w:rsidRDefault="00DA3D5D" w:rsidP="0084303C">
      <w:pPr>
        <w:jc w:val="both"/>
      </w:pPr>
      <w:r>
        <w:tab/>
        <w:t>Description: NAO will respond with a randomly selected humorous verbal response.</w:t>
      </w:r>
    </w:p>
    <w:p w14:paraId="10F61C27" w14:textId="77777777" w:rsidR="003411A9" w:rsidRDefault="003411A9" w:rsidP="0084303C">
      <w:pPr>
        <w:jc w:val="both"/>
      </w:pP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“See ya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“Sing the Star Spangled Banner.”</w:t>
      </w:r>
    </w:p>
    <w:p w14:paraId="1A9BB5D1" w14:textId="77777777" w:rsidR="00DA3D5D" w:rsidRDefault="00DA3D5D" w:rsidP="0084303C">
      <w:pPr>
        <w:ind w:left="717"/>
        <w:jc w:val="both"/>
      </w:pPr>
      <w:r>
        <w:lastRenderedPageBreak/>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72D7BED0" w14:textId="77777777" w:rsidR="00DA3D5D" w:rsidRPr="0048090A" w:rsidRDefault="00DA3D5D" w:rsidP="0084303C">
      <w:pPr>
        <w:pStyle w:val="Heading2"/>
        <w:ind w:left="0"/>
        <w:jc w:val="both"/>
      </w:pPr>
      <w:bookmarkStart w:id="219" w:name="_Toc2842903"/>
      <w:bookmarkStart w:id="220" w:name="_Toc2843358"/>
      <w:bookmarkStart w:id="221" w:name="_Toc2843440"/>
      <w:r>
        <w:t>2</w:t>
      </w:r>
      <w:r w:rsidRPr="0048090A">
        <w:t>.</w:t>
      </w:r>
      <w:r>
        <w:t>3</w:t>
      </w:r>
      <w:r w:rsidRPr="0048090A">
        <w:t xml:space="preserve"> </w:t>
      </w:r>
      <w:r>
        <w:t>internet-based requests &amp; responses</w:t>
      </w:r>
      <w:bookmarkEnd w:id="219"/>
      <w:bookmarkEnd w:id="220"/>
      <w:bookmarkEnd w:id="221"/>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r>
              <w:t>C</w:t>
            </w:r>
            <w:r w:rsidRPr="00DA3D5D">
              <w:t>happie</w:t>
            </w:r>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36B4BEE5" w14:textId="77777777" w:rsidR="00991296" w:rsidRDefault="00991296" w:rsidP="0084303C">
      <w:pPr>
        <w:pStyle w:val="Caption"/>
        <w:jc w:val="both"/>
        <w:rPr>
          <w:i/>
        </w:rPr>
      </w:pPr>
    </w:p>
    <w:p w14:paraId="1DCB1F3C" w14:textId="77777777" w:rsidR="00991296" w:rsidRDefault="00991296" w:rsidP="0084303C">
      <w:pPr>
        <w:pStyle w:val="Caption"/>
        <w:jc w:val="both"/>
        <w:rPr>
          <w:i/>
        </w:rPr>
      </w:pPr>
    </w:p>
    <w:p w14:paraId="4D01A148" w14:textId="4F0C1695"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lastRenderedPageBreak/>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22" w:name="_Toc2842904"/>
      <w:bookmarkStart w:id="223" w:name="_Toc2843359"/>
      <w:bookmarkStart w:id="224" w:name="_Toc2843441"/>
      <w:r>
        <w:t>2</w:t>
      </w:r>
      <w:r w:rsidRPr="0048090A">
        <w:t>.</w:t>
      </w:r>
      <w:r>
        <w:t>4</w:t>
      </w:r>
      <w:r w:rsidRPr="0048090A">
        <w:t xml:space="preserve"> </w:t>
      </w:r>
      <w:r>
        <w:t>facial detection &amp; recognition responses</w:t>
      </w:r>
      <w:bookmarkEnd w:id="222"/>
      <w:bookmarkEnd w:id="223"/>
      <w:bookmarkEnd w:id="224"/>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lastRenderedPageBreak/>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25" w:name="_Toc2842905"/>
      <w:bookmarkStart w:id="226" w:name="_Toc2843360"/>
      <w:bookmarkStart w:id="227" w:name="_Toc2843442"/>
      <w:r>
        <w:lastRenderedPageBreak/>
        <w:t>2</w:t>
      </w:r>
      <w:r w:rsidRPr="0048090A">
        <w:t>.</w:t>
      </w:r>
      <w:r>
        <w:t>5</w:t>
      </w:r>
      <w:r w:rsidRPr="0048090A">
        <w:t xml:space="preserve"> </w:t>
      </w:r>
      <w:r>
        <w:t>basic movement options</w:t>
      </w:r>
      <w:bookmarkEnd w:id="225"/>
      <w:bookmarkEnd w:id="226"/>
      <w:bookmarkEnd w:id="227"/>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1B4EF0E4" w14:textId="77777777" w:rsidR="003411A9" w:rsidRDefault="003411A9" w:rsidP="00991296">
      <w:pPr>
        <w:pStyle w:val="Caption"/>
        <w:ind w:left="0"/>
        <w:jc w:val="both"/>
        <w:rPr>
          <w:i/>
        </w:rPr>
      </w:pPr>
    </w:p>
    <w:p w14:paraId="4BB4EA64" w14:textId="4CA2C43B"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515D92F" w14:textId="77777777" w:rsidR="00991296" w:rsidRDefault="00991296" w:rsidP="0084303C">
      <w:pPr>
        <w:pStyle w:val="Caption"/>
        <w:jc w:val="both"/>
        <w:rPr>
          <w:i/>
        </w:rPr>
      </w:pPr>
    </w:p>
    <w:p w14:paraId="2146B91B" w14:textId="1479F0C1"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lastRenderedPageBreak/>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lastRenderedPageBreak/>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28" w:name="_Toc2842906"/>
      <w:bookmarkStart w:id="229" w:name="_Toc2843361"/>
      <w:bookmarkStart w:id="230" w:name="_Toc2843443"/>
      <w:r>
        <w:t>2</w:t>
      </w:r>
      <w:r w:rsidRPr="0048090A">
        <w:t>.</w:t>
      </w:r>
      <w:r>
        <w:t>6</w:t>
      </w:r>
      <w:r w:rsidRPr="0048090A">
        <w:t xml:space="preserve"> </w:t>
      </w:r>
      <w:r>
        <w:t>advanced movement options</w:t>
      </w:r>
      <w:bookmarkEnd w:id="228"/>
      <w:bookmarkEnd w:id="229"/>
      <w:bookmarkEnd w:id="230"/>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lastRenderedPageBreak/>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31" w:name="_Toc2842907"/>
      <w:bookmarkStart w:id="232" w:name="_Toc2843362"/>
      <w:bookmarkStart w:id="233" w:name="_Toc2843444"/>
      <w:r>
        <w:t>2</w:t>
      </w:r>
      <w:r w:rsidRPr="0048090A">
        <w:t>.</w:t>
      </w:r>
      <w:r>
        <w:t>7</w:t>
      </w:r>
      <w:r w:rsidRPr="0048090A">
        <w:t xml:space="preserve"> </w:t>
      </w:r>
      <w:r>
        <w:t>Miscellaneous modules</w:t>
      </w:r>
      <w:bookmarkEnd w:id="231"/>
      <w:bookmarkEnd w:id="232"/>
      <w:bookmarkEnd w:id="233"/>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37E75BE3" w14:textId="77777777" w:rsidR="003411A9" w:rsidRDefault="003411A9" w:rsidP="00991296">
      <w:pPr>
        <w:pStyle w:val="Caption"/>
        <w:ind w:left="0"/>
        <w:jc w:val="both"/>
        <w:rPr>
          <w:i/>
        </w:rPr>
      </w:pPr>
    </w:p>
    <w:p w14:paraId="7093A2A5" w14:textId="3E7C0C0E"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41BCF565" w:rsidR="00DA3D5D" w:rsidRDefault="00DA3D5D" w:rsidP="0084303C">
      <w:pPr>
        <w:pStyle w:val="Heading1"/>
        <w:ind w:left="0"/>
        <w:jc w:val="both"/>
        <w:rPr>
          <w:noProof/>
        </w:rPr>
      </w:pPr>
      <w:bookmarkStart w:id="234" w:name="_Toc2842908"/>
      <w:bookmarkStart w:id="235" w:name="_Toc2843363"/>
      <w:bookmarkStart w:id="236" w:name="_Toc2843445"/>
      <w:r w:rsidRPr="0048090A">
        <w:rPr>
          <w:noProof/>
        </w:rPr>
        <w:t>SECTION 3: CREATING YOUR OWN NAO MODULES</w:t>
      </w:r>
      <w:bookmarkEnd w:id="234"/>
      <w:bookmarkEnd w:id="235"/>
      <w:bookmarkEnd w:id="236"/>
    </w:p>
    <w:p w14:paraId="091F0D0B" w14:textId="77777777" w:rsidR="003411A9" w:rsidRPr="003411A9" w:rsidRDefault="003411A9" w:rsidP="003411A9"/>
    <w:p w14:paraId="5B8329CD" w14:textId="77777777" w:rsidR="00DA3D5D" w:rsidRDefault="00DA3D5D" w:rsidP="0084303C">
      <w:pPr>
        <w:pStyle w:val="Heading2"/>
        <w:ind w:left="0"/>
        <w:jc w:val="both"/>
      </w:pPr>
      <w:bookmarkStart w:id="237" w:name="_Toc2842909"/>
      <w:bookmarkStart w:id="238" w:name="_Toc2843364"/>
      <w:bookmarkStart w:id="239" w:name="_Toc2843446"/>
      <w:r>
        <w:t>3</w:t>
      </w:r>
      <w:r w:rsidRPr="0048090A">
        <w:t xml:space="preserve">.1 </w:t>
      </w:r>
      <w:r>
        <w:t>introduction to choregraphe</w:t>
      </w:r>
      <w:bookmarkEnd w:id="237"/>
      <w:bookmarkEnd w:id="238"/>
      <w:bookmarkEnd w:id="239"/>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1A130F4E" w14:textId="77777777" w:rsidR="00DA3D5D" w:rsidRPr="0048090A" w:rsidRDefault="00DA3D5D" w:rsidP="0084303C">
      <w:pPr>
        <w:pStyle w:val="Heading2"/>
        <w:ind w:left="0"/>
        <w:jc w:val="both"/>
      </w:pPr>
      <w:bookmarkStart w:id="240" w:name="_Toc2842910"/>
      <w:bookmarkStart w:id="241" w:name="_Toc2843365"/>
      <w:bookmarkStart w:id="242" w:name="_Toc2843447"/>
      <w:r>
        <w:t>3</w:t>
      </w:r>
      <w:r w:rsidRPr="0048090A">
        <w:t>.</w:t>
      </w:r>
      <w:r>
        <w:t>2</w:t>
      </w:r>
      <w:r w:rsidRPr="0048090A">
        <w:t xml:space="preserve"> </w:t>
      </w:r>
      <w:r>
        <w:t>the naoqi framework</w:t>
      </w:r>
      <w:bookmarkEnd w:id="240"/>
      <w:bookmarkEnd w:id="241"/>
      <w:bookmarkEnd w:id="242"/>
    </w:p>
    <w:p w14:paraId="683EE066" w14:textId="77777777" w:rsidR="00DA3D5D" w:rsidRDefault="00DA3D5D" w:rsidP="0084303C">
      <w:pPr>
        <w:jc w:val="both"/>
      </w:pPr>
      <w:r>
        <w:tab/>
        <w:t xml:space="preserve">“NAOqi” is the NAO robot’s operating system. It is a programming framework that is built and runs off of the Gentoo Linux Distribution. NAOqi is the main software residing in NAO’s memory unit, </w:t>
      </w:r>
      <w:r>
        <w:lastRenderedPageBreak/>
        <w:t>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“ALTextToSpeech”, “ALMotion”, and “ALLeds”, which each offer a variety of functions related to the class (e.g., ALMotion has a “moveTo”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43" w:name="_Toc2842911"/>
      <w:bookmarkStart w:id="244" w:name="_Toc2843366"/>
      <w:bookmarkStart w:id="245" w:name="_Toc2843448"/>
      <w:r>
        <w:t>3</w:t>
      </w:r>
      <w:r w:rsidRPr="0048090A">
        <w:t>.</w:t>
      </w:r>
      <w:r>
        <w:t>3</w:t>
      </w:r>
      <w:r w:rsidRPr="0048090A">
        <w:t xml:space="preserve"> </w:t>
      </w:r>
      <w:r>
        <w:t>creating your first module</w:t>
      </w:r>
      <w:bookmarkEnd w:id="243"/>
      <w:bookmarkEnd w:id="244"/>
      <w:bookmarkEnd w:id="245"/>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16A4AC63"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DB65E2">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53F934AF"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DB65E2">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2167301F"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DB65E2">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lastRenderedPageBreak/>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“myModule”.</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1CC5BEB2" w:rsidR="00FC0956" w:rsidRPr="00CF3E78"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DB65E2">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1CC5BEB2" w:rsidR="00FC0956" w:rsidRPr="00CF3E78"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DB65E2">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5BBEA405" w14:textId="77777777" w:rsidR="003411A9" w:rsidRDefault="003411A9" w:rsidP="0084303C">
      <w:pPr>
        <w:ind w:left="0"/>
        <w:jc w:val="both"/>
      </w:pPr>
    </w:p>
    <w:p w14:paraId="7AE784BE" w14:textId="07442150"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“TextToSpeechBox”, or “SayHelloBox”.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r w:rsidRPr="00CC2B01">
        <w:rPr>
          <w:i/>
        </w:rPr>
        <w:t>onInput_onStart</w:t>
      </w:r>
      <w:r>
        <w:t xml:space="preserve"> function. Delete the “pass” from this function, and uncomment the “on_Stopped()”</w:t>
      </w:r>
    </w:p>
    <w:p w14:paraId="785B4177" w14:textId="71A8C339" w:rsidR="00DA3D5D" w:rsidRDefault="00DA3D5D" w:rsidP="0084303C">
      <w:pPr>
        <w:ind w:left="432" w:firstLine="288"/>
        <w:jc w:val="both"/>
      </w:pPr>
      <w:r>
        <w:rPr>
          <w:noProof/>
          <w:lang w:eastAsia="en-US"/>
        </w:rPr>
        <mc:AlternateContent>
          <mc:Choice Requires="wps">
            <w:drawing>
              <wp:anchor distT="0" distB="0" distL="114300" distR="114300" simplePos="0" relativeHeight="251679744" behindDoc="0" locked="0" layoutInCell="1" allowOverlap="1" wp14:anchorId="4CBB052A" wp14:editId="2FC4B347">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7648A281" w:rsidR="00FC0956" w:rsidRPr="00370FD5"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DB65E2">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7648A281" w:rsidR="00FC0956" w:rsidRPr="00370FD5" w:rsidRDefault="00FC0956"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DB65E2">
                        <w:rPr>
                          <w:noProof/>
                        </w:rPr>
                        <w:t>8</w:t>
                      </w:r>
                      <w:r>
                        <w:rPr>
                          <w:noProof/>
                        </w:rPr>
                        <w:fldChar w:fldCharType="end"/>
                      </w:r>
                      <w:r>
                        <w:t xml:space="preserve"> - Python Script</w:t>
                      </w:r>
                    </w:p>
                  </w:txbxContent>
                </v:textbox>
              </v:shape>
            </w:pict>
          </mc:Fallback>
        </mc:AlternateContent>
      </w:r>
    </w:p>
    <w:p w14:paraId="5FEB5E6D" w14:textId="447C9C66"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CD1E0A4" w:rsidR="00DA3D5D" w:rsidRDefault="00DA3D5D" w:rsidP="0084303C">
      <w:pPr>
        <w:ind w:left="432" w:firstLine="288"/>
        <w:jc w:val="both"/>
      </w:pPr>
    </w:p>
    <w:p w14:paraId="3C1289A1" w14:textId="725649EE" w:rsidR="00DA3D5D" w:rsidRDefault="003411A9" w:rsidP="0084303C">
      <w:pPr>
        <w:ind w:left="432" w:firstLine="288"/>
        <w:jc w:val="both"/>
      </w:pPr>
      <w:r>
        <w:rPr>
          <w:noProof/>
          <w:lang w:eastAsia="en-US"/>
        </w:rPr>
        <w:lastRenderedPageBreak/>
        <w:drawing>
          <wp:anchor distT="0" distB="0" distL="114300" distR="114300" simplePos="0" relativeHeight="251678720" behindDoc="0" locked="0" layoutInCell="1" allowOverlap="1" wp14:anchorId="55D9E571" wp14:editId="25CAB7A5">
            <wp:simplePos x="0" y="0"/>
            <wp:positionH relativeFrom="column">
              <wp:posOffset>-53975</wp:posOffset>
            </wp:positionH>
            <wp:positionV relativeFrom="paragraph">
              <wp:posOffset>-711421</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4DA213B4" w:rsidR="00DA3D5D" w:rsidRDefault="003411A9" w:rsidP="0084303C">
      <w:pPr>
        <w:ind w:left="432" w:firstLine="288"/>
        <w:jc w:val="both"/>
      </w:pPr>
      <w:r>
        <w:rPr>
          <w:noProof/>
          <w:lang w:eastAsia="en-US"/>
        </w:rPr>
        <mc:AlternateContent>
          <mc:Choice Requires="wps">
            <w:drawing>
              <wp:anchor distT="0" distB="0" distL="114300" distR="114300" simplePos="0" relativeHeight="251731968" behindDoc="0" locked="0" layoutInCell="1" allowOverlap="1" wp14:anchorId="5DDAB176" wp14:editId="3E0AF6CF">
                <wp:simplePos x="0" y="0"/>
                <wp:positionH relativeFrom="column">
                  <wp:posOffset>333955</wp:posOffset>
                </wp:positionH>
                <wp:positionV relativeFrom="paragraph">
                  <wp:posOffset>71451</wp:posOffset>
                </wp:positionV>
                <wp:extent cx="5219700" cy="635"/>
                <wp:effectExtent l="0" t="0" r="0" b="635"/>
                <wp:wrapThrough wrapText="bothSides">
                  <wp:wrapPolygon edited="0">
                    <wp:start x="0" y="0"/>
                    <wp:lineTo x="0" y="19990"/>
                    <wp:lineTo x="21521" y="19990"/>
                    <wp:lineTo x="21521"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B47E2" w14:textId="2E86D425" w:rsidR="00FC0956" w:rsidRPr="00CF3E78" w:rsidRDefault="00FC0956" w:rsidP="003411A9">
                            <w:pPr>
                              <w:pStyle w:val="Caption"/>
                              <w:jc w:val="center"/>
                              <w:rPr>
                                <w:noProof/>
                              </w:rPr>
                            </w:pPr>
                            <w:r>
                              <w:t xml:space="preserve">Figure </w:t>
                            </w:r>
                            <w:r>
                              <w:rPr>
                                <w:noProof/>
                              </w:rPr>
                              <w:t>8 – Script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176" id="Text Box 227" o:spid="_x0000_s1036" type="#_x0000_t202" style="position:absolute;left:0;text-align:left;margin-left:26.3pt;margin-top:5.65pt;width:4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" stroked="f">
                <v:textbox style="mso-fit-shape-to-text:t" inset="0,0,0,0">
                  <w:txbxContent>
                    <w:p w14:paraId="6E6B47E2" w14:textId="2E86D425" w:rsidR="00FC0956" w:rsidRPr="00CF3E78" w:rsidRDefault="00FC0956" w:rsidP="003411A9">
                      <w:pPr>
                        <w:pStyle w:val="Caption"/>
                        <w:jc w:val="center"/>
                        <w:rPr>
                          <w:noProof/>
                        </w:rPr>
                      </w:pPr>
                      <w:r>
                        <w:t xml:space="preserve">Figure </w:t>
                      </w:r>
                      <w:r>
                        <w:rPr>
                          <w:noProof/>
                        </w:rPr>
                        <w:t>8 – Script Editor</w:t>
                      </w:r>
                    </w:p>
                  </w:txbxContent>
                </v:textbox>
                <w10:wrap type="through"/>
              </v:shape>
            </w:pict>
          </mc:Fallback>
        </mc:AlternateContent>
      </w: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r w:rsidRPr="00482197">
        <w:rPr>
          <w:rFonts w:cstheme="minorHAnsi"/>
        </w:rPr>
        <w:t>tts = ALProxy("ALTextToSpeech")</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r w:rsidRPr="00482197">
        <w:rPr>
          <w:rFonts w:cstheme="minorHAnsi"/>
        </w:rPr>
        <w:t>ALProxy</w:t>
      </w:r>
      <w:r w:rsidR="00482197" w:rsidRPr="00482197">
        <w:rPr>
          <w:rFonts w:cstheme="minorHAnsi"/>
        </w:rPr>
        <w:t>”</w:t>
      </w:r>
      <w:r w:rsidRPr="00482197">
        <w:rPr>
          <w:rFonts w:cstheme="minorHAnsi"/>
        </w:rPr>
        <w:t xml:space="preserve"> function provided in NAO’s API. This function takes a string as its parameter, describing what the proxy is for. “ALTextToSpeech” for instance, converts text to speech, and “ALMotion”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r w:rsidRPr="00482197">
        <w:rPr>
          <w:rFonts w:cstheme="minorHAnsi"/>
        </w:rPr>
        <w:t>tts.say(“Hello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78A3F2F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DB65E2">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46" w:name="_Toc2842912"/>
      <w:bookmarkStart w:id="247" w:name="_Toc2843367"/>
      <w:bookmarkStart w:id="248" w:name="_Toc2843449"/>
      <w:r>
        <w:t>3</w:t>
      </w:r>
      <w:r w:rsidRPr="0048090A">
        <w:t>.</w:t>
      </w:r>
      <w:r>
        <w:t>4</w:t>
      </w:r>
      <w:r w:rsidRPr="0048090A">
        <w:t xml:space="preserve"> </w:t>
      </w:r>
      <w:r>
        <w:t>integrating your module onto nao</w:t>
      </w:r>
      <w:bookmarkEnd w:id="246"/>
      <w:bookmarkEnd w:id="247"/>
      <w:bookmarkEnd w:id="248"/>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5BB14444"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DB65E2">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5CC5B5CF"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DB65E2">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49" w:name="_Toc2842913"/>
      <w:bookmarkStart w:id="250" w:name="_Toc2843368"/>
      <w:bookmarkStart w:id="251" w:name="_Toc2843450"/>
      <w:r w:rsidRPr="0048090A">
        <w:rPr>
          <w:noProof/>
        </w:rPr>
        <w:t>SECTION 4: HELP</w:t>
      </w:r>
      <w:bookmarkEnd w:id="249"/>
      <w:bookmarkEnd w:id="250"/>
      <w:bookmarkEnd w:id="251"/>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52" w:name="_Toc2842914"/>
      <w:bookmarkStart w:id="253" w:name="_Toc2843369"/>
      <w:bookmarkStart w:id="254" w:name="_Toc2843451"/>
      <w:r>
        <w:t>4</w:t>
      </w:r>
      <w:r w:rsidRPr="0048090A">
        <w:t>.</w:t>
      </w:r>
      <w:r>
        <w:t>1</w:t>
      </w:r>
      <w:r w:rsidRPr="0048090A">
        <w:t xml:space="preserve"> </w:t>
      </w:r>
      <w:r>
        <w:t>general faqs</w:t>
      </w:r>
      <w:bookmarkEnd w:id="252"/>
      <w:bookmarkEnd w:id="253"/>
      <w:bookmarkEnd w:id="254"/>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Boxes house the scripts that written and used to have NAO perform actions. You can make use of pre-created boxes from Aldeberan,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55" w:name="_Toc2842915"/>
      <w:bookmarkStart w:id="256" w:name="_Toc2843370"/>
      <w:bookmarkStart w:id="257" w:name="_Toc2843452"/>
      <w:r>
        <w:t>4</w:t>
      </w:r>
      <w:r w:rsidRPr="0048090A">
        <w:t>.</w:t>
      </w:r>
      <w:r>
        <w:t>2</w:t>
      </w:r>
      <w:r w:rsidRPr="0048090A">
        <w:t xml:space="preserve"> </w:t>
      </w:r>
      <w:r>
        <w:t>troubleshooting</w:t>
      </w:r>
      <w:bookmarkEnd w:id="255"/>
      <w:bookmarkEnd w:id="256"/>
      <w:bookmarkEnd w:id="257"/>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“AgeGuesser”),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42D47ACC"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4B1A89CA" w14:textId="2140A9E5" w:rsidR="001509B0" w:rsidRPr="006E589E" w:rsidRDefault="001509B0" w:rsidP="001509B0">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randomly says “and lets go has been too”?:</w:t>
      </w:r>
    </w:p>
    <w:p w14:paraId="5424F4B5" w14:textId="68C78F43"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As discussed in the “Problems Encountered” section of this documentation, the exact cause or a solution to this mystery dialog has yet to be discovered. It seems that NAO will occasionally say this phrase, or a similar one that does not make any grammatical sense.</w:t>
      </w:r>
    </w:p>
    <w:p w14:paraId="28CC93EE" w14:textId="3BE331FD"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AriGato was unable to track down the cause of this bug, and chocked it up to being a small quick/annoyance from NAO’s programming. Thankfully, this audio bug has no affect on any behavior’s performance, so it is best to just ignore it.</w:t>
      </w:r>
    </w:p>
    <w:p w14:paraId="6C77CDAE" w14:textId="77777777" w:rsidR="001509B0" w:rsidRDefault="001509B0"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032FAFCC" w14:textId="160199D2" w:rsidR="00495F20" w:rsidRDefault="00575E95" w:rsidP="001509B0">
      <w:pPr>
        <w:ind w:left="0"/>
      </w:pPr>
      <w:r>
        <w:rPr>
          <w:noProof/>
          <w:lang w:eastAsia="en-US"/>
        </w:rPr>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58" w:name="_Toc2842916"/>
      <w:bookmarkStart w:id="259" w:name="_Toc2843371"/>
      <w:bookmarkStart w:id="260" w:name="_Toc2843453"/>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FC0956" w:rsidRDefault="00FC0956"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FC0956" w:rsidRPr="006111F3" w:rsidRDefault="00FC0956"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7"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O3RU0EjAgAAJgQAAA4AAAAAAAAAAAAAAAAALgIAAGRycy9lMm9Eb2MueG1s&#10;UEsBAi0AFAAGAAgAAAAhAH0AzuHcAAAACQEAAA8AAAAAAAAAAAAAAAAAfQQAAGRycy9kb3ducmV2&#10;LnhtbFBLBQYAAAAABAAEAPMAAACGBQAAAAA=&#10;" stroked="f">
                <v:textbox>
                  <w:txbxContent>
                    <w:p w14:paraId="136CB4CF" w14:textId="79248913" w:rsidR="00FC0956" w:rsidRDefault="00FC0956"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FC0956" w:rsidRPr="006111F3" w:rsidRDefault="00FC0956" w:rsidP="0005062A">
                      <w:pPr>
                        <w:jc w:val="center"/>
                        <w:rPr>
                          <w:b/>
                          <w:sz w:val="44"/>
                          <w:szCs w:val="44"/>
                        </w:rPr>
                      </w:pPr>
                      <w:r>
                        <w:rPr>
                          <w:color w:val="FF0000"/>
                          <w:sz w:val="44"/>
                          <w:szCs w:val="44"/>
                        </w:rPr>
                        <w:t>Final Report</w:t>
                      </w:r>
                    </w:p>
                  </w:txbxContent>
                </v:textbox>
                <w10:wrap type="square"/>
              </v:shape>
            </w:pict>
          </mc:Fallback>
        </mc:AlternateContent>
      </w:r>
      <w:bookmarkEnd w:id="258"/>
      <w:bookmarkEnd w:id="259"/>
      <w:bookmarkEnd w:id="260"/>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219D1F2D"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tab/>
      </w:r>
      <w:r w:rsidR="005A57C2">
        <w:rPr>
          <w:rFonts w:ascii="Arial" w:eastAsia="Times New Roman" w:hAnsi="Arial" w:cs="Arial"/>
          <w:sz w:val="24"/>
          <w:szCs w:val="24"/>
          <w:lang w:eastAsia="en-US"/>
        </w:rPr>
        <w:t>The AriGato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7E879049" w14:textId="3B4C21F9"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w:t>
      </w:r>
      <w:r w:rsidR="00C94090">
        <w:rPr>
          <w:rFonts w:ascii="Arial" w:eastAsia="Times New Roman" w:hAnsi="Arial" w:cs="Arial"/>
          <w:sz w:val="24"/>
          <w:szCs w:val="24"/>
          <w:lang w:eastAsia="en-US"/>
        </w:rPr>
        <w:lastRenderedPageBreak/>
        <w:t>recognizer any sentence, and it would accurately parse the spoken phrase and act upon it accordingly. As it turned out, this is not how NAO robots work; NAO’s are only capable of recognizing words/phrases from the finite list that they are programmed to listen for. This put a hold on many of AriGato’s planned modules, as they relied on essentially having unlimited cases for speech recognition. The workaround that AriGato found for this issue came in the form of using “case statements” within the Choregraphe software, which would be implemented on any modules that would take variable input (e.g., MovieInformation).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816111">
      <w:pPr>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816111">
      <w:pPr>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AriGato put forth their best efforts to work past these things, and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8921F" w14:textId="77777777" w:rsidR="00415E2E" w:rsidRDefault="00415E2E">
      <w:r>
        <w:separator/>
      </w:r>
    </w:p>
    <w:p w14:paraId="3D0A95FD" w14:textId="77777777" w:rsidR="00415E2E" w:rsidRDefault="00415E2E"/>
  </w:endnote>
  <w:endnote w:type="continuationSeparator" w:id="0">
    <w:p w14:paraId="6E07897B" w14:textId="77777777" w:rsidR="00415E2E" w:rsidRDefault="00415E2E">
      <w:r>
        <w:continuationSeparator/>
      </w:r>
    </w:p>
    <w:p w14:paraId="32321BFC" w14:textId="77777777" w:rsidR="00415E2E" w:rsidRDefault="00415E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6AB8F77" w:rsidR="00FC0956" w:rsidRDefault="00FC095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AF4AA97" w14:textId="77777777" w:rsidR="00FC0956" w:rsidRDefault="00FC0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068D9" w14:textId="77777777" w:rsidR="00415E2E" w:rsidRDefault="00415E2E">
      <w:r>
        <w:separator/>
      </w:r>
    </w:p>
    <w:p w14:paraId="591329F7" w14:textId="77777777" w:rsidR="00415E2E" w:rsidRDefault="00415E2E"/>
  </w:footnote>
  <w:footnote w:type="continuationSeparator" w:id="0">
    <w:p w14:paraId="13D9191D" w14:textId="77777777" w:rsidR="00415E2E" w:rsidRDefault="00415E2E">
      <w:r>
        <w:continuationSeparator/>
      </w:r>
    </w:p>
    <w:p w14:paraId="0AA525E3" w14:textId="77777777" w:rsidR="00415E2E" w:rsidRDefault="00415E2E"/>
  </w:footnote>
  <w:footnote w:id="1">
    <w:p w14:paraId="13479EDE" w14:textId="77777777" w:rsidR="00FC0956" w:rsidRDefault="00FC0956"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FC0956" w:rsidRDefault="00FC0956">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FC0956" w:rsidRDefault="00FC0956">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num>
  <w:num w:numId="48">
    <w:abstractNumId w:val="16"/>
  </w:num>
  <w:num w:numId="49">
    <w:abstractNumId w:val="28"/>
  </w:num>
  <w:num w:numId="50">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1D46"/>
    <w:rsid w:val="00003EF2"/>
    <w:rsid w:val="00035F18"/>
    <w:rsid w:val="00037168"/>
    <w:rsid w:val="00047679"/>
    <w:rsid w:val="0005062A"/>
    <w:rsid w:val="0005206B"/>
    <w:rsid w:val="000632CF"/>
    <w:rsid w:val="00067E02"/>
    <w:rsid w:val="000733A4"/>
    <w:rsid w:val="000777D6"/>
    <w:rsid w:val="000826DF"/>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509B0"/>
    <w:rsid w:val="00172F94"/>
    <w:rsid w:val="00174C2C"/>
    <w:rsid w:val="00182172"/>
    <w:rsid w:val="00190C38"/>
    <w:rsid w:val="00193090"/>
    <w:rsid w:val="00193898"/>
    <w:rsid w:val="00195C7B"/>
    <w:rsid w:val="0019761E"/>
    <w:rsid w:val="001B385B"/>
    <w:rsid w:val="001B46CE"/>
    <w:rsid w:val="001C420D"/>
    <w:rsid w:val="001C7DEA"/>
    <w:rsid w:val="001D0022"/>
    <w:rsid w:val="001D3F6B"/>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11A9"/>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15E2E"/>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25C5"/>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64FF"/>
    <w:rsid w:val="00667318"/>
    <w:rsid w:val="006731E5"/>
    <w:rsid w:val="006C07FE"/>
    <w:rsid w:val="006D5516"/>
    <w:rsid w:val="006E589E"/>
    <w:rsid w:val="006F12EE"/>
    <w:rsid w:val="00702BC6"/>
    <w:rsid w:val="00714CE5"/>
    <w:rsid w:val="00720F97"/>
    <w:rsid w:val="00733F28"/>
    <w:rsid w:val="00736E05"/>
    <w:rsid w:val="007458ED"/>
    <w:rsid w:val="0074652C"/>
    <w:rsid w:val="007536CB"/>
    <w:rsid w:val="00775123"/>
    <w:rsid w:val="007778F2"/>
    <w:rsid w:val="007A030E"/>
    <w:rsid w:val="007B2553"/>
    <w:rsid w:val="007E4B12"/>
    <w:rsid w:val="007E4ECD"/>
    <w:rsid w:val="007E7753"/>
    <w:rsid w:val="0081364B"/>
    <w:rsid w:val="00813969"/>
    <w:rsid w:val="00813C5B"/>
    <w:rsid w:val="00816111"/>
    <w:rsid w:val="00816957"/>
    <w:rsid w:val="00822A8D"/>
    <w:rsid w:val="00826651"/>
    <w:rsid w:val="00830C9B"/>
    <w:rsid w:val="00831731"/>
    <w:rsid w:val="00835352"/>
    <w:rsid w:val="00835FC0"/>
    <w:rsid w:val="008374B9"/>
    <w:rsid w:val="00837DB0"/>
    <w:rsid w:val="0084303C"/>
    <w:rsid w:val="00852FE0"/>
    <w:rsid w:val="00861373"/>
    <w:rsid w:val="0087048C"/>
    <w:rsid w:val="00874542"/>
    <w:rsid w:val="00890405"/>
    <w:rsid w:val="0089166F"/>
    <w:rsid w:val="0089678D"/>
    <w:rsid w:val="008A74A3"/>
    <w:rsid w:val="008B6100"/>
    <w:rsid w:val="008B72E1"/>
    <w:rsid w:val="008C14DE"/>
    <w:rsid w:val="008C64DF"/>
    <w:rsid w:val="008C6DEF"/>
    <w:rsid w:val="008D3680"/>
    <w:rsid w:val="008E4A19"/>
    <w:rsid w:val="00902BE5"/>
    <w:rsid w:val="009032AD"/>
    <w:rsid w:val="00907CBB"/>
    <w:rsid w:val="00910279"/>
    <w:rsid w:val="00913AE4"/>
    <w:rsid w:val="00917EB1"/>
    <w:rsid w:val="00922E6F"/>
    <w:rsid w:val="00924657"/>
    <w:rsid w:val="009316DD"/>
    <w:rsid w:val="00931DEC"/>
    <w:rsid w:val="009450B3"/>
    <w:rsid w:val="00974531"/>
    <w:rsid w:val="00975009"/>
    <w:rsid w:val="009761B0"/>
    <w:rsid w:val="00976A9B"/>
    <w:rsid w:val="009800D6"/>
    <w:rsid w:val="0099129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24C18"/>
    <w:rsid w:val="00A31ACB"/>
    <w:rsid w:val="00A31C80"/>
    <w:rsid w:val="00A41B6A"/>
    <w:rsid w:val="00A44CB7"/>
    <w:rsid w:val="00A47477"/>
    <w:rsid w:val="00A72CC5"/>
    <w:rsid w:val="00A749B5"/>
    <w:rsid w:val="00A838DC"/>
    <w:rsid w:val="00A86AE4"/>
    <w:rsid w:val="00A924D8"/>
    <w:rsid w:val="00A96D35"/>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331D"/>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C053F3"/>
    <w:rsid w:val="00C06B76"/>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C2B01"/>
    <w:rsid w:val="00CC5A40"/>
    <w:rsid w:val="00CC67F3"/>
    <w:rsid w:val="00CE3F33"/>
    <w:rsid w:val="00CE6CC4"/>
    <w:rsid w:val="00CF6DFD"/>
    <w:rsid w:val="00D018AC"/>
    <w:rsid w:val="00D10AB6"/>
    <w:rsid w:val="00D21501"/>
    <w:rsid w:val="00D30203"/>
    <w:rsid w:val="00D33B2A"/>
    <w:rsid w:val="00D3606F"/>
    <w:rsid w:val="00D44E86"/>
    <w:rsid w:val="00D614EE"/>
    <w:rsid w:val="00D6409A"/>
    <w:rsid w:val="00D65EAA"/>
    <w:rsid w:val="00D713A2"/>
    <w:rsid w:val="00D817C3"/>
    <w:rsid w:val="00D87D26"/>
    <w:rsid w:val="00DA0B66"/>
    <w:rsid w:val="00DA3D5D"/>
    <w:rsid w:val="00DA7447"/>
    <w:rsid w:val="00DB65E2"/>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52FDC"/>
    <w:rsid w:val="00F646EE"/>
    <w:rsid w:val="00F652B2"/>
    <w:rsid w:val="00F911AA"/>
    <w:rsid w:val="00F93ABE"/>
    <w:rsid w:val="00F94D5B"/>
    <w:rsid w:val="00FB405F"/>
    <w:rsid w:val="00FB60F3"/>
    <w:rsid w:val="00FC0956"/>
    <w:rsid w:val="00FC1707"/>
    <w:rsid w:val="00FC191D"/>
    <w:rsid w:val="00FC4036"/>
    <w:rsid w:val="00FC6345"/>
    <w:rsid w:val="00FE1979"/>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07E84"/>
    <w:rsid w:val="0013393D"/>
    <w:rsid w:val="001440C6"/>
    <w:rsid w:val="00203130"/>
    <w:rsid w:val="002217C1"/>
    <w:rsid w:val="00243599"/>
    <w:rsid w:val="0029489C"/>
    <w:rsid w:val="002C2433"/>
    <w:rsid w:val="002E4909"/>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1A4"/>
    <w:rsid w:val="00B147D7"/>
    <w:rsid w:val="00B43F41"/>
    <w:rsid w:val="00BA2132"/>
    <w:rsid w:val="00BB4601"/>
    <w:rsid w:val="00C26E2A"/>
    <w:rsid w:val="00C5030E"/>
    <w:rsid w:val="00C92A4B"/>
    <w:rsid w:val="00CC14BD"/>
    <w:rsid w:val="00D66BCE"/>
    <w:rsid w:val="00D913E5"/>
    <w:rsid w:val="00DA2703"/>
    <w:rsid w:val="00E37343"/>
    <w:rsid w:val="00E82629"/>
    <w:rsid w:val="00E86E00"/>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1E5CE9-A1E2-49F5-AEF1-DB1091714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4</TotalTime>
  <Pages>57</Pages>
  <Words>12687</Words>
  <Characters>72322</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84840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Matthew Harker</cp:lastModifiedBy>
  <cp:revision>5</cp:revision>
  <cp:lastPrinted>2019-03-07T19:19:00Z</cp:lastPrinted>
  <dcterms:created xsi:type="dcterms:W3CDTF">2019-03-07T19:17:00Z</dcterms:created>
  <dcterms:modified xsi:type="dcterms:W3CDTF">2019-03-07T19:21:00Z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