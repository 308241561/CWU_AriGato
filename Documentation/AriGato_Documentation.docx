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495F20" w:rsidRPr="00BE1FEF" w:rsidRDefault="00495F20"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495F20" w:rsidRPr="00BE1FEF" w:rsidRDefault="00495F20"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495F20" w:rsidRPr="006111F3" w:rsidRDefault="00495F20"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495F20" w:rsidRPr="006111F3" w:rsidRDefault="00495F20"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495F20"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495F20"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5E8ED6D1" w:rsidR="00924657" w:rsidRPr="00E0185B"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34220F23" w14:textId="797C516E" w:rsidR="00B77896" w:rsidRPr="00E0185B" w:rsidRDefault="00AE259E" w:rsidP="003D51E3">
      <w:pPr>
        <w:ind w:left="720"/>
        <w:rPr>
          <w:sz w:val="28"/>
          <w:szCs w:val="28"/>
        </w:rPr>
      </w:pPr>
      <w:r>
        <w:rPr>
          <w:sz w:val="28"/>
          <w:szCs w:val="28"/>
        </w:rPr>
        <w:t>Part</w:t>
      </w:r>
      <w:r w:rsidR="00924657" w:rsidRPr="00E0185B">
        <w:rPr>
          <w:sz w:val="28"/>
          <w:szCs w:val="28"/>
        </w:rPr>
        <w:t xml:space="preserve"> 2: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5A53C5FA" w:rsidR="00AA4716" w:rsidRPr="00E0185B" w:rsidRDefault="00AE259E" w:rsidP="003D51E3">
      <w:pPr>
        <w:ind w:left="720"/>
        <w:rPr>
          <w:sz w:val="28"/>
          <w:szCs w:val="28"/>
        </w:rPr>
      </w:pPr>
      <w:r>
        <w:rPr>
          <w:sz w:val="28"/>
          <w:szCs w:val="28"/>
        </w:rPr>
        <w:t>Part</w:t>
      </w:r>
      <w:r w:rsidR="004717DD" w:rsidRPr="00E0185B">
        <w:rPr>
          <w:sz w:val="28"/>
          <w:szCs w:val="28"/>
        </w:rPr>
        <w:t xml:space="preserve"> 3: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1D735787" w:rsidR="00AA4716" w:rsidRPr="00E0185B" w:rsidRDefault="00AE259E" w:rsidP="003D51E3">
      <w:pPr>
        <w:ind w:left="720"/>
        <w:rPr>
          <w:sz w:val="28"/>
          <w:szCs w:val="28"/>
        </w:rPr>
      </w:pPr>
      <w:r>
        <w:rPr>
          <w:sz w:val="28"/>
          <w:szCs w:val="28"/>
        </w:rPr>
        <w:t>Part</w:t>
      </w:r>
      <w:r w:rsidR="00AA4716" w:rsidRPr="00E0185B">
        <w:rPr>
          <w:sz w:val="28"/>
          <w:szCs w:val="28"/>
        </w:rPr>
        <w:t xml:space="preserve"> 4: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7D18FF4A" w:rsidR="003D51E3" w:rsidRDefault="00AE259E" w:rsidP="003D51E3">
      <w:pPr>
        <w:ind w:left="720"/>
        <w:rPr>
          <w:sz w:val="28"/>
          <w:szCs w:val="28"/>
        </w:rPr>
      </w:pPr>
      <w:r>
        <w:rPr>
          <w:sz w:val="28"/>
          <w:szCs w:val="28"/>
        </w:rPr>
        <w:t>Part</w:t>
      </w:r>
      <w:r w:rsidR="003D51E3" w:rsidRPr="00E0185B">
        <w:rPr>
          <w:sz w:val="28"/>
          <w:szCs w:val="28"/>
        </w:rPr>
        <w:t xml:space="preserve"> 5: Final Report</w:t>
      </w:r>
      <w:r w:rsidR="00E0185B">
        <w:rPr>
          <w:sz w:val="28"/>
          <w:szCs w:val="28"/>
        </w:rPr>
        <w:t>……………………………………………………………………………</w:t>
      </w:r>
      <w:r>
        <w:rPr>
          <w:sz w:val="28"/>
          <w:szCs w:val="28"/>
        </w:rPr>
        <w:t>……</w:t>
      </w:r>
      <w:r w:rsidR="00E0185B">
        <w:rPr>
          <w:sz w:val="28"/>
          <w:szCs w:val="28"/>
        </w:rPr>
        <w:t>…X</w:t>
      </w:r>
    </w:p>
    <w:p w14:paraId="21CB7F32" w14:textId="3971B65B"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1D0022">
        <w:rPr>
          <w:sz w:val="28"/>
          <w:szCs w:val="28"/>
        </w:rPr>
        <w:t>6</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2D7A3C26" w:rsidR="003D51E3" w:rsidRDefault="00E001A4" w:rsidP="002B21AE">
      <w:pPr>
        <w:pStyle w:val="Logo"/>
        <w:tabs>
          <w:tab w:val="left" w:pos="6282"/>
        </w:tabs>
      </w:pPr>
      <w:r>
        <w:rPr>
          <w:lang w:eastAsia="en-US"/>
        </w:rPr>
        <w:drawing>
          <wp:anchor distT="0" distB="0" distL="114300" distR="114300" simplePos="0" relativeHeight="251667456" behindDoc="1" locked="0" layoutInCell="1" allowOverlap="1" wp14:anchorId="71D11099" wp14:editId="145E926F">
            <wp:simplePos x="0" y="0"/>
            <wp:positionH relativeFrom="column">
              <wp:posOffset>2233654</wp:posOffset>
            </wp:positionH>
            <wp:positionV relativeFrom="paragraph">
              <wp:posOffset>2344420</wp:posOffset>
            </wp:positionV>
            <wp:extent cx="4485341"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2F6597F4">
            <wp:simplePos x="0" y="0"/>
            <wp:positionH relativeFrom="column">
              <wp:posOffset>913765</wp:posOffset>
            </wp:positionH>
            <wp:positionV relativeFrom="paragraph">
              <wp:posOffset>2178768</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1D0022">
        <w:rPr>
          <w:lang w:eastAsia="en-US"/>
        </w:rPr>
        <mc:AlternateContent>
          <mc:Choice Requires="wps">
            <w:drawing>
              <wp:anchor distT="45720" distB="45720" distL="114300" distR="114300" simplePos="0" relativeHeight="251671552" behindDoc="0" locked="0" layoutInCell="1" allowOverlap="1" wp14:anchorId="5C606067" wp14:editId="72FB51AE">
                <wp:simplePos x="0" y="0"/>
                <wp:positionH relativeFrom="column">
                  <wp:posOffset>505957</wp:posOffset>
                </wp:positionH>
                <wp:positionV relativeFrom="paragraph">
                  <wp:posOffset>3900198</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495F20" w:rsidRDefault="00495F20"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95F20" w:rsidRPr="00E0185B" w:rsidRDefault="00495F20"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5pt;margin-top:307.1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" stroked="f">
                <v:textbox>
                  <w:txbxContent>
                    <w:p w14:paraId="6994A41C" w14:textId="2C2CB832" w:rsidR="00495F20" w:rsidRDefault="00495F20"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95F20" w:rsidRPr="00E0185B" w:rsidRDefault="00495F20"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14FDE947"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350D23">
              <w:rPr>
                <w:noProof/>
                <w:webHidden/>
              </w:rPr>
              <w:t>4</w:t>
            </w:r>
            <w:r>
              <w:rPr>
                <w:noProof/>
                <w:webHidden/>
              </w:rPr>
              <w:fldChar w:fldCharType="end"/>
            </w:r>
          </w:hyperlink>
        </w:p>
        <w:p w14:paraId="421F164C" w14:textId="56E7F7D3" w:rsidR="003D51E3" w:rsidRDefault="00495F20">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350D23">
              <w:rPr>
                <w:noProof/>
                <w:webHidden/>
              </w:rPr>
              <w:t>4</w:t>
            </w:r>
            <w:r w:rsidR="003D51E3">
              <w:rPr>
                <w:noProof/>
                <w:webHidden/>
              </w:rPr>
              <w:fldChar w:fldCharType="end"/>
            </w:r>
          </w:hyperlink>
        </w:p>
        <w:p w14:paraId="3DA7487D" w14:textId="5D9B5787" w:rsidR="003D51E3" w:rsidRDefault="00495F20">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350D23">
              <w:rPr>
                <w:noProof/>
                <w:webHidden/>
              </w:rPr>
              <w:t>4</w:t>
            </w:r>
            <w:r w:rsidR="003D51E3">
              <w:rPr>
                <w:noProof/>
                <w:webHidden/>
              </w:rPr>
              <w:fldChar w:fldCharType="end"/>
            </w:r>
          </w:hyperlink>
        </w:p>
        <w:p w14:paraId="5594A5F2" w14:textId="764643CE" w:rsidR="003D51E3" w:rsidRDefault="00495F20">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350D23">
              <w:rPr>
                <w:noProof/>
                <w:webHidden/>
              </w:rPr>
              <w:t>4</w:t>
            </w:r>
            <w:r w:rsidR="003D51E3">
              <w:rPr>
                <w:noProof/>
                <w:webHidden/>
              </w:rPr>
              <w:fldChar w:fldCharType="end"/>
            </w:r>
          </w:hyperlink>
        </w:p>
        <w:p w14:paraId="611349F7" w14:textId="35D9B978" w:rsidR="003D51E3" w:rsidRDefault="00495F20">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350D23">
              <w:rPr>
                <w:noProof/>
                <w:webHidden/>
              </w:rPr>
              <w:t>6</w:t>
            </w:r>
            <w:r w:rsidR="003D51E3">
              <w:rPr>
                <w:noProof/>
                <w:webHidden/>
              </w:rPr>
              <w:fldChar w:fldCharType="end"/>
            </w:r>
          </w:hyperlink>
        </w:p>
        <w:p w14:paraId="3C096A10" w14:textId="12DE1F56" w:rsidR="003D51E3" w:rsidRDefault="00495F20">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350D23">
              <w:rPr>
                <w:noProof/>
                <w:webHidden/>
              </w:rPr>
              <w:t>6</w:t>
            </w:r>
            <w:r w:rsidR="003D51E3">
              <w:rPr>
                <w:noProof/>
                <w:webHidden/>
              </w:rPr>
              <w:fldChar w:fldCharType="end"/>
            </w:r>
          </w:hyperlink>
        </w:p>
        <w:p w14:paraId="5036BFC7" w14:textId="316B1234" w:rsidR="003D51E3" w:rsidRDefault="00495F20">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350D23">
              <w:rPr>
                <w:noProof/>
                <w:webHidden/>
              </w:rPr>
              <w:t>6</w:t>
            </w:r>
            <w:r w:rsidR="003D51E3">
              <w:rPr>
                <w:noProof/>
                <w:webHidden/>
              </w:rPr>
              <w:fldChar w:fldCharType="end"/>
            </w:r>
          </w:hyperlink>
        </w:p>
        <w:p w14:paraId="4CBAA6CB" w14:textId="458A3994" w:rsidR="003D51E3" w:rsidRDefault="00495F20">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350D23">
              <w:rPr>
                <w:noProof/>
                <w:webHidden/>
              </w:rPr>
              <w:t>6</w:t>
            </w:r>
            <w:r w:rsidR="003D51E3">
              <w:rPr>
                <w:noProof/>
                <w:webHidden/>
              </w:rPr>
              <w:fldChar w:fldCharType="end"/>
            </w:r>
          </w:hyperlink>
        </w:p>
        <w:p w14:paraId="2F9D90D0" w14:textId="53BA780D" w:rsidR="003D51E3" w:rsidRDefault="00495F20">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350D23">
              <w:rPr>
                <w:noProof/>
                <w:webHidden/>
              </w:rPr>
              <w:t>7</w:t>
            </w:r>
            <w:r w:rsidR="003D51E3">
              <w:rPr>
                <w:noProof/>
                <w:webHidden/>
              </w:rPr>
              <w:fldChar w:fldCharType="end"/>
            </w:r>
          </w:hyperlink>
        </w:p>
        <w:p w14:paraId="4AC957F3" w14:textId="15685058" w:rsidR="003D51E3" w:rsidRDefault="00495F20">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350D23">
              <w:rPr>
                <w:noProof/>
                <w:webHidden/>
              </w:rPr>
              <w:t>7</w:t>
            </w:r>
            <w:r w:rsidR="003D51E3">
              <w:rPr>
                <w:noProof/>
                <w:webHidden/>
              </w:rPr>
              <w:fldChar w:fldCharType="end"/>
            </w:r>
          </w:hyperlink>
        </w:p>
        <w:p w14:paraId="293FDDB2" w14:textId="4F7893B4" w:rsidR="003D51E3" w:rsidRDefault="00495F20">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350D23">
              <w:rPr>
                <w:noProof/>
                <w:webHidden/>
              </w:rPr>
              <w:t>8</w:t>
            </w:r>
            <w:r w:rsidR="003D51E3">
              <w:rPr>
                <w:noProof/>
                <w:webHidden/>
              </w:rPr>
              <w:fldChar w:fldCharType="end"/>
            </w:r>
          </w:hyperlink>
        </w:p>
        <w:p w14:paraId="1228B608" w14:textId="797EF630" w:rsidR="003D51E3" w:rsidRDefault="00495F20">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350D23">
              <w:rPr>
                <w:noProof/>
                <w:webHidden/>
              </w:rPr>
              <w:t>9</w:t>
            </w:r>
            <w:r w:rsidR="003D51E3">
              <w:rPr>
                <w:noProof/>
                <w:webHidden/>
              </w:rPr>
              <w:fldChar w:fldCharType="end"/>
            </w:r>
          </w:hyperlink>
        </w:p>
        <w:p w14:paraId="3EDC0582" w14:textId="1A845E89" w:rsidR="003D51E3" w:rsidRDefault="00495F20">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350D23">
              <w:rPr>
                <w:noProof/>
                <w:webHidden/>
              </w:rPr>
              <w:t>9</w:t>
            </w:r>
            <w:r w:rsidR="003D51E3">
              <w:rPr>
                <w:noProof/>
                <w:webHidden/>
              </w:rPr>
              <w:fldChar w:fldCharType="end"/>
            </w:r>
          </w:hyperlink>
        </w:p>
        <w:p w14:paraId="19CC1356" w14:textId="141E89F7" w:rsidR="003D51E3" w:rsidRDefault="00495F20">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350D23">
              <w:rPr>
                <w:noProof/>
                <w:webHidden/>
              </w:rPr>
              <w:t>9</w:t>
            </w:r>
            <w:r w:rsidR="003D51E3">
              <w:rPr>
                <w:noProof/>
                <w:webHidden/>
              </w:rPr>
              <w:fldChar w:fldCharType="end"/>
            </w:r>
          </w:hyperlink>
        </w:p>
        <w:p w14:paraId="450E8C2E" w14:textId="6BB4ABB1" w:rsidR="003D51E3" w:rsidRDefault="00495F20">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350D23">
              <w:rPr>
                <w:noProof/>
                <w:webHidden/>
              </w:rPr>
              <w:t>9</w:t>
            </w:r>
            <w:r w:rsidR="003D51E3">
              <w:rPr>
                <w:noProof/>
                <w:webHidden/>
              </w:rPr>
              <w:fldChar w:fldCharType="end"/>
            </w:r>
          </w:hyperlink>
        </w:p>
        <w:p w14:paraId="5A24948E" w14:textId="5A79C5A6" w:rsidR="003D51E3" w:rsidRDefault="00495F20">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350D23">
              <w:rPr>
                <w:noProof/>
                <w:webHidden/>
              </w:rPr>
              <w:t>9</w:t>
            </w:r>
            <w:r w:rsidR="003D51E3">
              <w:rPr>
                <w:noProof/>
                <w:webHidden/>
              </w:rPr>
              <w:fldChar w:fldCharType="end"/>
            </w:r>
          </w:hyperlink>
        </w:p>
        <w:p w14:paraId="4863EF3E" w14:textId="7ECE20D2" w:rsidR="003D51E3" w:rsidRDefault="00495F20">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350D23">
              <w:rPr>
                <w:noProof/>
                <w:webHidden/>
              </w:rPr>
              <w:t>10</w:t>
            </w:r>
            <w:r w:rsidR="003D51E3">
              <w:rPr>
                <w:noProof/>
                <w:webHidden/>
              </w:rPr>
              <w:fldChar w:fldCharType="end"/>
            </w:r>
          </w:hyperlink>
        </w:p>
        <w:p w14:paraId="3CDDE754" w14:textId="3368B61C" w:rsidR="003D51E3" w:rsidRDefault="00495F20">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350D23">
              <w:rPr>
                <w:noProof/>
                <w:webHidden/>
              </w:rPr>
              <w:t>11</w:t>
            </w:r>
            <w:r w:rsidR="003D51E3">
              <w:rPr>
                <w:noProof/>
                <w:webHidden/>
              </w:rPr>
              <w:fldChar w:fldCharType="end"/>
            </w:r>
          </w:hyperlink>
        </w:p>
        <w:p w14:paraId="28005822" w14:textId="695FD784" w:rsidR="003D51E3" w:rsidRDefault="00495F20">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350D23">
              <w:rPr>
                <w:noProof/>
                <w:webHidden/>
              </w:rPr>
              <w:t>11</w:t>
            </w:r>
            <w:r w:rsidR="003D51E3">
              <w:rPr>
                <w:noProof/>
                <w:webHidden/>
              </w:rPr>
              <w:fldChar w:fldCharType="end"/>
            </w:r>
          </w:hyperlink>
        </w:p>
        <w:p w14:paraId="3041E94B" w14:textId="37B24937" w:rsidR="003D51E3" w:rsidRDefault="00495F20">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350D23">
              <w:rPr>
                <w:noProof/>
                <w:webHidden/>
              </w:rPr>
              <w:t>11</w:t>
            </w:r>
            <w:r w:rsidR="003D51E3">
              <w:rPr>
                <w:noProof/>
                <w:webHidden/>
              </w:rPr>
              <w:fldChar w:fldCharType="end"/>
            </w:r>
          </w:hyperlink>
        </w:p>
        <w:p w14:paraId="6B9FAD06" w14:textId="6681860D" w:rsidR="003D51E3" w:rsidRDefault="00495F20">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350D23">
              <w:rPr>
                <w:noProof/>
                <w:webHidden/>
              </w:rPr>
              <w:t>12</w:t>
            </w:r>
            <w:r w:rsidR="003D51E3">
              <w:rPr>
                <w:noProof/>
                <w:webHidden/>
              </w:rPr>
              <w:fldChar w:fldCharType="end"/>
            </w:r>
          </w:hyperlink>
        </w:p>
        <w:p w14:paraId="67BDA3A8" w14:textId="3BDFE4A4" w:rsidR="003D51E3" w:rsidRDefault="00495F20">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350D23">
              <w:rPr>
                <w:noProof/>
                <w:webHidden/>
              </w:rPr>
              <w:t>12</w:t>
            </w:r>
            <w:r w:rsidR="003D51E3">
              <w:rPr>
                <w:noProof/>
                <w:webHidden/>
              </w:rPr>
              <w:fldChar w:fldCharType="end"/>
            </w:r>
          </w:hyperlink>
        </w:p>
        <w:p w14:paraId="713C5432" w14:textId="71F880E8" w:rsidR="003D51E3" w:rsidRDefault="00495F20">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350D2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1D0022">
      <w:pPr>
        <w:pStyle w:val="Heading2"/>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1D0022">
      <w:pPr>
        <w:spacing w:after="0"/>
        <w:ind w:left="0" w:right="0" w:firstLine="720"/>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1D0022">
      <w:pPr>
        <w:pStyle w:val="Heading2"/>
        <w:ind w:left="0"/>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1D0022">
      <w:pPr>
        <w:pStyle w:val="Heading2"/>
        <w:ind w:left="0"/>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1D0022">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394A77">
      <w:pPr>
        <w:pStyle w:val="Heading2"/>
        <w:ind w:left="0"/>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1D0022">
      <w:pPr>
        <w:spacing w:after="0"/>
        <w:ind w:left="0" w:right="0"/>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72775AF"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46D4CF72"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773243AD"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1D0022">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1057E3A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t>Client</w:t>
      </w:r>
      <w:bookmarkEnd w:id="14"/>
      <w:bookmarkEnd w:id="15"/>
    </w:p>
    <w:p w14:paraId="16C4F14F" w14:textId="47525C43"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1D0022">
      <w:pPr>
        <w:pStyle w:val="Heading3"/>
        <w:ind w:left="0"/>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1D0022">
      <w:pPr>
        <w:ind w:left="0"/>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DEA8A86" w14:textId="77777777" w:rsidR="003D51E3" w:rsidRDefault="003D51E3" w:rsidP="001D0022">
      <w:pPr>
        <w:spacing w:after="0"/>
        <w:ind w:left="0" w:right="0"/>
        <w:rPr>
          <w:rStyle w:val="Heading3Char"/>
        </w:rPr>
      </w:pPr>
      <w:bookmarkStart w:id="20" w:name="_Toc531181321"/>
      <w:r w:rsidRPr="006E589E">
        <w:rPr>
          <w:rStyle w:val="Heading3Char"/>
        </w:rPr>
        <w:t>Library</w:t>
      </w:r>
      <w:bookmarkEnd w:id="20"/>
    </w:p>
    <w:p w14:paraId="19D0F3F9" w14:textId="1EAC035E"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580F2140"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419C1DF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394A77">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0D663FF4" w14:textId="77777777" w:rsidR="003D51E3" w:rsidRDefault="003D51E3" w:rsidP="001D0022">
      <w:pPr>
        <w:spacing w:after="0"/>
        <w:ind w:left="0" w:right="0"/>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012E5F2"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5E30EE"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EEA08F0"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0167AA6"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5A8ACDF6" w14:textId="77777777" w:rsidR="00394A77" w:rsidRDefault="00394A77" w:rsidP="00394A77">
      <w:pPr>
        <w:spacing w:after="0"/>
        <w:ind w:left="0" w:right="0"/>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B84773">
      <w:pPr>
        <w:pStyle w:val="Heading2"/>
        <w:ind w:left="0"/>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1D0022">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1D0022">
      <w:pPr>
        <w:spacing w:after="0"/>
        <w:ind w:left="0" w:right="0" w:firstLine="720"/>
        <w:rPr>
          <w:rFonts w:ascii="Arial" w:eastAsia="Times New Roman" w:hAnsi="Arial" w:cs="Arial"/>
          <w:color w:val="000000"/>
          <w:kern w:val="0"/>
          <w:lang w:eastAsia="en-US"/>
          <w14:ligatures w14:val="none"/>
        </w:rPr>
      </w:pPr>
    </w:p>
    <w:p w14:paraId="00F442A5" w14:textId="2F0F88E5" w:rsidR="003D51E3" w:rsidRDefault="003D51E3"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455E9E">
      <w:pPr>
        <w:pStyle w:val="Heading1"/>
        <w:ind w:left="0"/>
      </w:pPr>
      <w:bookmarkStart w:id="28" w:name="_Toc531181331"/>
      <w:r w:rsidRPr="006E589E">
        <w:t>Section 2: Overall Description</w:t>
      </w:r>
      <w:bookmarkEnd w:id="28"/>
    </w:p>
    <w:p w14:paraId="59343C3B"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455E9E">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455E9E">
      <w:pPr>
        <w:pStyle w:val="Heading2"/>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455E9E">
      <w:pPr>
        <w:pStyle w:val="Heading3"/>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455E9E">
      <w:pPr>
        <w:spacing w:after="0"/>
        <w:ind w:left="0" w:right="0" w:firstLine="72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455E9E">
      <w:pPr>
        <w:pStyle w:val="Heading3"/>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455E9E">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733F28">
      <w:pPr>
        <w:pStyle w:val="Heading2"/>
        <w:ind w:left="0"/>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234D1C">
      <w:pPr>
        <w:numPr>
          <w:ilvl w:val="0"/>
          <w:numId w:val="2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234D1C">
      <w:pPr>
        <w:numPr>
          <w:ilvl w:val="0"/>
          <w:numId w:val="2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3D51E3">
      <w:pPr>
        <w:numPr>
          <w:ilvl w:val="0"/>
          <w:numId w:val="2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lastRenderedPageBreak/>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3D51E3">
      <w:pPr>
        <w:numPr>
          <w:ilvl w:val="0"/>
          <w:numId w:val="2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3D51E3">
      <w:pPr>
        <w:numPr>
          <w:ilvl w:val="0"/>
          <w:numId w:val="20"/>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3D51E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3D51E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234D1C">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6E589E">
      <w:pPr>
        <w:pStyle w:val="Heading2"/>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234D1C">
      <w:pPr>
        <w:pStyle w:val="Heading2"/>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570FDA">
      <w:pPr>
        <w:pStyle w:val="Heading2"/>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234D1C">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570F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0083F146" w14:textId="77777777" w:rsidR="00323F34" w:rsidRDefault="003D51E3" w:rsidP="00570FDA">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in order for the NAO to correctly parse the commands and give </w:t>
      </w:r>
      <w:r w:rsidRPr="006E589E">
        <w:rPr>
          <w:rFonts w:ascii="Arial" w:eastAsia="Times New Roman" w:hAnsi="Arial" w:cs="Arial"/>
          <w:color w:val="000000"/>
          <w:kern w:val="0"/>
          <w:lang w:eastAsia="en-US"/>
          <w14:ligatures w14:val="none"/>
        </w:rPr>
        <w:lastRenderedPageBreak/>
        <w:t>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570FDA">
      <w:pPr>
        <w:spacing w:after="0"/>
        <w:ind w:left="0" w:right="0"/>
        <w:rPr>
          <w:rFonts w:ascii="Arial" w:eastAsia="Times New Roman" w:hAnsi="Arial" w:cs="Arial"/>
          <w:color w:val="000000"/>
          <w:kern w:val="0"/>
          <w:lang w:eastAsia="en-US"/>
          <w14:ligatures w14:val="none"/>
        </w:rPr>
      </w:pPr>
    </w:p>
    <w:p w14:paraId="194A1923" w14:textId="7B06255B" w:rsidR="003D51E3" w:rsidRPr="006E589E" w:rsidRDefault="00323F34" w:rsidP="00570FD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30B1D0C2" w14:textId="027BCC26" w:rsidR="003D51E3"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234D1C">
      <w:pPr>
        <w:spacing w:after="0"/>
        <w:ind w:left="0" w:right="0"/>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323F34">
      <w:pPr>
        <w:pStyle w:val="Heading2"/>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323F34">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6E589E">
      <w:pPr>
        <w:spacing w:after="240"/>
        <w:ind w:left="0" w:right="0"/>
        <w:rPr>
          <w:rFonts w:ascii="Times New Roman" w:eastAsia="Times New Roman" w:hAnsi="Times New Roman" w:cs="Times New Roman"/>
          <w:kern w:val="0"/>
          <w:sz w:val="24"/>
          <w:szCs w:val="24"/>
          <w:lang w:eastAsia="en-US"/>
          <w14:ligatures w14:val="none"/>
        </w:rPr>
      </w:pPr>
    </w:p>
    <w:p w14:paraId="3916567E" w14:textId="77777777" w:rsidR="003D51E3" w:rsidRDefault="003D51E3" w:rsidP="0005206B">
      <w:pPr>
        <w:pStyle w:val="Heading2"/>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495F20">
      <w:pPr>
        <w:keepNext/>
        <w:jc w:val="center"/>
        <w:rPr>
          <w:noProof/>
          <w:lang w:eastAsia="en-US"/>
        </w:rPr>
      </w:pPr>
      <w:r>
        <w:rPr>
          <w:noProof/>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7FC3F41" w:rsidR="003D51E3" w:rsidRDefault="003D51E3" w:rsidP="008C14DE">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350D23">
        <w:rPr>
          <w:noProof/>
        </w:rPr>
        <w:t>1</w:t>
      </w:r>
      <w:r>
        <w:rPr>
          <w:noProof/>
        </w:rPr>
        <w:fldChar w:fldCharType="end"/>
      </w:r>
      <w:r>
        <w:t xml:space="preserve"> - user-robot interaction</w:t>
      </w:r>
    </w:p>
    <w:p w14:paraId="0B5BC84C" w14:textId="6670C8C0" w:rsidR="003D51E3" w:rsidRDefault="003D51E3" w:rsidP="008C14DE">
      <w:pPr>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F94D5B">
      <w:pPr>
        <w:ind w:left="0"/>
        <w:rPr>
          <w:lang w:eastAsia="en-US"/>
        </w:rPr>
      </w:pPr>
    </w:p>
    <w:p w14:paraId="2B574234" w14:textId="77777777" w:rsidR="008B72E1" w:rsidRPr="0005206B" w:rsidRDefault="008B72E1" w:rsidP="00F94D5B">
      <w:pPr>
        <w:ind w:left="0"/>
        <w:rPr>
          <w:lang w:eastAsia="en-US"/>
        </w:rPr>
      </w:pPr>
    </w:p>
    <w:p w14:paraId="6C629B9E" w14:textId="77777777" w:rsidR="003D51E3" w:rsidRPr="006E589E" w:rsidRDefault="003D51E3" w:rsidP="006E589E">
      <w:pPr>
        <w:pStyle w:val="Heading1"/>
      </w:pPr>
      <w:bookmarkStart w:id="37" w:name="_Toc531181340"/>
      <w:r w:rsidRPr="006E589E">
        <w:t>Section 3: Requirements Overview</w:t>
      </w:r>
      <w:bookmarkEnd w:id="37"/>
    </w:p>
    <w:p w14:paraId="1DF8F4E3" w14:textId="77777777" w:rsidR="003D51E3" w:rsidRPr="006E589E" w:rsidRDefault="003D51E3" w:rsidP="008C14DE">
      <w:pPr>
        <w:pStyle w:val="Heading1"/>
        <w:ind w:left="0"/>
        <w:rPr>
          <w:rFonts w:eastAsia="Times New Roman"/>
          <w:lang w:eastAsia="en-US"/>
        </w:rPr>
      </w:pPr>
    </w:p>
    <w:p w14:paraId="4B61F90D" w14:textId="70E64DCF" w:rsidR="003D51E3" w:rsidRPr="008C14DE" w:rsidRDefault="003D51E3" w:rsidP="00466212">
      <w:pPr>
        <w:pStyle w:val="Heading2"/>
        <w:ind w:left="0"/>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4B7D1A28">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D6409A">
      <w:pPr>
        <w:pStyle w:val="Heading2"/>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D6409A">
      <w:pPr>
        <w:pStyle w:val="Heading2"/>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D6409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D6409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466212">
      <w:pPr>
        <w:pStyle w:val="Heading2"/>
        <w:ind w:left="0"/>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FC191D">
      <w:pPr>
        <w:numPr>
          <w:ilvl w:val="0"/>
          <w:numId w:val="2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FC191D">
      <w:pPr>
        <w:numPr>
          <w:ilvl w:val="0"/>
          <w:numId w:val="2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FC191D">
      <w:pPr>
        <w:numPr>
          <w:ilvl w:val="0"/>
          <w:numId w:val="27"/>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FC191D">
      <w:pPr>
        <w:numPr>
          <w:ilvl w:val="0"/>
          <w:numId w:val="2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FC191D">
      <w:pPr>
        <w:numPr>
          <w:ilvl w:val="0"/>
          <w:numId w:val="2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FC191D">
      <w:pPr>
        <w:numPr>
          <w:ilvl w:val="0"/>
          <w:numId w:val="3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FC191D">
      <w:pPr>
        <w:numPr>
          <w:ilvl w:val="0"/>
          <w:numId w:val="3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FC191D">
      <w:pPr>
        <w:numPr>
          <w:ilvl w:val="0"/>
          <w:numId w:val="3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FC191D">
      <w:pPr>
        <w:numPr>
          <w:ilvl w:val="0"/>
          <w:numId w:val="3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FC191D">
      <w:pPr>
        <w:numPr>
          <w:ilvl w:val="0"/>
          <w:numId w:val="36"/>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495F20">
      <w:pPr>
        <w:spacing w:after="0"/>
        <w:ind w:right="0"/>
        <w:textAlignment w:val="baseline"/>
        <w:rPr>
          <w:rFonts w:ascii="Arial" w:eastAsia="Times New Roman" w:hAnsi="Arial" w:cs="Arial"/>
          <w:color w:val="000000" w:themeColor="text1"/>
          <w:lang w:eastAsia="en-US"/>
        </w:rPr>
      </w:pPr>
    </w:p>
    <w:p w14:paraId="22FD7591" w14:textId="7093FF09" w:rsidR="00495F20" w:rsidRDefault="00495F20" w:rsidP="00495F20">
      <w:pPr>
        <w:spacing w:after="0"/>
        <w:ind w:right="0"/>
        <w:textAlignment w:val="baseline"/>
        <w:rPr>
          <w:rFonts w:ascii="Arial" w:eastAsia="Times New Roman" w:hAnsi="Arial" w:cs="Arial"/>
          <w:color w:val="000000" w:themeColor="text1"/>
          <w:lang w:eastAsia="en-US"/>
        </w:rPr>
      </w:pPr>
    </w:p>
    <w:p w14:paraId="78ABE16B" w14:textId="77777777" w:rsidR="00495F20" w:rsidRPr="006E589E" w:rsidRDefault="00495F20" w:rsidP="00495F20">
      <w:pPr>
        <w:spacing w:after="0"/>
        <w:ind w:right="0"/>
        <w:textAlignment w:val="baseline"/>
        <w:rPr>
          <w:rFonts w:ascii="Arial" w:eastAsia="Times New Roman" w:hAnsi="Arial" w:cs="Arial"/>
          <w:color w:val="000000" w:themeColor="text1"/>
          <w:lang w:eastAsia="en-US"/>
        </w:rPr>
      </w:pPr>
    </w:p>
    <w:p w14:paraId="3672D968" w14:textId="2B664D0D"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FC191D">
      <w:pPr>
        <w:numPr>
          <w:ilvl w:val="0"/>
          <w:numId w:val="37"/>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FC191D">
      <w:pPr>
        <w:numPr>
          <w:ilvl w:val="0"/>
          <w:numId w:val="3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FC191D">
      <w:pPr>
        <w:numPr>
          <w:ilvl w:val="0"/>
          <w:numId w:val="3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FC191D">
      <w:pPr>
        <w:numPr>
          <w:ilvl w:val="0"/>
          <w:numId w:val="4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FC191D">
      <w:pPr>
        <w:numPr>
          <w:ilvl w:val="0"/>
          <w:numId w:val="4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FC191D">
      <w:pPr>
        <w:numPr>
          <w:ilvl w:val="0"/>
          <w:numId w:val="4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FC191D">
      <w:pPr>
        <w:pStyle w:val="Heading1"/>
      </w:pPr>
    </w:p>
    <w:p w14:paraId="0D668A91" w14:textId="31DE8644" w:rsidR="00BB5778" w:rsidRDefault="00BB5778" w:rsidP="00BB5778"/>
    <w:p w14:paraId="40D1A1EA" w14:textId="77777777" w:rsidR="00BB5778" w:rsidRPr="00BB5778" w:rsidRDefault="00BB5778" w:rsidP="00BB5778"/>
    <w:p w14:paraId="368362EF" w14:textId="77777777" w:rsidR="003D51E3" w:rsidRPr="006E589E" w:rsidRDefault="003D51E3" w:rsidP="00FC191D">
      <w:pPr>
        <w:pStyle w:val="Heading1"/>
      </w:pPr>
      <w:bookmarkStart w:id="42" w:name="_Toc531181345"/>
      <w:r w:rsidRPr="006E589E">
        <w:t>Section 4: Requirements Analysis</w:t>
      </w:r>
      <w:bookmarkEnd w:id="42"/>
    </w:p>
    <w:p w14:paraId="697749C2" w14:textId="77777777" w:rsidR="003D51E3" w:rsidRPr="006E589E" w:rsidRDefault="003D51E3" w:rsidP="00FC191D">
      <w:pPr>
        <w:pStyle w:val="Heading2"/>
      </w:pPr>
    </w:p>
    <w:p w14:paraId="09B518EB" w14:textId="2CFCD115" w:rsidR="003D51E3" w:rsidRPr="00BB5778" w:rsidRDefault="003D51E3" w:rsidP="00BB5778">
      <w:pPr>
        <w:pStyle w:val="Heading2"/>
      </w:pPr>
      <w:bookmarkStart w:id="43" w:name="_Toc531181346"/>
      <w:r w:rsidRPr="006E589E">
        <w:t>4.1 Validity Check</w:t>
      </w:r>
      <w:bookmarkEnd w:id="43"/>
    </w:p>
    <w:p w14:paraId="0389B0B6" w14:textId="61D81226"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313D1A">
      <w:pPr>
        <w:pStyle w:val="Heading2"/>
        <w:ind w:left="0"/>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FC191D">
      <w:pPr>
        <w:spacing w:after="0"/>
        <w:ind w:left="0" w:right="0" w:firstLine="72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w:t>
      </w:r>
      <w:r w:rsidR="003D51E3" w:rsidRPr="006E589E">
        <w:rPr>
          <w:rFonts w:ascii="Arial" w:eastAsia="Times New Roman" w:hAnsi="Arial" w:cs="Arial"/>
          <w:color w:val="000000"/>
          <w:kern w:val="0"/>
          <w:shd w:val="clear" w:color="auto" w:fill="FFFFFF"/>
          <w:lang w:eastAsia="en-US"/>
          <w14:ligatures w14:val="none"/>
        </w:rPr>
        <w:lastRenderedPageBreak/>
        <w:t xml:space="preserve">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313D1A">
      <w:pPr>
        <w:pStyle w:val="Heading2"/>
        <w:ind w:left="0"/>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E1D590" w14:textId="2F206D81" w:rsidR="003D51E3" w:rsidRDefault="004B0D5D" w:rsidP="00FC191D">
      <w:pPr>
        <w:spacing w:after="0"/>
        <w:ind w:left="0" w:right="0"/>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FC191D">
      <w:pPr>
        <w:spacing w:after="0"/>
        <w:ind w:left="0" w:right="0"/>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FC191D">
      <w:pPr>
        <w:pStyle w:val="Heading2"/>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4B0D5D">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49E2AFAF" w:rsidR="003D51E3" w:rsidRDefault="003D51E3" w:rsidP="004B0D5D">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350D23">
        <w:rPr>
          <w:noProof/>
        </w:rPr>
        <w:t>2</w:t>
      </w:r>
      <w:r>
        <w:rPr>
          <w:noProof/>
        </w:rPr>
        <w:fldChar w:fldCharType="end"/>
      </w:r>
      <w:r>
        <w:t xml:space="preserve"> - Project Timetable</w:t>
      </w:r>
    </w:p>
    <w:p w14:paraId="419E93C9" w14:textId="77777777" w:rsidR="003D51E3" w:rsidRDefault="003D51E3" w:rsidP="00FC191D">
      <w:pPr>
        <w:spacing w:after="240"/>
        <w:ind w:left="0" w:right="0"/>
        <w:rPr>
          <w:rFonts w:ascii="Times New Roman" w:eastAsia="Times New Roman" w:hAnsi="Times New Roman" w:cs="Times New Roman"/>
          <w:kern w:val="0"/>
          <w:sz w:val="24"/>
          <w:szCs w:val="24"/>
          <w:lang w:eastAsia="en-US"/>
          <w14:ligatures w14:val="none"/>
        </w:rPr>
      </w:pPr>
    </w:p>
    <w:p w14:paraId="7B9863AD" w14:textId="470F4384" w:rsidR="003D51E3" w:rsidRDefault="003D51E3" w:rsidP="00FC191D">
      <w:pPr>
        <w:spacing w:after="240"/>
        <w:ind w:left="0" w:right="0" w:firstLine="72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lastRenderedPageBreak/>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FC191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FC191D">
      <w:pPr>
        <w:spacing w:after="0"/>
        <w:ind w:left="0" w:right="0"/>
        <w:rPr>
          <w:rFonts w:ascii="Arial" w:eastAsia="Times New Roman" w:hAnsi="Arial" w:cs="Arial"/>
          <w:kern w:val="0"/>
          <w:sz w:val="24"/>
          <w:szCs w:val="24"/>
          <w:lang w:eastAsia="en-US"/>
          <w14:ligatures w14:val="none"/>
        </w:rPr>
      </w:pPr>
    </w:p>
    <w:p w14:paraId="2034E600" w14:textId="4F386B45" w:rsidR="003D51E3" w:rsidRDefault="003D51E3" w:rsidP="004B0D5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proofErr w:type="gramStart"/>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w:t>
      </w:r>
      <w:proofErr w:type="gramEnd"/>
      <w:r w:rsidRPr="00B5231F">
        <w:rPr>
          <w:rFonts w:ascii="Verdana" w:eastAsia="Times New Roman" w:hAnsi="Verdana" w:cs="Times New Roman"/>
          <w:color w:val="000000"/>
          <w:kern w:val="0"/>
          <w:lang w:eastAsia="en-US"/>
          <w14:ligatures w14:val="none"/>
        </w:rPr>
        <w:t xml:space="preserve">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FC191D">
      <w:pPr>
        <w:spacing w:after="0"/>
        <w:ind w:left="0" w:right="0"/>
        <w:rPr>
          <w:rFonts w:ascii="Verdana" w:eastAsia="Times New Roman" w:hAnsi="Verdana" w:cs="Times New Roman"/>
          <w:color w:val="000000"/>
          <w:kern w:val="0"/>
          <w:lang w:eastAsia="en-US"/>
          <w14:ligatures w14:val="none"/>
        </w:rPr>
      </w:pPr>
    </w:p>
    <w:p w14:paraId="350DD266" w14:textId="6E4D52E4" w:rsidR="00313D1A" w:rsidRDefault="00313D1A" w:rsidP="00FC191D">
      <w:pPr>
        <w:spacing w:after="0"/>
        <w:ind w:left="0" w:right="0"/>
        <w:rPr>
          <w:rFonts w:ascii="Verdana" w:eastAsia="Times New Roman" w:hAnsi="Verdana" w:cs="Times New Roman"/>
          <w:color w:val="000000"/>
          <w:kern w:val="0"/>
          <w:lang w:eastAsia="en-US"/>
          <w14:ligatures w14:val="none"/>
        </w:rPr>
      </w:pPr>
    </w:p>
    <w:p w14:paraId="2771EBBE" w14:textId="77777777" w:rsidR="00313D1A" w:rsidRPr="00B5231F" w:rsidRDefault="00313D1A" w:rsidP="00FC191D">
      <w:pPr>
        <w:spacing w:after="0"/>
        <w:ind w:left="0" w:right="0"/>
        <w:rPr>
          <w:rFonts w:ascii="Verdana" w:eastAsia="Times New Roman" w:hAnsi="Verdana" w:cs="Times New Roman"/>
          <w:color w:val="000000"/>
          <w:kern w:val="0"/>
          <w:lang w:eastAsia="en-US"/>
          <w14:ligatures w14:val="none"/>
        </w:rPr>
      </w:pPr>
    </w:p>
    <w:p w14:paraId="201D6705" w14:textId="4DBCD581" w:rsidR="003D51E3" w:rsidRPr="00313D1A" w:rsidRDefault="003D51E3" w:rsidP="00313D1A">
      <w:pPr>
        <w:pStyle w:val="Heading1"/>
      </w:pPr>
      <w:bookmarkStart w:id="47" w:name="_Toc531181350"/>
      <w:r w:rsidRPr="006E589E">
        <w:t>Section 5: Prioritization of Requirements</w:t>
      </w:r>
      <w:bookmarkEnd w:id="47"/>
    </w:p>
    <w:p w14:paraId="2305E81C" w14:textId="0FE87DE8"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3510DA">
      <w:pPr>
        <w:numPr>
          <w:ilvl w:val="0"/>
          <w:numId w:val="46"/>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3510DA">
      <w:pPr>
        <w:numPr>
          <w:ilvl w:val="0"/>
          <w:numId w:val="46"/>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3510DA">
      <w:pPr>
        <w:numPr>
          <w:ilvl w:val="0"/>
          <w:numId w:val="46"/>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3510DA">
      <w:pPr>
        <w:spacing w:after="0"/>
        <w:ind w:left="0" w:right="0"/>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3510DA">
      <w:pPr>
        <w:numPr>
          <w:ilvl w:val="0"/>
          <w:numId w:val="47"/>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B10A89B" w:rsidR="003D51E3" w:rsidRPr="003510DA" w:rsidRDefault="003D51E3" w:rsidP="003510DA">
      <w:pPr>
        <w:numPr>
          <w:ilvl w:val="0"/>
          <w:numId w:val="47"/>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Extra features, i.e., “Bop It” game.</w:t>
      </w:r>
    </w:p>
    <w:p w14:paraId="6758EFEA" w14:textId="386BF4FF" w:rsidR="003D51E3" w:rsidRPr="00DA3D5D" w:rsidRDefault="004B0D5D" w:rsidP="003510DA">
      <w:pPr>
        <w:numPr>
          <w:ilvl w:val="0"/>
          <w:numId w:val="47"/>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39D008B2" w14:textId="3BB3071F" w:rsidR="00EE767C" w:rsidRDefault="00EE767C" w:rsidP="0005062A">
      <w:pPr>
        <w:pStyle w:val="Logo"/>
        <w:tabs>
          <w:tab w:val="left" w:pos="6282"/>
        </w:tabs>
        <w:ind w:left="0"/>
        <w:jc w:val="left"/>
      </w:pPr>
      <w:r>
        <w:rPr>
          <w:lang w:eastAsia="en-US"/>
        </w:rPr>
        <w:lastRenderedPageBreak/>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EE767C">
      <w:pPr>
        <w:pStyle w:val="Subtitle"/>
        <w:ind w:left="0"/>
        <w:jc w:val="left"/>
      </w:pPr>
    </w:p>
    <w:p w14:paraId="450EE588" w14:textId="78F60402" w:rsidR="00EE767C" w:rsidRDefault="00EE767C" w:rsidP="00EE767C"/>
    <w:p w14:paraId="67886DE4" w14:textId="22B4581E" w:rsidR="00EE767C" w:rsidRDefault="00EE767C" w:rsidP="00EE767C"/>
    <w:p w14:paraId="77ECBBB6" w14:textId="7080E96A" w:rsidR="00EE767C" w:rsidRDefault="00EE767C" w:rsidP="00EE767C"/>
    <w:p w14:paraId="390BF85B" w14:textId="4F0DEA7B" w:rsidR="00EE767C" w:rsidRDefault="00EE767C" w:rsidP="00EE767C">
      <w:pPr>
        <w:pStyle w:val="Heading1"/>
        <w:ind w:left="0"/>
        <w:rPr>
          <w:noProof/>
        </w:rPr>
      </w:pPr>
      <w:r>
        <w:rPr>
          <w:noProof/>
          <w:lang w:eastAsia="en-US"/>
        </w:rPr>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4CBC066D" w:rsidR="00495F20" w:rsidRDefault="00495F20" w:rsidP="00EE767C">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0DA6246C" w14:textId="223E570F" w:rsidR="00495F20" w:rsidRPr="006111F3" w:rsidRDefault="00495F20"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29"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" stroked="f">
                <v:textbox>
                  <w:txbxContent>
                    <w:p w14:paraId="7A57996F" w14:textId="4CBC066D" w:rsidR="00495F20" w:rsidRDefault="00495F20" w:rsidP="00EE767C">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0DA6246C" w14:textId="223E570F" w:rsidR="00495F20" w:rsidRPr="006111F3" w:rsidRDefault="00495F20"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924657">
      <w:pPr>
        <w:pStyle w:val="Logo"/>
        <w:tabs>
          <w:tab w:val="left" w:pos="6282"/>
        </w:tabs>
        <w:jc w:val="left"/>
      </w:pPr>
    </w:p>
    <w:p w14:paraId="59B383D4" w14:textId="38C78103" w:rsidR="00EE767C" w:rsidRDefault="009C6037" w:rsidP="009C6037">
      <w:pPr>
        <w:pStyle w:val="Heading1"/>
      </w:pPr>
      <w:r>
        <w:lastRenderedPageBreak/>
        <w:t>Unit Testing</w:t>
      </w:r>
    </w:p>
    <w:p w14:paraId="11F030B9" w14:textId="154C30D2" w:rsidR="009C6037" w:rsidRDefault="009C6037" w:rsidP="009C6037">
      <w:pPr>
        <w:pStyle w:val="Heading2"/>
      </w:pPr>
      <w:r>
        <w:t>Behavior development Testing</w:t>
      </w:r>
    </w:p>
    <w:p w14:paraId="61BCB3DE" w14:textId="77777777" w:rsidR="009C6037" w:rsidRDefault="009C6037" w:rsidP="009C6037">
      <w:pPr>
        <w:ind w:firstLine="648"/>
      </w:pPr>
      <w:r>
        <w:t xml:space="preserve">While modules are in the development stage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25A29962" w:rsidR="009C6037" w:rsidRDefault="009C6037" w:rsidP="006D5516">
      <w:pPr>
        <w:ind w:firstLine="648"/>
      </w:pPr>
      <w:r>
        <w:t>For example, if speech recognition module is used within a behavior, it will be tested multiple times to make sure that it responds to the appropriate phrases with reliability before connecting it to the response module to be triggered. The result of this testing is a higher quality and more reliable module that will b</w:t>
      </w:r>
      <w:r w:rsidR="006D5516">
        <w:t>e sent to the integration lead.</w:t>
      </w:r>
    </w:p>
    <w:p w14:paraId="071CDEDC" w14:textId="366CFE9B" w:rsidR="009C6037" w:rsidRDefault="009C6037" w:rsidP="009C6037">
      <w:pPr>
        <w:pStyle w:val="Heading2"/>
      </w:pPr>
      <w:r>
        <w:t>Integration Testing</w:t>
      </w:r>
    </w:p>
    <w:p w14:paraId="0E705B5A" w14:textId="5A5B68BA" w:rsidR="009C6037" w:rsidRPr="009C6037" w:rsidRDefault="009C6037" w:rsidP="009C6037">
      <w:r>
        <w:tab/>
        <w:t>Before a behavior is to be implemented, it will be sent to the integration lead for testing and integration. The integration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not of the trigger phrases interferes with the trigger phrases used in other behaviors</w:t>
      </w:r>
    </w:p>
    <w:p w14:paraId="15C6F250" w14:textId="7172E66E" w:rsidR="009C6037" w:rsidRDefault="009C6037" w:rsidP="009C6037"/>
    <w:p w14:paraId="32945449" w14:textId="524C3415" w:rsidR="009C6037" w:rsidRDefault="009C6037" w:rsidP="009C6037">
      <w:pPr>
        <w:pStyle w:val="Heading1"/>
      </w:pPr>
      <w:r>
        <w:t>System Testing</w:t>
      </w:r>
    </w:p>
    <w:p w14:paraId="5076FA9F" w14:textId="28487381" w:rsidR="006D5516" w:rsidRDefault="00E93FD1" w:rsidP="006D5516">
      <w:pPr>
        <w:pStyle w:val="Heading2"/>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1EA4CA0E" w:rsidR="00495F20" w:rsidRPr="008C56BB" w:rsidRDefault="00495F20"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350D23">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0"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cMMAIAAGgEAAAOAAAAZHJzL2Uyb0RvYy54bWysVMFu2zAMvQ/YPwi6L07aNe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Eic1wwwAgAAaAQAAA4AAAAAAAAAAAAAAAAA&#10;LgIAAGRycy9lMm9Eb2MueG1sUEsBAi0AFAAGAAgAAAAhAMIL2a7hAAAACwEAAA8AAAAAAAAAAAAA&#10;AAAAigQAAGRycy9kb3ducmV2LnhtbFBLBQYAAAAABAAEAPMAAACYBQAAAAA=&#10;" stroked="f">
                <v:textbox style="mso-fit-shape-to-text:t" inset="0,0,0,0">
                  <w:txbxContent>
                    <w:p w14:paraId="6E7CE654" w14:textId="1EA4CA0E" w:rsidR="00495F20" w:rsidRPr="008C56BB" w:rsidRDefault="00495F20"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350D23">
                        <w:rPr>
                          <w:noProof/>
                        </w:rPr>
                        <w:t>3</w:t>
                      </w:r>
                      <w:r>
                        <w:rPr>
                          <w:noProof/>
                        </w:rPr>
                        <w:fldChar w:fldCharType="end"/>
                      </w:r>
                      <w:r>
                        <w:t xml:space="preserve"> - Nao's Dialog Box</w:t>
                      </w:r>
                    </w:p>
                  </w:txbxContent>
                </v:textbox>
                <w10:wrap type="square"/>
              </v:shape>
            </w:pict>
          </mc:Fallback>
        </mc:AlternateContent>
      </w:r>
      <w:r w:rsidR="006D5516">
        <w:t>Verbal command Testing</w:t>
      </w:r>
    </w:p>
    <w:p w14:paraId="51232837" w14:textId="77777777" w:rsidR="00E93FD1" w:rsidRDefault="00E93FD1" w:rsidP="009C6037">
      <w:r>
        <w:tab/>
        <w:t>To test how well Nao will do in various environments, AriGato tested the reliability of Nao’s speech recognition with various background noises. This ensured that the team members would know what to expect when demoing with the interference of different background noises.</w:t>
      </w:r>
    </w:p>
    <w:p w14:paraId="5C832057" w14:textId="426A07BB" w:rsidR="009C6037" w:rsidRDefault="00E93FD1" w:rsidP="00E93FD1">
      <w:pPr>
        <w:ind w:firstLine="648"/>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3F3CF3C7" w:rsidR="00E93FD1" w:rsidRDefault="00E93FD1" w:rsidP="00E93FD1">
      <w:pPr>
        <w:ind w:firstLine="648"/>
      </w:pPr>
      <w:r>
        <w:t xml:space="preserve">What the Team found during this Testing was that quiet to moderate music had little effect on NAO’s speech recognition confidence, while loud music inhibited the ability to hear anything at all. It was also found that multiple people </w:t>
      </w:r>
      <w:r>
        <w:lastRenderedPageBreak/>
        <w:t xml:space="preserve">speaking </w:t>
      </w:r>
      <w:r w:rsidR="00CC5A40">
        <w:t xml:space="preserve">in quiet to normal volumes </w:t>
      </w:r>
      <w:r>
        <w:t>in the background had little effect on his speech recognition as well.</w:t>
      </w:r>
    </w:p>
    <w:p w14:paraId="6CCD3EB9" w14:textId="77777777" w:rsidR="00E93FD1" w:rsidRDefault="00E93FD1" w:rsidP="00E93FD1">
      <w:pPr>
        <w:ind w:left="0"/>
      </w:pPr>
    </w:p>
    <w:p w14:paraId="5656C9EC" w14:textId="6387124B" w:rsidR="009C6037" w:rsidRPr="009C6037" w:rsidRDefault="009C6037" w:rsidP="009C6037">
      <w:pPr>
        <w:pStyle w:val="Heading1"/>
      </w:pPr>
      <w:r>
        <w:t>User Testing</w:t>
      </w:r>
    </w:p>
    <w:p w14:paraId="56D54E6E" w14:textId="77777777" w:rsidR="00EE767C" w:rsidRDefault="00EE767C" w:rsidP="00EE767C">
      <w:pPr>
        <w:pStyle w:val="Subtitle"/>
        <w:ind w:left="0"/>
        <w:jc w:val="left"/>
      </w:pPr>
    </w:p>
    <w:p w14:paraId="502EB9D0" w14:textId="77777777" w:rsidR="00EE767C" w:rsidRDefault="00EE767C" w:rsidP="00EE767C"/>
    <w:p w14:paraId="2B9B30F6" w14:textId="77777777" w:rsidR="00EE767C" w:rsidRDefault="00EE767C" w:rsidP="00EE767C"/>
    <w:p w14:paraId="7BB22362" w14:textId="77777777" w:rsidR="00EE767C" w:rsidRDefault="00EE767C" w:rsidP="00EE767C"/>
    <w:p w14:paraId="7C045485" w14:textId="644F57BE" w:rsidR="00EE767C" w:rsidRDefault="00EE767C" w:rsidP="00EE767C">
      <w:pPr>
        <w:pStyle w:val="Heading1"/>
        <w:ind w:left="0"/>
        <w:rPr>
          <w:noProof/>
        </w:rPr>
      </w:pPr>
    </w:p>
    <w:p w14:paraId="4D2B5E23" w14:textId="77777777" w:rsidR="00EE767C" w:rsidRDefault="00EE767C" w:rsidP="00EE767C">
      <w:pPr>
        <w:pStyle w:val="Heading1"/>
        <w:ind w:left="0"/>
        <w:rPr>
          <w:noProof/>
        </w:rPr>
      </w:pPr>
    </w:p>
    <w:p w14:paraId="13C74D3E" w14:textId="77777777" w:rsidR="00EE767C" w:rsidRDefault="00EE767C" w:rsidP="00EE767C">
      <w:pPr>
        <w:pStyle w:val="Heading1"/>
        <w:ind w:left="0"/>
        <w:rPr>
          <w:noProof/>
        </w:rPr>
      </w:pPr>
    </w:p>
    <w:p w14:paraId="5FEB05E9" w14:textId="77777777" w:rsidR="00EE767C" w:rsidRDefault="00EE767C" w:rsidP="00EE767C">
      <w:pPr>
        <w:pStyle w:val="Heading1"/>
        <w:ind w:left="0"/>
        <w:rPr>
          <w:noProof/>
        </w:rPr>
      </w:pPr>
    </w:p>
    <w:p w14:paraId="564E92EF" w14:textId="77777777" w:rsidR="00EE767C" w:rsidRPr="00DA3D5D" w:rsidRDefault="00EE767C" w:rsidP="00EE767C"/>
    <w:p w14:paraId="1F67CC1E" w14:textId="7A4D6488" w:rsidR="00EE767C" w:rsidRDefault="00EE767C" w:rsidP="00EE767C">
      <w:pPr>
        <w:pStyle w:val="Heading1"/>
        <w:ind w:left="0"/>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EE767C">
      <w:pPr>
        <w:pStyle w:val="Heading1"/>
        <w:ind w:left="0"/>
        <w:rPr>
          <w:noProof/>
        </w:rPr>
      </w:pPr>
    </w:p>
    <w:p w14:paraId="7F906020" w14:textId="21EC186D" w:rsidR="00EE767C" w:rsidRDefault="00EE767C" w:rsidP="00EE767C">
      <w:pPr>
        <w:pStyle w:val="Heading1"/>
        <w:ind w:left="0"/>
        <w:rPr>
          <w:noProof/>
        </w:rPr>
      </w:pPr>
    </w:p>
    <w:p w14:paraId="60C4A289" w14:textId="2F53E08F" w:rsidR="00EE767C" w:rsidRDefault="00EE767C" w:rsidP="00EE767C">
      <w:pPr>
        <w:pStyle w:val="Heading1"/>
        <w:ind w:left="0"/>
        <w:rPr>
          <w:noProof/>
        </w:rPr>
      </w:pPr>
    </w:p>
    <w:p w14:paraId="729C45CC" w14:textId="635CCDBB" w:rsidR="00EE767C" w:rsidRDefault="00EE767C" w:rsidP="00EE767C">
      <w:pPr>
        <w:pStyle w:val="Heading1"/>
        <w:ind w:left="0"/>
        <w:rPr>
          <w:noProof/>
        </w:rPr>
      </w:pPr>
    </w:p>
    <w:p w14:paraId="702E8FC1" w14:textId="77777777" w:rsidR="00EE767C" w:rsidRDefault="00EE767C" w:rsidP="00EE767C">
      <w:pPr>
        <w:pStyle w:val="Heading1"/>
        <w:ind w:left="0"/>
        <w:rPr>
          <w:noProof/>
        </w:rPr>
      </w:pPr>
    </w:p>
    <w:p w14:paraId="454DC7A3" w14:textId="65004AB9" w:rsidR="00EE767C" w:rsidRDefault="00EE767C" w:rsidP="00EE767C">
      <w:pPr>
        <w:pStyle w:val="Heading1"/>
        <w:ind w:left="0"/>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EE767C">
      <w:pPr>
        <w:pStyle w:val="Heading1"/>
        <w:ind w:left="0"/>
        <w:rPr>
          <w:noProof/>
        </w:rPr>
      </w:pPr>
    </w:p>
    <w:p w14:paraId="515EDAE4" w14:textId="5167E68A" w:rsidR="00EE767C" w:rsidRDefault="00EE767C" w:rsidP="00EE767C">
      <w:pPr>
        <w:pStyle w:val="Heading1"/>
        <w:ind w:left="0"/>
        <w:rPr>
          <w:noProof/>
        </w:rPr>
      </w:pPr>
    </w:p>
    <w:p w14:paraId="65D11059" w14:textId="2841957D" w:rsidR="00EE767C" w:rsidRDefault="00EE767C" w:rsidP="00EE767C">
      <w:pPr>
        <w:pStyle w:val="Logo"/>
        <w:tabs>
          <w:tab w:val="left" w:pos="6282"/>
        </w:tabs>
        <w:ind w:left="0"/>
        <w:jc w:val="left"/>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7777777" w:rsidR="00495F20" w:rsidRDefault="00495F20"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7718D502" w14:textId="77777777" w:rsidR="00495F20" w:rsidRPr="006111F3" w:rsidRDefault="00495F20"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1"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qR21nJAIAACUEAAAOAAAAAAAAAAAAAAAAAC4CAABkcnMvZTJvRG9j&#10;LnhtbFBLAQItABQABgAIAAAAIQAFg51A3wAAAAsBAAAPAAAAAAAAAAAAAAAAAH4EAABkcnMvZG93&#10;bnJldi54bWxQSwUGAAAAAAQABADzAAAAigUAAAAA&#10;" stroked="f">
                <v:textbox>
                  <w:txbxContent>
                    <w:p w14:paraId="3A089A6B" w14:textId="77777777" w:rsidR="00495F20" w:rsidRDefault="00495F20"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7718D502" w14:textId="77777777" w:rsidR="00495F20" w:rsidRPr="006111F3" w:rsidRDefault="00495F20" w:rsidP="00EE767C">
                      <w:pPr>
                        <w:jc w:val="center"/>
                        <w:rPr>
                          <w:b/>
                          <w:sz w:val="44"/>
                          <w:szCs w:val="44"/>
                        </w:rPr>
                      </w:pPr>
                      <w:r>
                        <w:rPr>
                          <w:color w:val="FF0000"/>
                          <w:sz w:val="44"/>
                          <w:szCs w:val="44"/>
                        </w:rPr>
                        <w:t>Bug Report / Problems Encountered</w:t>
                      </w:r>
                    </w:p>
                  </w:txbxContent>
                </v:textbox>
                <w10:wrap type="square"/>
              </v:shape>
            </w:pict>
          </mc:Fallback>
        </mc:AlternateContent>
      </w:r>
    </w:p>
    <w:p w14:paraId="770DE399" w14:textId="77777777" w:rsidR="00EE767C" w:rsidRDefault="00EE767C" w:rsidP="00924657">
      <w:pPr>
        <w:pStyle w:val="Logo"/>
        <w:tabs>
          <w:tab w:val="left" w:pos="6282"/>
        </w:tabs>
        <w:jc w:val="left"/>
      </w:pPr>
    </w:p>
    <w:p w14:paraId="64E13962" w14:textId="77777777" w:rsidR="00EE767C" w:rsidRDefault="00EE767C" w:rsidP="00924657">
      <w:pPr>
        <w:pStyle w:val="Logo"/>
        <w:tabs>
          <w:tab w:val="left" w:pos="6282"/>
        </w:tabs>
        <w:jc w:val="left"/>
      </w:pPr>
    </w:p>
    <w:p w14:paraId="16FE4BDD" w14:textId="2F635A04" w:rsidR="00DA3D5D" w:rsidRDefault="00343849" w:rsidP="00924657">
      <w:pPr>
        <w:pStyle w:val="Logo"/>
        <w:tabs>
          <w:tab w:val="left" w:pos="6282"/>
        </w:tabs>
        <w:jc w:val="left"/>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924657">
      <w:pPr>
        <w:pStyle w:val="Subtitle"/>
        <w:ind w:left="0"/>
        <w:jc w:val="left"/>
      </w:pPr>
    </w:p>
    <w:p w14:paraId="07F6B95A" w14:textId="6A432246" w:rsidR="00DA3D5D" w:rsidRDefault="00DA3D5D" w:rsidP="00924657"/>
    <w:p w14:paraId="1F3165FF" w14:textId="4C97B1B6" w:rsidR="00DA3D5D" w:rsidRDefault="00DA3D5D" w:rsidP="00924657"/>
    <w:p w14:paraId="4522B93C" w14:textId="04717E78" w:rsidR="00DA3D5D" w:rsidRDefault="00DA3D5D" w:rsidP="00924657"/>
    <w:p w14:paraId="5A8263BC" w14:textId="7042DE50" w:rsidR="00DA3D5D" w:rsidRDefault="00343849" w:rsidP="00DA3D5D">
      <w:pPr>
        <w:pStyle w:val="Heading1"/>
        <w:ind w:left="0"/>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A81514A" w:rsidR="00495F20" w:rsidRDefault="00495F20" w:rsidP="00343849">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2701467A" w14:textId="7A398DCF" w:rsidR="00495F20" w:rsidRPr="006111F3" w:rsidRDefault="00495F20"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2"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" stroked="f">
                <v:textbox>
                  <w:txbxContent>
                    <w:p w14:paraId="0D0233C4" w14:textId="7A81514A" w:rsidR="00495F20" w:rsidRDefault="00495F20" w:rsidP="00343849">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2701467A" w14:textId="7A398DCF" w:rsidR="00495F20" w:rsidRPr="006111F3" w:rsidRDefault="00495F20"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DA3D5D">
      <w:pPr>
        <w:pStyle w:val="Heading1"/>
        <w:ind w:left="0"/>
        <w:rPr>
          <w:noProof/>
        </w:rPr>
      </w:pPr>
    </w:p>
    <w:p w14:paraId="27AE420F" w14:textId="644C923E" w:rsidR="00DA3D5D" w:rsidRDefault="00DA3D5D" w:rsidP="00DA3D5D">
      <w:pPr>
        <w:pStyle w:val="Heading1"/>
        <w:ind w:left="0"/>
        <w:rPr>
          <w:noProof/>
        </w:rPr>
      </w:pPr>
    </w:p>
    <w:p w14:paraId="741708B7" w14:textId="1B087503" w:rsidR="00DA3D5D" w:rsidRDefault="00DA3D5D" w:rsidP="00DA3D5D">
      <w:pPr>
        <w:pStyle w:val="Heading1"/>
        <w:ind w:left="0"/>
        <w:rPr>
          <w:noProof/>
        </w:rPr>
      </w:pPr>
    </w:p>
    <w:p w14:paraId="148B9566" w14:textId="77777777" w:rsidR="00DA3D5D" w:rsidRPr="00DA3D5D" w:rsidRDefault="00DA3D5D" w:rsidP="00DA3D5D"/>
    <w:p w14:paraId="3BB29E53" w14:textId="28E865BE" w:rsidR="00343849" w:rsidRDefault="00343849" w:rsidP="00DA3D5D">
      <w:pPr>
        <w:pStyle w:val="Heading1"/>
        <w:ind w:left="0"/>
        <w:rPr>
          <w:noProof/>
        </w:rPr>
      </w:pPr>
    </w:p>
    <w:p w14:paraId="5108D861" w14:textId="663F7944" w:rsidR="00343849" w:rsidRDefault="00343849" w:rsidP="00DA3D5D">
      <w:pPr>
        <w:pStyle w:val="Heading1"/>
        <w:ind w:left="0"/>
        <w:rPr>
          <w:noProof/>
        </w:rPr>
      </w:pPr>
    </w:p>
    <w:p w14:paraId="568B4401" w14:textId="5BED5404" w:rsidR="00343849" w:rsidRDefault="00343849" w:rsidP="00DA3D5D">
      <w:pPr>
        <w:pStyle w:val="Heading1"/>
        <w:ind w:left="0"/>
        <w:rPr>
          <w:noProof/>
        </w:rPr>
      </w:pPr>
    </w:p>
    <w:p w14:paraId="5C1DCEC9" w14:textId="051EB130" w:rsidR="00343849" w:rsidRDefault="00343849" w:rsidP="00DA3D5D">
      <w:pPr>
        <w:pStyle w:val="Heading1"/>
        <w:ind w:left="0"/>
        <w:rPr>
          <w:noProof/>
        </w:rPr>
      </w:pPr>
    </w:p>
    <w:p w14:paraId="65B6EA4F" w14:textId="1C8E6E4E" w:rsidR="00343849" w:rsidRDefault="00343849" w:rsidP="00DA3D5D">
      <w:pPr>
        <w:pStyle w:val="Heading1"/>
        <w:ind w:left="0"/>
        <w:rPr>
          <w:noProof/>
        </w:rPr>
      </w:pPr>
    </w:p>
    <w:p w14:paraId="1ED1F92E" w14:textId="77777777" w:rsidR="00343849" w:rsidRDefault="00343849" w:rsidP="00DA3D5D">
      <w:pPr>
        <w:pStyle w:val="Heading1"/>
        <w:ind w:left="0"/>
        <w:rPr>
          <w:noProof/>
        </w:rPr>
      </w:pPr>
    </w:p>
    <w:p w14:paraId="5BE35489" w14:textId="77777777" w:rsidR="00343849" w:rsidRDefault="00343849" w:rsidP="00DA3D5D">
      <w:pPr>
        <w:pStyle w:val="Heading1"/>
        <w:ind w:left="0"/>
        <w:rPr>
          <w:noProof/>
        </w:rPr>
      </w:pPr>
    </w:p>
    <w:p w14:paraId="11D7DB96" w14:textId="77777777" w:rsidR="00343849" w:rsidRDefault="00343849" w:rsidP="00DA3D5D">
      <w:pPr>
        <w:pStyle w:val="Heading1"/>
        <w:ind w:left="0"/>
        <w:rPr>
          <w:noProof/>
        </w:rPr>
      </w:pPr>
    </w:p>
    <w:p w14:paraId="76F063CF" w14:textId="0DF628B0" w:rsidR="00343849" w:rsidRDefault="00343849" w:rsidP="00DA3D5D">
      <w:pPr>
        <w:pStyle w:val="Heading1"/>
        <w:ind w:left="0"/>
        <w:rPr>
          <w:noProof/>
        </w:rPr>
      </w:pPr>
    </w:p>
    <w:p w14:paraId="3783A4B5" w14:textId="77777777" w:rsidR="00343849" w:rsidRPr="00343849" w:rsidRDefault="00343849" w:rsidP="00343849"/>
    <w:p w14:paraId="3C64C4E3" w14:textId="77777777" w:rsidR="00343849" w:rsidRDefault="00343849" w:rsidP="00DA3D5D">
      <w:pPr>
        <w:pStyle w:val="Heading1"/>
        <w:ind w:left="0"/>
        <w:rPr>
          <w:noProof/>
        </w:rPr>
      </w:pPr>
    </w:p>
    <w:p w14:paraId="69D2E0B2" w14:textId="50527324" w:rsidR="00343849" w:rsidRDefault="00343849" w:rsidP="00DA3D5D">
      <w:pPr>
        <w:pStyle w:val="Heading1"/>
        <w:ind w:left="0"/>
        <w:rPr>
          <w:noProof/>
        </w:rPr>
      </w:pPr>
    </w:p>
    <w:p w14:paraId="06181F8C" w14:textId="667EEDD0" w:rsidR="00343849" w:rsidRDefault="00343849" w:rsidP="00343849"/>
    <w:p w14:paraId="5A1268C0" w14:textId="0F496592" w:rsidR="00343849" w:rsidRDefault="00343849" w:rsidP="00DA3D5D">
      <w:pPr>
        <w:pStyle w:val="Heading1"/>
        <w:ind w:left="0"/>
        <w:rPr>
          <w:rFonts w:asciiTheme="minorHAnsi" w:eastAsiaTheme="minorEastAsia" w:hAnsiTheme="minorHAnsi" w:cstheme="minorBidi"/>
          <w:caps w:val="0"/>
          <w:color w:val="auto"/>
          <w:sz w:val="22"/>
          <w:szCs w:val="22"/>
        </w:rPr>
      </w:pPr>
    </w:p>
    <w:p w14:paraId="0DCA4106" w14:textId="77777777" w:rsidR="00343849" w:rsidRPr="00343849" w:rsidRDefault="00343849" w:rsidP="00343849"/>
    <w:p w14:paraId="404377F4" w14:textId="05E9168A" w:rsidR="00DA3D5D" w:rsidRDefault="00DA3D5D" w:rsidP="00DA3D5D">
      <w:pPr>
        <w:pStyle w:val="Heading1"/>
        <w:ind w:left="0"/>
        <w:rPr>
          <w:noProof/>
        </w:rPr>
      </w:pPr>
      <w:r>
        <w:rPr>
          <w:noProof/>
        </w:rPr>
        <w:lastRenderedPageBreak/>
        <w:t>CONTENTS</w:t>
      </w:r>
    </w:p>
    <w:p w14:paraId="775DAD7E" w14:textId="77777777" w:rsidR="00DA3D5D" w:rsidRDefault="00DA3D5D" w:rsidP="00924657">
      <w:r>
        <w:t>Section 1: Introduction to the NAO Robot</w:t>
      </w:r>
    </w:p>
    <w:p w14:paraId="5FD5C384" w14:textId="77777777" w:rsidR="00DA3D5D" w:rsidRDefault="00DA3D5D" w:rsidP="00924657">
      <w:r>
        <w:tab/>
        <w:t>1.1 What is NAO?............................................................................................................................X</w:t>
      </w:r>
    </w:p>
    <w:p w14:paraId="69BD537D" w14:textId="135BD4AC" w:rsidR="00DA3D5D" w:rsidRDefault="00DA3D5D" w:rsidP="00DA3D5D">
      <w:r>
        <w:tab/>
        <w:t>1.2 Who made NAO?......................................................................................................................X</w:t>
      </w:r>
    </w:p>
    <w:p w14:paraId="1F38C312" w14:textId="77777777" w:rsidR="00DA3D5D" w:rsidRDefault="00DA3D5D" w:rsidP="00924657">
      <w:r>
        <w:t>Section 2: NAO’s Capabilities</w:t>
      </w:r>
    </w:p>
    <w:p w14:paraId="5FA04927" w14:textId="77777777" w:rsidR="00DA3D5D" w:rsidRDefault="00DA3D5D" w:rsidP="00924657">
      <w:r>
        <w:tab/>
        <w:t>2.1 Initial (Pre-Built) Capabilities....................................................................................................X</w:t>
      </w:r>
    </w:p>
    <w:p w14:paraId="23233F2D" w14:textId="77777777" w:rsidR="00DA3D5D" w:rsidRDefault="00DA3D5D" w:rsidP="00924657">
      <w:r>
        <w:tab/>
        <w:t>2.2 Verbal Responses (Q&amp;A)……………………………............................................................................X</w:t>
      </w:r>
    </w:p>
    <w:p w14:paraId="1A3B6B4E" w14:textId="77777777" w:rsidR="00DA3D5D" w:rsidRDefault="00DA3D5D" w:rsidP="00924657">
      <w:r>
        <w:tab/>
        <w:t>2.3 Internet-Based Requests &amp; Responses…………………………………………………………………………………X</w:t>
      </w:r>
    </w:p>
    <w:p w14:paraId="74904D86" w14:textId="77777777" w:rsidR="00DA3D5D" w:rsidRDefault="00DA3D5D" w:rsidP="00924657">
      <w:r>
        <w:tab/>
        <w:t>2.4 Facial Detection &amp; Recognition Responses…………………………………………………………………………..X</w:t>
      </w:r>
    </w:p>
    <w:p w14:paraId="5EFB04BD" w14:textId="77777777" w:rsidR="00DA3D5D" w:rsidRDefault="00DA3D5D" w:rsidP="00924657">
      <w:r>
        <w:tab/>
        <w:t>2.5 Basic Movement Options……………..………………..……………………………………………………………………X</w:t>
      </w:r>
    </w:p>
    <w:p w14:paraId="5EF1B8A0" w14:textId="77777777" w:rsidR="00DA3D5D" w:rsidRDefault="00DA3D5D" w:rsidP="00924657">
      <w:r>
        <w:tab/>
        <w:t>2.6 Advanced Movement Options………………………..……………………………………………………………………X</w:t>
      </w:r>
    </w:p>
    <w:p w14:paraId="7A44B687" w14:textId="77777777" w:rsidR="00DA3D5D" w:rsidRPr="00924657" w:rsidRDefault="00DA3D5D" w:rsidP="00B77896">
      <w:pPr>
        <w:ind w:firstLine="648"/>
      </w:pPr>
      <w:r>
        <w:t>2.7 Miscellaneous Modules……………………………………………………………………………………………………….X</w:t>
      </w:r>
    </w:p>
    <w:p w14:paraId="391B422B" w14:textId="77777777" w:rsidR="00DA3D5D" w:rsidRDefault="00DA3D5D" w:rsidP="004717DD">
      <w:r>
        <w:t>Section 3: Creating Your Own NAO Modules</w:t>
      </w:r>
    </w:p>
    <w:p w14:paraId="65C63F77" w14:textId="77777777" w:rsidR="00DA3D5D" w:rsidRDefault="00DA3D5D" w:rsidP="004717DD">
      <w:r>
        <w:tab/>
        <w:t>3.1 Introduction to Choregraphe………………….................................................................................X</w:t>
      </w:r>
    </w:p>
    <w:p w14:paraId="017D9BE4" w14:textId="77777777" w:rsidR="00DA3D5D" w:rsidRDefault="00DA3D5D" w:rsidP="004717DD">
      <w:r>
        <w:tab/>
        <w:t>3.2 The NAOqi Framework.............................................................................................................X</w:t>
      </w:r>
    </w:p>
    <w:p w14:paraId="4AD21D45" w14:textId="77777777" w:rsidR="00DA3D5D" w:rsidRDefault="00DA3D5D" w:rsidP="004717DD">
      <w:r>
        <w:tab/>
        <w:t xml:space="preserve">3.3 Creating Your First Module………………….….……………………………………………………………………………X </w:t>
      </w:r>
    </w:p>
    <w:p w14:paraId="79B9B6AE" w14:textId="77777777" w:rsidR="00DA3D5D" w:rsidRDefault="00DA3D5D" w:rsidP="00AA4716">
      <w:r>
        <w:tab/>
        <w:t>3.4 Integrating Your Module onto NAO………………………………………………………………………………………X</w:t>
      </w:r>
    </w:p>
    <w:p w14:paraId="64A23BFA" w14:textId="77777777" w:rsidR="00DA3D5D" w:rsidRDefault="00DA3D5D" w:rsidP="00AA4716">
      <w:r>
        <w:t xml:space="preserve">Section 4: Help </w:t>
      </w:r>
    </w:p>
    <w:p w14:paraId="3EE3CEF2" w14:textId="77777777" w:rsidR="00DA3D5D" w:rsidRDefault="00DA3D5D" w:rsidP="00AA4716">
      <w:r>
        <w:tab/>
        <w:t>4.1 General FAQs……………………………….………………………………………………………………………………………X</w:t>
      </w:r>
    </w:p>
    <w:p w14:paraId="4486EDAF" w14:textId="77777777" w:rsidR="00DA3D5D" w:rsidRDefault="00DA3D5D" w:rsidP="00AA4716">
      <w:r>
        <w:tab/>
        <w:t>4.2 Troubleshooting…………………………………………………………………………………………………………………..X</w:t>
      </w:r>
    </w:p>
    <w:p w14:paraId="07592F44" w14:textId="77777777" w:rsidR="00DA3D5D" w:rsidRDefault="00DA3D5D" w:rsidP="00AA4716"/>
    <w:p w14:paraId="0376EB45" w14:textId="77777777" w:rsidR="00DA3D5D" w:rsidRPr="00924657" w:rsidRDefault="00DA3D5D" w:rsidP="00924657"/>
    <w:p w14:paraId="042C65F3" w14:textId="77777777" w:rsidR="00DA3D5D" w:rsidRDefault="00DA3D5D" w:rsidP="00924657">
      <w:pPr>
        <w:jc w:val="center"/>
        <w:rPr>
          <w:rFonts w:ascii="Times New Roman" w:hAnsi="Times New Roman" w:cs="Times New Roman"/>
          <w:noProof/>
          <w:sz w:val="24"/>
          <w:szCs w:val="24"/>
        </w:rPr>
      </w:pPr>
    </w:p>
    <w:p w14:paraId="364FD160" w14:textId="77777777" w:rsidR="00DA3D5D" w:rsidRDefault="00DA3D5D" w:rsidP="00924657">
      <w:pPr>
        <w:jc w:val="center"/>
        <w:rPr>
          <w:rFonts w:ascii="Times New Roman" w:hAnsi="Times New Roman" w:cs="Times New Roman"/>
          <w:noProof/>
          <w:sz w:val="24"/>
          <w:szCs w:val="24"/>
        </w:rPr>
      </w:pPr>
    </w:p>
    <w:p w14:paraId="2F202F43" w14:textId="77777777" w:rsidR="00DA3D5D" w:rsidRDefault="00DA3D5D" w:rsidP="00924657">
      <w:pPr>
        <w:jc w:val="center"/>
        <w:rPr>
          <w:rFonts w:ascii="Times New Roman" w:hAnsi="Times New Roman" w:cs="Times New Roman"/>
          <w:noProof/>
          <w:sz w:val="24"/>
          <w:szCs w:val="24"/>
        </w:rPr>
      </w:pPr>
    </w:p>
    <w:p w14:paraId="00C1D996" w14:textId="77777777" w:rsidR="00DA3D5D" w:rsidRDefault="00DA3D5D" w:rsidP="0048090A">
      <w:pPr>
        <w:pStyle w:val="Heading1"/>
        <w:ind w:left="0"/>
        <w:rPr>
          <w:rFonts w:ascii="Times New Roman" w:eastAsiaTheme="minorEastAsia" w:hAnsi="Times New Roman" w:cs="Times New Roman"/>
          <w:caps w:val="0"/>
          <w:noProof/>
          <w:color w:val="auto"/>
          <w:sz w:val="24"/>
          <w:szCs w:val="24"/>
        </w:rPr>
      </w:pPr>
    </w:p>
    <w:p w14:paraId="27C50478" w14:textId="77777777" w:rsidR="00DA3D5D" w:rsidRDefault="00DA3D5D" w:rsidP="0048090A">
      <w:pPr>
        <w:pStyle w:val="Heading1"/>
        <w:ind w:left="0"/>
        <w:rPr>
          <w:rFonts w:asciiTheme="minorHAnsi" w:eastAsiaTheme="minorEastAsia" w:hAnsiTheme="minorHAnsi" w:cstheme="minorBidi"/>
          <w:caps w:val="0"/>
          <w:color w:val="auto"/>
          <w:sz w:val="22"/>
          <w:szCs w:val="22"/>
        </w:rPr>
      </w:pPr>
    </w:p>
    <w:p w14:paraId="4C49332E" w14:textId="77777777" w:rsidR="00DA3D5D" w:rsidRDefault="00DA3D5D" w:rsidP="0048090A"/>
    <w:p w14:paraId="79322F33" w14:textId="77777777" w:rsidR="00DA3D5D" w:rsidRDefault="00DA3D5D" w:rsidP="0048090A">
      <w:pPr>
        <w:pStyle w:val="Heading1"/>
        <w:ind w:left="0"/>
        <w:rPr>
          <w:noProof/>
        </w:rPr>
      </w:pPr>
    </w:p>
    <w:p w14:paraId="4673C59E" w14:textId="77777777" w:rsidR="00DA3D5D" w:rsidRDefault="00DA3D5D" w:rsidP="0048090A">
      <w:pPr>
        <w:pStyle w:val="Heading1"/>
        <w:ind w:left="0"/>
        <w:rPr>
          <w:noProof/>
        </w:rPr>
      </w:pPr>
    </w:p>
    <w:p w14:paraId="71D65CC0" w14:textId="47B115EE" w:rsidR="00DA3D5D" w:rsidRDefault="00DA3D5D" w:rsidP="0048090A">
      <w:pPr>
        <w:pStyle w:val="Heading1"/>
        <w:ind w:left="0"/>
        <w:rPr>
          <w:noProof/>
        </w:rPr>
      </w:pPr>
    </w:p>
    <w:p w14:paraId="6FA31FC1" w14:textId="77777777" w:rsidR="00DA3D5D" w:rsidRPr="00DA3D5D" w:rsidRDefault="00DA3D5D" w:rsidP="00DA3D5D"/>
    <w:p w14:paraId="2F3D4AE9" w14:textId="0C1DE492" w:rsidR="00DA3D5D" w:rsidRPr="0048090A" w:rsidRDefault="00DA3D5D" w:rsidP="0048090A">
      <w:pPr>
        <w:pStyle w:val="Heading1"/>
        <w:ind w:left="0"/>
        <w:rPr>
          <w:noProof/>
        </w:rPr>
      </w:pPr>
      <w:r w:rsidRPr="0048090A">
        <w:rPr>
          <w:noProof/>
        </w:rPr>
        <w:lastRenderedPageBreak/>
        <w:t>SECTION 1: INTRODUCTION TO THE NAO ROBOT</w:t>
      </w:r>
    </w:p>
    <w:p w14:paraId="0F2EA934" w14:textId="77777777" w:rsidR="00DA3D5D" w:rsidRDefault="00DA3D5D" w:rsidP="0048090A">
      <w:pPr>
        <w:ind w:left="0"/>
        <w:rPr>
          <w:sz w:val="28"/>
          <w:szCs w:val="28"/>
        </w:rPr>
      </w:pPr>
    </w:p>
    <w:p w14:paraId="1B2844B4" w14:textId="77777777" w:rsidR="00DA3D5D" w:rsidRDefault="00DA3D5D" w:rsidP="0048090A">
      <w:pPr>
        <w:pStyle w:val="Heading2"/>
        <w:ind w:left="0"/>
      </w:pPr>
      <w:r w:rsidRPr="0048090A">
        <w:t>1.1 WHAT IS NAO?</w:t>
      </w:r>
    </w:p>
    <w:p w14:paraId="72E05ACB" w14:textId="77777777" w:rsidR="00DA3D5D" w:rsidRDefault="00DA3D5D" w:rsidP="00573664">
      <w:pPr>
        <w:ind w:firstLine="720"/>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DA3D5D">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FC6345">
      <w:pPr>
        <w:ind w:firstLine="648"/>
      </w:pPr>
      <w:r>
        <w:t>Additional Specifications:</w:t>
      </w:r>
    </w:p>
    <w:p w14:paraId="14140F63" w14:textId="77777777" w:rsidR="00DA3D5D" w:rsidRDefault="00DA3D5D" w:rsidP="00CE6CC4">
      <w:pPr>
        <w:pStyle w:val="ListParagraph"/>
        <w:numPr>
          <w:ilvl w:val="0"/>
          <w:numId w:val="15"/>
        </w:numPr>
      </w:pPr>
      <w:r>
        <w:t>Dimensions: 22.6 x 10.8 x 12.2 inches (574 x 311 x 275 mm)</w:t>
      </w:r>
    </w:p>
    <w:p w14:paraId="609EFAF1" w14:textId="77777777" w:rsidR="00DA3D5D" w:rsidRDefault="00DA3D5D" w:rsidP="00CE6CC4">
      <w:pPr>
        <w:pStyle w:val="ListParagraph"/>
        <w:numPr>
          <w:ilvl w:val="0"/>
          <w:numId w:val="15"/>
        </w:numPr>
      </w:pPr>
      <w:r>
        <w:t>Weight: 12.08 pounds (5.48 kg)</w:t>
      </w:r>
    </w:p>
    <w:p w14:paraId="4E0DCF4F" w14:textId="77777777" w:rsidR="00DA3D5D" w:rsidRDefault="00DA3D5D" w:rsidP="00CE6CC4">
      <w:pPr>
        <w:pStyle w:val="ListParagraph"/>
        <w:numPr>
          <w:ilvl w:val="0"/>
          <w:numId w:val="15"/>
        </w:numPr>
      </w:pPr>
      <w:r>
        <w:t>Autonomous Battery Life: 60 minutes active use, 90 minutes stationary use</w:t>
      </w:r>
    </w:p>
    <w:p w14:paraId="02D6E8CA" w14:textId="77777777" w:rsidR="00DA3D5D" w:rsidRDefault="00DA3D5D" w:rsidP="00CE6CC4">
      <w:pPr>
        <w:pStyle w:val="ListParagraph"/>
        <w:numPr>
          <w:ilvl w:val="0"/>
          <w:numId w:val="15"/>
        </w:numPr>
      </w:pPr>
      <w:r>
        <w:t>Operating System: Linux-Based NAOqi 2.8 (Linux Distro: Gentoo)</w:t>
      </w:r>
    </w:p>
    <w:p w14:paraId="09AD2DC1" w14:textId="77777777" w:rsidR="00DA3D5D" w:rsidRDefault="00DA3D5D" w:rsidP="00CE6CC4">
      <w:pPr>
        <w:pStyle w:val="ListParagraph"/>
        <w:numPr>
          <w:ilvl w:val="0"/>
          <w:numId w:val="15"/>
        </w:numPr>
      </w:pPr>
      <w:r>
        <w:t>Processor: Intel Atom E3845 @ 1.91 GHz</w:t>
      </w:r>
    </w:p>
    <w:p w14:paraId="53C10A93" w14:textId="77777777" w:rsidR="00DA3D5D" w:rsidRDefault="00DA3D5D" w:rsidP="00CE6CC4">
      <w:pPr>
        <w:pStyle w:val="ListParagraph"/>
        <w:ind w:left="1440"/>
      </w:pPr>
    </w:p>
    <w:p w14:paraId="2FBF827C" w14:textId="77777777" w:rsidR="00DA3D5D" w:rsidRPr="0048090A" w:rsidRDefault="00DA3D5D" w:rsidP="0048090A">
      <w:pPr>
        <w:pStyle w:val="Heading2"/>
        <w:ind w:left="0"/>
      </w:pPr>
      <w:r w:rsidRPr="0048090A">
        <w:t>1.</w:t>
      </w:r>
      <w:r>
        <w:t>2</w:t>
      </w:r>
      <w:r w:rsidRPr="0048090A">
        <w:t xml:space="preserve"> WH</w:t>
      </w:r>
      <w:r>
        <w:t>o made</w:t>
      </w:r>
      <w:r w:rsidRPr="0048090A">
        <w:t xml:space="preserve"> NAO?</w:t>
      </w:r>
    </w:p>
    <w:p w14:paraId="60FD987A" w14:textId="77777777" w:rsidR="00DA3D5D" w:rsidRDefault="00DA3D5D" w:rsidP="0048090A">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342EE504"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975009">
      <w:pPr>
        <w:pStyle w:val="Heading1"/>
        <w:ind w:left="0"/>
        <w:rPr>
          <w:noProof/>
        </w:rPr>
      </w:pPr>
      <w:r w:rsidRPr="0048090A">
        <w:rPr>
          <w:noProof/>
        </w:rPr>
        <w:t>SECTION 2: NAO’s CAPABILITIES</w:t>
      </w:r>
    </w:p>
    <w:p w14:paraId="002186BA" w14:textId="77777777" w:rsidR="00DA3D5D" w:rsidRDefault="00DA3D5D" w:rsidP="0048090A">
      <w:pPr>
        <w:pStyle w:val="Heading2"/>
        <w:ind w:left="0"/>
      </w:pPr>
      <w:r>
        <w:t>2</w:t>
      </w:r>
      <w:r w:rsidRPr="0048090A">
        <w:t xml:space="preserve">.1 </w:t>
      </w:r>
      <w:r>
        <w:t>initial (pre-built) capabilities</w:t>
      </w:r>
    </w:p>
    <w:p w14:paraId="213A4B77" w14:textId="77777777" w:rsidR="00DA3D5D" w:rsidRDefault="00DA3D5D" w:rsidP="007B2553">
      <w:pPr>
        <w:ind w:firstLine="720"/>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tblInd w:w="1440" w:type="dxa"/>
        <w:tblLook w:val="04A0" w:firstRow="1" w:lastRow="0" w:firstColumn="1" w:lastColumn="0" w:noHBand="0" w:noVBand="1"/>
      </w:tblPr>
      <w:tblGrid>
        <w:gridCol w:w="2592"/>
        <w:gridCol w:w="2659"/>
        <w:gridCol w:w="2659"/>
      </w:tblGrid>
      <w:tr w:rsidR="00DA3D5D" w:rsidRPr="00C51B0C" w14:paraId="46B398CB" w14:textId="77777777" w:rsidTr="00C51B0C">
        <w:tc>
          <w:tcPr>
            <w:tcW w:w="2592" w:type="dxa"/>
          </w:tcPr>
          <w:p w14:paraId="546DC90E" w14:textId="77777777" w:rsidR="00DA3D5D" w:rsidRPr="00C51B0C" w:rsidRDefault="00DA3D5D" w:rsidP="00C51B0C">
            <w:r w:rsidRPr="00C51B0C">
              <w:lastRenderedPageBreak/>
              <w:t>“How are you?”</w:t>
            </w:r>
          </w:p>
        </w:tc>
        <w:tc>
          <w:tcPr>
            <w:tcW w:w="2659" w:type="dxa"/>
          </w:tcPr>
          <w:p w14:paraId="12C7087D" w14:textId="77777777" w:rsidR="00DA3D5D" w:rsidRPr="00C51B0C" w:rsidRDefault="00DA3D5D" w:rsidP="00C51B0C">
            <w:r w:rsidRPr="00C51B0C">
              <w:t>“Can you say goodbye?”</w:t>
            </w:r>
          </w:p>
        </w:tc>
        <w:tc>
          <w:tcPr>
            <w:tcW w:w="2659" w:type="dxa"/>
          </w:tcPr>
          <w:p w14:paraId="789D542F" w14:textId="77777777" w:rsidR="00DA3D5D" w:rsidRPr="00C51B0C" w:rsidRDefault="00DA3D5D" w:rsidP="00C51B0C">
            <w:r w:rsidRPr="00C51B0C">
              <w:t>“What can you do?”</w:t>
            </w:r>
          </w:p>
        </w:tc>
      </w:tr>
      <w:tr w:rsidR="00DA3D5D" w:rsidRPr="00C51B0C" w14:paraId="1C5B10AD" w14:textId="77777777" w:rsidTr="00C51B0C">
        <w:tc>
          <w:tcPr>
            <w:tcW w:w="2592" w:type="dxa"/>
          </w:tcPr>
          <w:p w14:paraId="72F97830" w14:textId="77777777" w:rsidR="00DA3D5D" w:rsidRPr="00C51B0C" w:rsidRDefault="00DA3D5D" w:rsidP="00C51B0C">
            <w:r w:rsidRPr="00C51B0C">
              <w:t>“Tell me all you can do.”</w:t>
            </w:r>
          </w:p>
        </w:tc>
        <w:tc>
          <w:tcPr>
            <w:tcW w:w="2659" w:type="dxa"/>
          </w:tcPr>
          <w:p w14:paraId="6784BE79" w14:textId="77777777" w:rsidR="00DA3D5D" w:rsidRPr="00C51B0C" w:rsidRDefault="00DA3D5D" w:rsidP="00C51B0C">
            <w:r w:rsidRPr="00C51B0C">
              <w:t>“How do I install an application?”</w:t>
            </w:r>
          </w:p>
        </w:tc>
        <w:tc>
          <w:tcPr>
            <w:tcW w:w="2659" w:type="dxa"/>
          </w:tcPr>
          <w:p w14:paraId="6A8C1DAB" w14:textId="77777777" w:rsidR="00DA3D5D" w:rsidRPr="00C51B0C" w:rsidRDefault="00DA3D5D" w:rsidP="00C51B0C">
            <w:r w:rsidRPr="00C51B0C">
              <w:t>“How do I start an application?”</w:t>
            </w:r>
          </w:p>
        </w:tc>
      </w:tr>
      <w:tr w:rsidR="00DA3D5D" w:rsidRPr="00C51B0C" w14:paraId="0B8CA810" w14:textId="77777777" w:rsidTr="00C51B0C">
        <w:tc>
          <w:tcPr>
            <w:tcW w:w="2592" w:type="dxa"/>
          </w:tcPr>
          <w:p w14:paraId="6C9B715F" w14:textId="77777777" w:rsidR="00DA3D5D" w:rsidRPr="00C51B0C" w:rsidRDefault="00DA3D5D" w:rsidP="00C51B0C">
            <w:r w:rsidRPr="00C51B0C">
              <w:t>“What did I say?”</w:t>
            </w:r>
          </w:p>
        </w:tc>
        <w:tc>
          <w:tcPr>
            <w:tcW w:w="2659" w:type="dxa"/>
          </w:tcPr>
          <w:p w14:paraId="22593004" w14:textId="77777777" w:rsidR="00DA3D5D" w:rsidRPr="00C51B0C" w:rsidRDefault="00DA3D5D" w:rsidP="00C51B0C">
            <w:r w:rsidRPr="00C51B0C">
              <w:t>“Can you repeat please?”</w:t>
            </w:r>
          </w:p>
        </w:tc>
        <w:tc>
          <w:tcPr>
            <w:tcW w:w="2659" w:type="dxa"/>
          </w:tcPr>
          <w:p w14:paraId="5293CF83" w14:textId="77777777" w:rsidR="00DA3D5D" w:rsidRPr="00C51B0C" w:rsidRDefault="00DA3D5D" w:rsidP="00C51B0C">
            <w:r>
              <w:t>“</w:t>
            </w:r>
            <w:r w:rsidRPr="00C51B0C">
              <w:t>What is your IP address?”</w:t>
            </w:r>
          </w:p>
        </w:tc>
      </w:tr>
      <w:tr w:rsidR="00DA3D5D" w:rsidRPr="00C51B0C" w14:paraId="49B57636" w14:textId="77777777" w:rsidTr="00C51B0C">
        <w:tc>
          <w:tcPr>
            <w:tcW w:w="2592" w:type="dxa"/>
          </w:tcPr>
          <w:p w14:paraId="2E182EA0" w14:textId="77777777" w:rsidR="00DA3D5D" w:rsidRPr="00C51B0C" w:rsidRDefault="00DA3D5D" w:rsidP="00C51B0C">
            <w:r w:rsidRPr="00C51B0C">
              <w:t>“Are you connected to Internet?”</w:t>
            </w:r>
          </w:p>
        </w:tc>
        <w:tc>
          <w:tcPr>
            <w:tcW w:w="2659" w:type="dxa"/>
          </w:tcPr>
          <w:p w14:paraId="70C18E88" w14:textId="77777777" w:rsidR="00DA3D5D" w:rsidRPr="00C51B0C" w:rsidRDefault="00DA3D5D" w:rsidP="00C51B0C">
            <w:r w:rsidRPr="00C51B0C">
              <w:t>“What languages so you speak?</w:t>
            </w:r>
          </w:p>
        </w:tc>
        <w:tc>
          <w:tcPr>
            <w:tcW w:w="2659" w:type="dxa"/>
          </w:tcPr>
          <w:p w14:paraId="4C85F283" w14:textId="77777777" w:rsidR="00DA3D5D" w:rsidRPr="00C51B0C" w:rsidRDefault="00DA3D5D" w:rsidP="00C51B0C">
            <w:r w:rsidRPr="00C51B0C">
              <w:t>“Speak French.”</w:t>
            </w:r>
          </w:p>
        </w:tc>
      </w:tr>
      <w:tr w:rsidR="00DA3D5D" w:rsidRPr="00C51B0C" w14:paraId="4AB7D228" w14:textId="77777777" w:rsidTr="00C51B0C">
        <w:tc>
          <w:tcPr>
            <w:tcW w:w="2592" w:type="dxa"/>
          </w:tcPr>
          <w:p w14:paraId="5184E1AA" w14:textId="77777777" w:rsidR="00DA3D5D" w:rsidRPr="00C51B0C" w:rsidRDefault="00DA3D5D" w:rsidP="00C51B0C">
            <w:r w:rsidRPr="00C51B0C">
              <w:t>“Can you speak French?”</w:t>
            </w:r>
          </w:p>
        </w:tc>
        <w:tc>
          <w:tcPr>
            <w:tcW w:w="2659" w:type="dxa"/>
          </w:tcPr>
          <w:p w14:paraId="71D20DBF" w14:textId="77777777" w:rsidR="00DA3D5D" w:rsidRPr="00C51B0C" w:rsidRDefault="00DA3D5D" w:rsidP="00C51B0C">
            <w:r w:rsidRPr="00C51B0C">
              <w:t>“Speak Japanese.”</w:t>
            </w:r>
          </w:p>
        </w:tc>
        <w:tc>
          <w:tcPr>
            <w:tcW w:w="2659" w:type="dxa"/>
          </w:tcPr>
          <w:p w14:paraId="2266542C" w14:textId="77777777" w:rsidR="00DA3D5D" w:rsidRPr="00C51B0C" w:rsidRDefault="00DA3D5D" w:rsidP="00C51B0C">
            <w:r w:rsidRPr="00C51B0C">
              <w:t>“Speak Chinese”</w:t>
            </w:r>
          </w:p>
        </w:tc>
      </w:tr>
      <w:tr w:rsidR="00DA3D5D" w:rsidRPr="00C51B0C" w14:paraId="3D3B7151" w14:textId="77777777" w:rsidTr="00C51B0C">
        <w:tc>
          <w:tcPr>
            <w:tcW w:w="2592" w:type="dxa"/>
          </w:tcPr>
          <w:p w14:paraId="09062EE3" w14:textId="77777777" w:rsidR="00DA3D5D" w:rsidRPr="00C51B0C" w:rsidRDefault="00DA3D5D" w:rsidP="00C51B0C">
            <w:r w:rsidRPr="00C51B0C">
              <w:t>“Can you speak Chinese”</w:t>
            </w:r>
          </w:p>
        </w:tc>
        <w:tc>
          <w:tcPr>
            <w:tcW w:w="2659" w:type="dxa"/>
          </w:tcPr>
          <w:p w14:paraId="4D417296" w14:textId="77777777" w:rsidR="00DA3D5D" w:rsidRPr="00C51B0C" w:rsidRDefault="00DA3D5D" w:rsidP="00C51B0C">
            <w:r w:rsidRPr="00C51B0C">
              <w:t>“Speak softer”</w:t>
            </w:r>
          </w:p>
        </w:tc>
        <w:tc>
          <w:tcPr>
            <w:tcW w:w="2659" w:type="dxa"/>
          </w:tcPr>
          <w:p w14:paraId="62D5C034" w14:textId="77777777" w:rsidR="00DA3D5D" w:rsidRPr="00C51B0C" w:rsidRDefault="00DA3D5D" w:rsidP="00C51B0C">
            <w:r w:rsidRPr="00C51B0C">
              <w:t>“Speak louder”</w:t>
            </w:r>
          </w:p>
        </w:tc>
      </w:tr>
      <w:tr w:rsidR="00DA3D5D" w:rsidRPr="00C51B0C" w14:paraId="59C61E5B" w14:textId="77777777" w:rsidTr="00C51B0C">
        <w:tc>
          <w:tcPr>
            <w:tcW w:w="2592" w:type="dxa"/>
          </w:tcPr>
          <w:p w14:paraId="2C7715E1" w14:textId="77777777" w:rsidR="00DA3D5D" w:rsidRPr="00C51B0C" w:rsidRDefault="00DA3D5D" w:rsidP="00C51B0C">
            <w:r w:rsidRPr="00C51B0C">
              <w:t>“Can you stand up?”</w:t>
            </w:r>
          </w:p>
        </w:tc>
        <w:tc>
          <w:tcPr>
            <w:tcW w:w="2659" w:type="dxa"/>
          </w:tcPr>
          <w:p w14:paraId="6F8F3054" w14:textId="77777777" w:rsidR="00DA3D5D" w:rsidRPr="00C51B0C" w:rsidRDefault="00DA3D5D" w:rsidP="00C51B0C">
            <w:r w:rsidRPr="00C51B0C">
              <w:t>“Can you sit down?”</w:t>
            </w:r>
          </w:p>
        </w:tc>
        <w:tc>
          <w:tcPr>
            <w:tcW w:w="2659" w:type="dxa"/>
          </w:tcPr>
          <w:p w14:paraId="633DED51" w14:textId="77777777" w:rsidR="00DA3D5D" w:rsidRPr="00C51B0C" w:rsidRDefault="00DA3D5D" w:rsidP="00C51B0C">
            <w:r w:rsidRPr="00C51B0C">
              <w:t>“Crouch.”</w:t>
            </w:r>
          </w:p>
        </w:tc>
      </w:tr>
      <w:tr w:rsidR="00DA3D5D" w:rsidRPr="00C51B0C" w14:paraId="345CB411" w14:textId="77777777" w:rsidTr="00C51B0C">
        <w:tc>
          <w:tcPr>
            <w:tcW w:w="2592" w:type="dxa"/>
          </w:tcPr>
          <w:p w14:paraId="20877269" w14:textId="77777777" w:rsidR="00DA3D5D" w:rsidRPr="00C51B0C" w:rsidRDefault="00DA3D5D" w:rsidP="00C51B0C">
            <w:r w:rsidRPr="00C51B0C">
              <w:t>“Lay down”</w:t>
            </w:r>
          </w:p>
        </w:tc>
        <w:tc>
          <w:tcPr>
            <w:tcW w:w="2659" w:type="dxa"/>
          </w:tcPr>
          <w:p w14:paraId="073CE876" w14:textId="77777777" w:rsidR="00DA3D5D" w:rsidRPr="00C51B0C" w:rsidRDefault="00DA3D5D" w:rsidP="00C51B0C">
            <w:r w:rsidRPr="00C51B0C">
              <w:t xml:space="preserve">“Lift your </w:t>
            </w:r>
            <w:r>
              <w:t xml:space="preserve">right </w:t>
            </w:r>
            <w:r w:rsidRPr="00C51B0C">
              <w:t>arm”</w:t>
            </w:r>
          </w:p>
        </w:tc>
        <w:tc>
          <w:tcPr>
            <w:tcW w:w="2659" w:type="dxa"/>
          </w:tcPr>
          <w:p w14:paraId="46AEA0D4" w14:textId="77777777" w:rsidR="00DA3D5D" w:rsidRPr="00C51B0C" w:rsidRDefault="00DA3D5D" w:rsidP="00C51B0C">
            <w:r w:rsidRPr="00C51B0C">
              <w:t>“Lay down on your back”</w:t>
            </w:r>
          </w:p>
        </w:tc>
      </w:tr>
      <w:tr w:rsidR="00DA3D5D" w:rsidRPr="00C51B0C" w14:paraId="473D175B" w14:textId="77777777" w:rsidTr="00C51B0C">
        <w:tc>
          <w:tcPr>
            <w:tcW w:w="2592" w:type="dxa"/>
          </w:tcPr>
          <w:p w14:paraId="6374BBDA" w14:textId="77777777" w:rsidR="00DA3D5D" w:rsidRPr="00C51B0C" w:rsidRDefault="00DA3D5D" w:rsidP="00C51B0C">
            <w:r w:rsidRPr="00C51B0C">
              <w:t>“Lay down on your belly.”</w:t>
            </w:r>
          </w:p>
        </w:tc>
        <w:tc>
          <w:tcPr>
            <w:tcW w:w="2659" w:type="dxa"/>
          </w:tcPr>
          <w:p w14:paraId="10578592" w14:textId="77777777" w:rsidR="00DA3D5D" w:rsidRPr="00C51B0C" w:rsidRDefault="00DA3D5D" w:rsidP="00C51B0C">
            <w:r w:rsidRPr="00C51B0C">
              <w:t>“Stop Looking at me”</w:t>
            </w:r>
          </w:p>
        </w:tc>
        <w:tc>
          <w:tcPr>
            <w:tcW w:w="2659" w:type="dxa"/>
          </w:tcPr>
          <w:p w14:paraId="08ABF0AF" w14:textId="77777777" w:rsidR="00DA3D5D" w:rsidRPr="00C51B0C" w:rsidRDefault="00DA3D5D" w:rsidP="00C51B0C">
            <w:r w:rsidRPr="00C51B0C">
              <w:t>“What is your name?”</w:t>
            </w:r>
          </w:p>
        </w:tc>
      </w:tr>
      <w:tr w:rsidR="00DA3D5D" w:rsidRPr="00C51B0C" w14:paraId="48495144" w14:textId="77777777" w:rsidTr="00C51B0C">
        <w:tc>
          <w:tcPr>
            <w:tcW w:w="2592" w:type="dxa"/>
          </w:tcPr>
          <w:p w14:paraId="0DB5D73A" w14:textId="77777777" w:rsidR="00DA3D5D" w:rsidRPr="00C51B0C" w:rsidRDefault="00DA3D5D" w:rsidP="00C51B0C">
            <w:r w:rsidRPr="00C51B0C">
              <w:t>“Introduce yourself”</w:t>
            </w:r>
          </w:p>
        </w:tc>
        <w:tc>
          <w:tcPr>
            <w:tcW w:w="2659" w:type="dxa"/>
          </w:tcPr>
          <w:p w14:paraId="140E8565" w14:textId="77777777" w:rsidR="00DA3D5D" w:rsidRPr="00C51B0C" w:rsidRDefault="00DA3D5D" w:rsidP="00C51B0C">
            <w:r>
              <w:t>“How much do you weigh?”</w:t>
            </w:r>
          </w:p>
        </w:tc>
        <w:tc>
          <w:tcPr>
            <w:tcW w:w="2659" w:type="dxa"/>
          </w:tcPr>
          <w:p w14:paraId="0C202573" w14:textId="77777777" w:rsidR="00DA3D5D" w:rsidRPr="00C51B0C" w:rsidRDefault="00DA3D5D" w:rsidP="00C51B0C">
            <w:r w:rsidRPr="00C51B0C">
              <w:t>“How tall are you?”</w:t>
            </w:r>
          </w:p>
        </w:tc>
      </w:tr>
    </w:tbl>
    <w:p w14:paraId="3FBF8927" w14:textId="77777777" w:rsidR="00DA3D5D" w:rsidRDefault="00DA3D5D" w:rsidP="006111F3">
      <w:pPr>
        <w:ind w:left="0"/>
      </w:pPr>
    </w:p>
    <w:p w14:paraId="31FD62C7" w14:textId="77777777" w:rsidR="00DA3D5D" w:rsidRPr="0048090A" w:rsidRDefault="00DA3D5D" w:rsidP="0048090A">
      <w:pPr>
        <w:pStyle w:val="Heading2"/>
        <w:ind w:left="0"/>
      </w:pPr>
      <w:r>
        <w:t>2</w:t>
      </w:r>
      <w:r w:rsidRPr="0048090A">
        <w:t>.</w:t>
      </w:r>
      <w:r>
        <w:t>2</w:t>
      </w:r>
      <w:r w:rsidRPr="0048090A">
        <w:t xml:space="preserve"> </w:t>
      </w:r>
      <w:r>
        <w:t>verbal responses (q&amp;a)</w:t>
      </w:r>
    </w:p>
    <w:p w14:paraId="60C33C51" w14:textId="77777777" w:rsidR="00DA3D5D" w:rsidRDefault="00DA3D5D" w:rsidP="00EE7A9B">
      <w:pPr>
        <w:pStyle w:val="Heading9"/>
      </w:pPr>
      <w:r>
        <w:t>can you do my homework?</w:t>
      </w:r>
    </w:p>
    <w:p w14:paraId="3CEDC8F7" w14:textId="77777777" w:rsidR="00DA3D5D" w:rsidRDefault="00DA3D5D" w:rsidP="00EE7A9B">
      <w:r>
        <w:tab/>
        <w:t>Verbal queues:</w:t>
      </w:r>
    </w:p>
    <w:p w14:paraId="094387E5" w14:textId="77777777" w:rsidR="00DA3D5D" w:rsidRDefault="00DA3D5D" w:rsidP="00EE7A9B">
      <w:pPr>
        <w:pStyle w:val="ListParagraph"/>
        <w:numPr>
          <w:ilvl w:val="0"/>
          <w:numId w:val="3"/>
        </w:numPr>
      </w:pPr>
      <w:r>
        <w:t>“Can you do my homework?”</w:t>
      </w:r>
    </w:p>
    <w:p w14:paraId="7EC11FB3" w14:textId="77777777" w:rsidR="00DA3D5D" w:rsidRDefault="00DA3D5D" w:rsidP="00EE7A9B">
      <w:pPr>
        <w:pStyle w:val="ListParagraph"/>
        <w:numPr>
          <w:ilvl w:val="0"/>
          <w:numId w:val="3"/>
        </w:numPr>
      </w:pPr>
      <w:r>
        <w:t>“Can you do my work?”</w:t>
      </w:r>
    </w:p>
    <w:p w14:paraId="51EA091E" w14:textId="77777777" w:rsidR="00DA3D5D" w:rsidRDefault="00DA3D5D" w:rsidP="00EE7A9B">
      <w:pPr>
        <w:pStyle w:val="ListParagraph"/>
        <w:numPr>
          <w:ilvl w:val="0"/>
          <w:numId w:val="3"/>
        </w:numPr>
      </w:pPr>
      <w:r>
        <w:t>“Can you do my math homework?”</w:t>
      </w:r>
    </w:p>
    <w:p w14:paraId="1A6C9DBD" w14:textId="77777777" w:rsidR="00DA3D5D" w:rsidRDefault="00DA3D5D" w:rsidP="00EE7A9B">
      <w:pPr>
        <w:pStyle w:val="ListParagraph"/>
        <w:numPr>
          <w:ilvl w:val="0"/>
          <w:numId w:val="3"/>
        </w:numPr>
      </w:pPr>
      <w:r>
        <w:t>“Can you do my Computer Science homework?”</w:t>
      </w:r>
    </w:p>
    <w:p w14:paraId="53EC2D55" w14:textId="77777777" w:rsidR="00DA3D5D" w:rsidRDefault="00DA3D5D" w:rsidP="00EE7A9B">
      <w:pPr>
        <w:pStyle w:val="ListParagraph"/>
        <w:numPr>
          <w:ilvl w:val="0"/>
          <w:numId w:val="3"/>
        </w:numPr>
      </w:pPr>
      <w:r>
        <w:t>Can you do my CS homework?”</w:t>
      </w:r>
    </w:p>
    <w:p w14:paraId="2693EF45" w14:textId="77777777" w:rsidR="00DA3D5D" w:rsidRDefault="00DA3D5D" w:rsidP="00EE7A9B">
      <w:pPr>
        <w:pStyle w:val="ListParagraph"/>
        <w:numPr>
          <w:ilvl w:val="0"/>
          <w:numId w:val="3"/>
        </w:numPr>
      </w:pPr>
      <w:r>
        <w:t>“Can you code for me?”</w:t>
      </w:r>
    </w:p>
    <w:p w14:paraId="144EF84B" w14:textId="77777777" w:rsidR="00DA3D5D" w:rsidRDefault="00DA3D5D" w:rsidP="00EE7A9B">
      <w:pPr>
        <w:pStyle w:val="ListParagraph"/>
        <w:numPr>
          <w:ilvl w:val="0"/>
          <w:numId w:val="3"/>
        </w:numPr>
      </w:pPr>
      <w:r>
        <w:t>“Can you do my lab for me?”</w:t>
      </w:r>
    </w:p>
    <w:p w14:paraId="34982100" w14:textId="77777777" w:rsidR="00DA3D5D" w:rsidRDefault="00DA3D5D" w:rsidP="00EE7A9B">
      <w:pPr>
        <w:ind w:left="720"/>
      </w:pPr>
      <w:r>
        <w:t>Description: NAO will respond by telling the user that they should do their own work!</w:t>
      </w:r>
    </w:p>
    <w:p w14:paraId="4B36C8FA" w14:textId="77777777" w:rsidR="00DA3D5D" w:rsidRDefault="00DA3D5D" w:rsidP="00451C44">
      <w:pPr>
        <w:pStyle w:val="Heading9"/>
      </w:pPr>
    </w:p>
    <w:p w14:paraId="0FC8FFB5" w14:textId="77777777" w:rsidR="00DA3D5D" w:rsidRDefault="00DA3D5D" w:rsidP="00451C44">
      <w:pPr>
        <w:pStyle w:val="Heading9"/>
      </w:pPr>
      <w:r>
        <w:t>Developers</w:t>
      </w:r>
    </w:p>
    <w:p w14:paraId="2D0670E9" w14:textId="77777777" w:rsidR="00DA3D5D" w:rsidRDefault="00DA3D5D" w:rsidP="00451C44">
      <w:r>
        <w:tab/>
        <w:t>Verbal queues:</w:t>
      </w:r>
    </w:p>
    <w:p w14:paraId="6B267049" w14:textId="77777777" w:rsidR="00DA3D5D" w:rsidRDefault="00DA3D5D" w:rsidP="00AE546B">
      <w:pPr>
        <w:pStyle w:val="ListParagraph"/>
        <w:numPr>
          <w:ilvl w:val="0"/>
          <w:numId w:val="3"/>
        </w:numPr>
      </w:pPr>
      <w:r>
        <w:t>“Who is developing your programs?”</w:t>
      </w:r>
    </w:p>
    <w:p w14:paraId="3CAE91F6" w14:textId="77777777" w:rsidR="00DA3D5D" w:rsidRDefault="00DA3D5D" w:rsidP="00AE546B">
      <w:pPr>
        <w:pStyle w:val="ListParagraph"/>
        <w:numPr>
          <w:ilvl w:val="0"/>
          <w:numId w:val="3"/>
        </w:numPr>
      </w:pPr>
      <w:r>
        <w:t>“Who is working on you?”</w:t>
      </w:r>
    </w:p>
    <w:p w14:paraId="10226482" w14:textId="77777777" w:rsidR="00DA3D5D" w:rsidRDefault="00DA3D5D" w:rsidP="00AE546B">
      <w:pPr>
        <w:pStyle w:val="ListParagraph"/>
        <w:numPr>
          <w:ilvl w:val="0"/>
          <w:numId w:val="3"/>
        </w:numPr>
      </w:pPr>
      <w:r>
        <w:t>“Who is in the capstone project?”</w:t>
      </w:r>
    </w:p>
    <w:p w14:paraId="12769669" w14:textId="77777777" w:rsidR="00DA3D5D" w:rsidRDefault="00DA3D5D" w:rsidP="00451C44">
      <w:pPr>
        <w:ind w:left="720"/>
      </w:pPr>
      <w:r>
        <w:t>Description: NAO will list the team members of the AriGato capstone project.</w:t>
      </w:r>
    </w:p>
    <w:p w14:paraId="0B08D047" w14:textId="6C2AF44E" w:rsidR="00DA3D5D" w:rsidRDefault="00DA3D5D" w:rsidP="00DA3D5D">
      <w:pPr>
        <w:pStyle w:val="Heading9"/>
        <w:ind w:left="0"/>
      </w:pPr>
    </w:p>
    <w:p w14:paraId="46EB3D3C" w14:textId="77777777" w:rsidR="00DA3D5D" w:rsidRPr="00DA3D5D" w:rsidRDefault="00DA3D5D" w:rsidP="00DA3D5D"/>
    <w:p w14:paraId="2602D973" w14:textId="23CD036A" w:rsidR="00DA3D5D" w:rsidRDefault="00DA3D5D" w:rsidP="000A1592">
      <w:pPr>
        <w:pStyle w:val="Heading9"/>
      </w:pPr>
      <w:r>
        <w:lastRenderedPageBreak/>
        <w:t>favorite class</w:t>
      </w:r>
    </w:p>
    <w:p w14:paraId="565CCE71" w14:textId="77777777" w:rsidR="00DA3D5D" w:rsidRDefault="00DA3D5D" w:rsidP="000A1592">
      <w:r>
        <w:tab/>
        <w:t>Verbal queues:</w:t>
      </w:r>
    </w:p>
    <w:p w14:paraId="4168B1B2" w14:textId="77777777" w:rsidR="00DA3D5D" w:rsidRDefault="00DA3D5D" w:rsidP="000A1592">
      <w:pPr>
        <w:pStyle w:val="ListParagraph"/>
        <w:numPr>
          <w:ilvl w:val="0"/>
          <w:numId w:val="4"/>
        </w:numPr>
      </w:pPr>
      <w:r>
        <w:t>“What is your favorite class?”</w:t>
      </w:r>
    </w:p>
    <w:p w14:paraId="6875E209" w14:textId="77777777" w:rsidR="00DA3D5D" w:rsidRDefault="00DA3D5D" w:rsidP="000A1592">
      <w:pPr>
        <w:pStyle w:val="ListParagraph"/>
        <w:numPr>
          <w:ilvl w:val="0"/>
          <w:numId w:val="4"/>
        </w:numPr>
      </w:pPr>
      <w:r>
        <w:t>“What is your favorite C.S. class?”</w:t>
      </w:r>
    </w:p>
    <w:p w14:paraId="0D6D7473" w14:textId="77777777" w:rsidR="00DA3D5D" w:rsidRDefault="00DA3D5D" w:rsidP="000A1592">
      <w:pPr>
        <w:pStyle w:val="ListParagraph"/>
        <w:numPr>
          <w:ilvl w:val="0"/>
          <w:numId w:val="4"/>
        </w:numPr>
      </w:pPr>
      <w:r>
        <w:t>“What is your favorite class at C.W.U.?”</w:t>
      </w:r>
    </w:p>
    <w:p w14:paraId="3B1918F3" w14:textId="77777777" w:rsidR="00DA3D5D" w:rsidRDefault="00DA3D5D" w:rsidP="009F379E">
      <w:pPr>
        <w:ind w:left="0"/>
      </w:pPr>
      <w:r>
        <w:tab/>
        <w:t>Description: NAO will respond with his favorite computer science class.</w:t>
      </w:r>
    </w:p>
    <w:p w14:paraId="4CDEEC75" w14:textId="77777777" w:rsidR="00DA3D5D" w:rsidRDefault="00DA3D5D" w:rsidP="009F379E">
      <w:pPr>
        <w:ind w:left="0"/>
      </w:pPr>
    </w:p>
    <w:p w14:paraId="1F22179A" w14:textId="77777777" w:rsidR="00DA3D5D" w:rsidRDefault="00DA3D5D" w:rsidP="006175C6">
      <w:pPr>
        <w:pStyle w:val="Heading9"/>
      </w:pPr>
      <w:r>
        <w:t>favorite color</w:t>
      </w:r>
    </w:p>
    <w:p w14:paraId="79F03347" w14:textId="77777777" w:rsidR="00DA3D5D" w:rsidRDefault="00DA3D5D" w:rsidP="006175C6">
      <w:r>
        <w:tab/>
        <w:t>Verbal queues:</w:t>
      </w:r>
    </w:p>
    <w:p w14:paraId="0EEC1DD0" w14:textId="77777777" w:rsidR="00DA3D5D" w:rsidRDefault="00DA3D5D" w:rsidP="006175C6">
      <w:pPr>
        <w:pStyle w:val="ListParagraph"/>
        <w:numPr>
          <w:ilvl w:val="0"/>
          <w:numId w:val="4"/>
        </w:numPr>
      </w:pPr>
      <w:r>
        <w:t>“Do you like any colors?”</w:t>
      </w:r>
    </w:p>
    <w:p w14:paraId="13406126" w14:textId="77777777" w:rsidR="00DA3D5D" w:rsidRDefault="00DA3D5D" w:rsidP="006175C6">
      <w:pPr>
        <w:pStyle w:val="ListParagraph"/>
        <w:numPr>
          <w:ilvl w:val="0"/>
          <w:numId w:val="4"/>
        </w:numPr>
      </w:pPr>
      <w:r>
        <w:t>“Do you have a favorite color?”</w:t>
      </w:r>
    </w:p>
    <w:p w14:paraId="27DBA534" w14:textId="77777777" w:rsidR="00DA3D5D" w:rsidRDefault="00DA3D5D" w:rsidP="006175C6">
      <w:pPr>
        <w:pStyle w:val="ListParagraph"/>
        <w:numPr>
          <w:ilvl w:val="0"/>
          <w:numId w:val="4"/>
        </w:numPr>
      </w:pPr>
      <w:r>
        <w:t>“What is your favorite color?”</w:t>
      </w:r>
    </w:p>
    <w:p w14:paraId="305D90C9" w14:textId="77777777" w:rsidR="00DA3D5D" w:rsidRDefault="00DA3D5D" w:rsidP="009F379E">
      <w:pPr>
        <w:ind w:left="0"/>
      </w:pPr>
      <w:r>
        <w:tab/>
        <w:t>Description: NAO will respond with his favorite color.</w:t>
      </w:r>
    </w:p>
    <w:p w14:paraId="10884125" w14:textId="77777777" w:rsidR="00DA3D5D" w:rsidRDefault="00DA3D5D" w:rsidP="009F379E">
      <w:pPr>
        <w:ind w:left="0"/>
      </w:pPr>
    </w:p>
    <w:p w14:paraId="5637DEEA" w14:textId="77777777" w:rsidR="00DA3D5D" w:rsidRDefault="00DA3D5D" w:rsidP="000A1592">
      <w:pPr>
        <w:pStyle w:val="Heading9"/>
      </w:pPr>
      <w:r>
        <w:t>favorite professor</w:t>
      </w:r>
    </w:p>
    <w:p w14:paraId="386F92DF" w14:textId="77777777" w:rsidR="00DA3D5D" w:rsidRDefault="00DA3D5D" w:rsidP="000A1592">
      <w:r>
        <w:tab/>
        <w:t>Verbal queues:</w:t>
      </w:r>
    </w:p>
    <w:p w14:paraId="2B624303" w14:textId="77777777" w:rsidR="00DA3D5D" w:rsidRDefault="00DA3D5D" w:rsidP="000A1592">
      <w:pPr>
        <w:pStyle w:val="ListParagraph"/>
        <w:numPr>
          <w:ilvl w:val="0"/>
          <w:numId w:val="4"/>
        </w:numPr>
      </w:pPr>
      <w:r>
        <w:t>“Who is your favorite professor?”</w:t>
      </w:r>
    </w:p>
    <w:p w14:paraId="73B1A74C" w14:textId="77777777" w:rsidR="00DA3D5D" w:rsidRDefault="00DA3D5D" w:rsidP="000A1592">
      <w:pPr>
        <w:pStyle w:val="ListParagraph"/>
        <w:numPr>
          <w:ilvl w:val="0"/>
          <w:numId w:val="4"/>
        </w:numPr>
      </w:pPr>
      <w:r>
        <w:t>“Do you know any professors?”</w:t>
      </w:r>
    </w:p>
    <w:p w14:paraId="016C0D51" w14:textId="77777777" w:rsidR="00DA3D5D" w:rsidRDefault="00DA3D5D" w:rsidP="00702BC6">
      <w:pPr>
        <w:ind w:left="720"/>
      </w:pPr>
      <w:r>
        <w:t>Description: NAO will respond stating that his favorite professor is the AriGato group’s amazing supervisor, Dr. Davendra!!</w:t>
      </w:r>
    </w:p>
    <w:p w14:paraId="294795E6" w14:textId="77777777" w:rsidR="00DA3D5D" w:rsidRDefault="00DA3D5D" w:rsidP="00702BC6">
      <w:pPr>
        <w:ind w:left="720"/>
      </w:pPr>
    </w:p>
    <w:p w14:paraId="3A4E583F" w14:textId="77777777" w:rsidR="00DA3D5D" w:rsidRDefault="00DA3D5D" w:rsidP="000A1637">
      <w:pPr>
        <w:pStyle w:val="Heading9"/>
      </w:pPr>
      <w:r>
        <w:t>favorite song</w:t>
      </w:r>
    </w:p>
    <w:p w14:paraId="6A9C36FF" w14:textId="77777777" w:rsidR="00DA3D5D" w:rsidRDefault="00DA3D5D" w:rsidP="000A1637">
      <w:r>
        <w:tab/>
        <w:t>Verbal queues:</w:t>
      </w:r>
    </w:p>
    <w:p w14:paraId="05F6CF86" w14:textId="77777777" w:rsidR="00DA3D5D" w:rsidRDefault="00DA3D5D" w:rsidP="000A1637">
      <w:pPr>
        <w:pStyle w:val="ListParagraph"/>
        <w:numPr>
          <w:ilvl w:val="0"/>
          <w:numId w:val="4"/>
        </w:numPr>
      </w:pPr>
      <w:r>
        <w:t>“Do you have a song you like?”</w:t>
      </w:r>
    </w:p>
    <w:p w14:paraId="6883F6F5" w14:textId="77777777" w:rsidR="00DA3D5D" w:rsidRDefault="00DA3D5D" w:rsidP="000A1637">
      <w:pPr>
        <w:pStyle w:val="ListParagraph"/>
        <w:numPr>
          <w:ilvl w:val="0"/>
          <w:numId w:val="4"/>
        </w:numPr>
      </w:pPr>
      <w:r>
        <w:t>“Do you like any songs?”</w:t>
      </w:r>
    </w:p>
    <w:p w14:paraId="29A60672" w14:textId="77777777" w:rsidR="00DA3D5D" w:rsidRDefault="00DA3D5D" w:rsidP="000A1637">
      <w:pPr>
        <w:pStyle w:val="ListParagraph"/>
        <w:numPr>
          <w:ilvl w:val="0"/>
          <w:numId w:val="4"/>
        </w:numPr>
      </w:pPr>
      <w:r>
        <w:t>“Do you like music?”</w:t>
      </w:r>
    </w:p>
    <w:p w14:paraId="61521D67" w14:textId="77777777" w:rsidR="00DA3D5D" w:rsidRDefault="00DA3D5D" w:rsidP="000A1637">
      <w:pPr>
        <w:pStyle w:val="ListParagraph"/>
        <w:numPr>
          <w:ilvl w:val="0"/>
          <w:numId w:val="4"/>
        </w:numPr>
      </w:pPr>
      <w:r>
        <w:t>“Do you have a favorite song?”</w:t>
      </w:r>
    </w:p>
    <w:p w14:paraId="263ED807" w14:textId="77777777" w:rsidR="00DA3D5D" w:rsidRDefault="00DA3D5D" w:rsidP="000A1637">
      <w:pPr>
        <w:pStyle w:val="ListParagraph"/>
        <w:numPr>
          <w:ilvl w:val="0"/>
          <w:numId w:val="4"/>
        </w:numPr>
      </w:pPr>
      <w:r>
        <w:t>“What is your favorite song?”</w:t>
      </w:r>
    </w:p>
    <w:p w14:paraId="53F255B0" w14:textId="77777777" w:rsidR="00DA3D5D" w:rsidRDefault="00DA3D5D" w:rsidP="000A1637">
      <w:pPr>
        <w:ind w:left="0"/>
      </w:pPr>
      <w:r>
        <w:tab/>
        <w:t>Description: NAO will respond with his favorite song, “Single Ladies”!</w:t>
      </w:r>
    </w:p>
    <w:p w14:paraId="12CE3647" w14:textId="77777777" w:rsidR="00DA3D5D" w:rsidRPr="009D00F8" w:rsidRDefault="00DA3D5D" w:rsidP="009F379E">
      <w:pPr>
        <w:ind w:left="0"/>
      </w:pPr>
    </w:p>
    <w:p w14:paraId="0C050681" w14:textId="77777777" w:rsidR="00DA3D5D" w:rsidRDefault="00DA3D5D" w:rsidP="00451C44">
      <w:pPr>
        <w:pStyle w:val="Heading9"/>
      </w:pPr>
      <w:r>
        <w:t>How old are you</w:t>
      </w:r>
    </w:p>
    <w:p w14:paraId="37D74BFE" w14:textId="77777777" w:rsidR="00DA3D5D" w:rsidRDefault="00DA3D5D" w:rsidP="00F911AA">
      <w:r>
        <w:tab/>
        <w:t>Verbal queues:</w:t>
      </w:r>
    </w:p>
    <w:p w14:paraId="598B33E7" w14:textId="77777777" w:rsidR="00DA3D5D" w:rsidRDefault="00DA3D5D" w:rsidP="00AE546B">
      <w:pPr>
        <w:pStyle w:val="ListParagraph"/>
        <w:numPr>
          <w:ilvl w:val="0"/>
          <w:numId w:val="4"/>
        </w:numPr>
      </w:pPr>
      <w:r>
        <w:t>“How old are you?”</w:t>
      </w:r>
    </w:p>
    <w:p w14:paraId="4C52FC95" w14:textId="77777777" w:rsidR="00DA3D5D" w:rsidRDefault="00DA3D5D" w:rsidP="00AE546B">
      <w:pPr>
        <w:pStyle w:val="ListParagraph"/>
        <w:numPr>
          <w:ilvl w:val="0"/>
          <w:numId w:val="4"/>
        </w:numPr>
      </w:pPr>
      <w:r>
        <w:t>“What is your age?”</w:t>
      </w:r>
    </w:p>
    <w:p w14:paraId="67D7CE5D" w14:textId="49990C06" w:rsidR="00DA3D5D" w:rsidRDefault="00DA3D5D" w:rsidP="00DA3D5D">
      <w:r>
        <w:tab/>
        <w:t>Description: NAO will respond with a randomly selected humorous verbal response.</w:t>
      </w:r>
    </w:p>
    <w:p w14:paraId="5D14AF82" w14:textId="77777777" w:rsidR="00DA3D5D" w:rsidRDefault="00DA3D5D" w:rsidP="00D10AB6">
      <w:pPr>
        <w:pStyle w:val="Heading9"/>
      </w:pPr>
      <w:r>
        <w:lastRenderedPageBreak/>
        <w:t>jokes</w:t>
      </w:r>
    </w:p>
    <w:p w14:paraId="7D9DF360" w14:textId="77777777" w:rsidR="00DA3D5D" w:rsidRDefault="00DA3D5D" w:rsidP="00D10AB6">
      <w:r>
        <w:tab/>
        <w:t>Verbal queues:</w:t>
      </w:r>
    </w:p>
    <w:p w14:paraId="2F8EB252" w14:textId="77777777" w:rsidR="00DA3D5D" w:rsidRDefault="00DA3D5D" w:rsidP="00D10AB6">
      <w:pPr>
        <w:pStyle w:val="ListParagraph"/>
        <w:numPr>
          <w:ilvl w:val="0"/>
          <w:numId w:val="4"/>
        </w:numPr>
      </w:pPr>
      <w:r>
        <w:t>“Do you know any jokes?”</w:t>
      </w:r>
    </w:p>
    <w:p w14:paraId="105BC4CA" w14:textId="77777777" w:rsidR="00DA3D5D" w:rsidRDefault="00DA3D5D" w:rsidP="00D10AB6">
      <w:pPr>
        <w:pStyle w:val="ListParagraph"/>
        <w:numPr>
          <w:ilvl w:val="0"/>
          <w:numId w:val="4"/>
        </w:numPr>
      </w:pPr>
      <w:r>
        <w:t>“Tell me a joke.”</w:t>
      </w:r>
    </w:p>
    <w:p w14:paraId="2B993A6C" w14:textId="77777777" w:rsidR="00DA3D5D" w:rsidRDefault="00DA3D5D" w:rsidP="00D10AB6">
      <w:pPr>
        <w:pStyle w:val="ListParagraph"/>
        <w:numPr>
          <w:ilvl w:val="0"/>
          <w:numId w:val="4"/>
        </w:numPr>
      </w:pPr>
      <w:r>
        <w:t>“Can you tell me any jokes?”</w:t>
      </w:r>
    </w:p>
    <w:p w14:paraId="30630E30" w14:textId="77777777" w:rsidR="00DA3D5D" w:rsidRDefault="00DA3D5D" w:rsidP="00D10AB6">
      <w:r>
        <w:tab/>
        <w:t>Description: NAO will respond with a randomly selected interactive joke.</w:t>
      </w:r>
    </w:p>
    <w:p w14:paraId="63240FD1" w14:textId="77777777" w:rsidR="00DA3D5D" w:rsidRDefault="00DA3D5D" w:rsidP="00D10AB6">
      <w:pPr>
        <w:pStyle w:val="Heading9"/>
        <w:ind w:left="0"/>
      </w:pPr>
    </w:p>
    <w:p w14:paraId="797FB098" w14:textId="77777777" w:rsidR="00DA3D5D" w:rsidRDefault="00DA3D5D" w:rsidP="003A32C5">
      <w:pPr>
        <w:pStyle w:val="Heading9"/>
      </w:pPr>
      <w:r>
        <w:t>see you later, alligator</w:t>
      </w:r>
    </w:p>
    <w:p w14:paraId="32A6B819" w14:textId="77777777" w:rsidR="00DA3D5D" w:rsidRDefault="00DA3D5D" w:rsidP="003A32C5">
      <w:r>
        <w:tab/>
        <w:t>Verbal queues:</w:t>
      </w:r>
    </w:p>
    <w:p w14:paraId="40F15ABE" w14:textId="77777777" w:rsidR="00DA3D5D" w:rsidRDefault="00DA3D5D" w:rsidP="003A32C5">
      <w:pPr>
        <w:pStyle w:val="ListParagraph"/>
        <w:numPr>
          <w:ilvl w:val="0"/>
          <w:numId w:val="4"/>
        </w:numPr>
      </w:pPr>
      <w:r>
        <w:t>“See you later Alligator”</w:t>
      </w:r>
    </w:p>
    <w:p w14:paraId="063305B1" w14:textId="77777777" w:rsidR="00DA3D5D" w:rsidRDefault="00DA3D5D" w:rsidP="003A32C5">
      <w:pPr>
        <w:ind w:left="0"/>
      </w:pPr>
      <w:r>
        <w:tab/>
        <w:t>Description: NAO will respond with “in a while, crocodile”.</w:t>
      </w:r>
    </w:p>
    <w:p w14:paraId="6E6E0288" w14:textId="77777777" w:rsidR="00DA3D5D" w:rsidRPr="00F911AA" w:rsidRDefault="00DA3D5D" w:rsidP="003A32C5">
      <w:pPr>
        <w:ind w:left="0"/>
      </w:pPr>
    </w:p>
    <w:p w14:paraId="0D641432" w14:textId="77777777" w:rsidR="00DA3D5D" w:rsidRDefault="00DA3D5D" w:rsidP="00451C44">
      <w:pPr>
        <w:pStyle w:val="Heading9"/>
      </w:pPr>
      <w:r>
        <w:t>Sing the anthem</w:t>
      </w:r>
    </w:p>
    <w:p w14:paraId="53676E25" w14:textId="77777777" w:rsidR="00DA3D5D" w:rsidRDefault="00DA3D5D" w:rsidP="00F911AA">
      <w:r>
        <w:tab/>
        <w:t>Verbal queues:</w:t>
      </w:r>
    </w:p>
    <w:p w14:paraId="41F9732F" w14:textId="77777777" w:rsidR="00DA3D5D" w:rsidRDefault="00DA3D5D" w:rsidP="00835352">
      <w:pPr>
        <w:pStyle w:val="ListParagraph"/>
        <w:numPr>
          <w:ilvl w:val="0"/>
          <w:numId w:val="4"/>
        </w:numPr>
      </w:pPr>
      <w:r>
        <w:t>“Sing the [national] anthem.”</w:t>
      </w:r>
    </w:p>
    <w:p w14:paraId="19C4A193" w14:textId="77777777" w:rsidR="00DA3D5D" w:rsidRDefault="00DA3D5D" w:rsidP="00835352">
      <w:pPr>
        <w:pStyle w:val="ListParagraph"/>
        <w:numPr>
          <w:ilvl w:val="0"/>
          <w:numId w:val="4"/>
        </w:numPr>
      </w:pPr>
      <w:r>
        <w:t>“Sing [national] anthem.”</w:t>
      </w:r>
    </w:p>
    <w:p w14:paraId="27775387" w14:textId="77777777" w:rsidR="00DA3D5D" w:rsidRDefault="00DA3D5D" w:rsidP="00835352">
      <w:pPr>
        <w:pStyle w:val="ListParagraph"/>
        <w:numPr>
          <w:ilvl w:val="0"/>
          <w:numId w:val="4"/>
        </w:numPr>
      </w:pPr>
      <w:r>
        <w:t>“Can you sing the [national] anthem?”</w:t>
      </w:r>
    </w:p>
    <w:p w14:paraId="27CC34B1" w14:textId="77777777" w:rsidR="00DA3D5D" w:rsidRDefault="00DA3D5D" w:rsidP="00835352">
      <w:pPr>
        <w:pStyle w:val="ListParagraph"/>
        <w:numPr>
          <w:ilvl w:val="0"/>
          <w:numId w:val="4"/>
        </w:numPr>
      </w:pPr>
      <w:r>
        <w:t>“Do you know the [national] anthem?”</w:t>
      </w:r>
    </w:p>
    <w:p w14:paraId="600E2B30" w14:textId="77777777" w:rsidR="00DA3D5D" w:rsidRDefault="00DA3D5D" w:rsidP="00CE3F33">
      <w:pPr>
        <w:pStyle w:val="ListParagraph"/>
        <w:numPr>
          <w:ilvl w:val="0"/>
          <w:numId w:val="4"/>
        </w:numPr>
      </w:pPr>
      <w:r>
        <w:t>“Sing the Star Spangled Banner.”</w:t>
      </w:r>
    </w:p>
    <w:p w14:paraId="1A9BB5D1" w14:textId="77777777" w:rsidR="00DA3D5D" w:rsidRDefault="00DA3D5D" w:rsidP="00835352">
      <w:pPr>
        <w:ind w:left="717"/>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35352">
      <w:pPr>
        <w:ind w:left="717"/>
      </w:pPr>
      <w:r>
        <w:rPr>
          <w:b/>
        </w:rPr>
        <w:t xml:space="preserve">Note: </w:t>
      </w:r>
      <w:r>
        <w:t>“[national]” in the Verbal Queues section means the word is optional within the command.</w:t>
      </w:r>
    </w:p>
    <w:p w14:paraId="20AC4637" w14:textId="77777777" w:rsidR="00DA3D5D" w:rsidRPr="00F911AA" w:rsidRDefault="00DA3D5D" w:rsidP="00DA3D5D">
      <w:pPr>
        <w:ind w:left="0"/>
      </w:pPr>
    </w:p>
    <w:p w14:paraId="0C0E72A4" w14:textId="77777777" w:rsidR="00DA3D5D" w:rsidRDefault="00DA3D5D" w:rsidP="00F911AA">
      <w:pPr>
        <w:pStyle w:val="Heading9"/>
        <w:ind w:left="0"/>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A31C80">
      <w:r>
        <w:tab/>
        <w:t>Verbal queues:</w:t>
      </w:r>
    </w:p>
    <w:p w14:paraId="314BC4C0" w14:textId="77777777" w:rsidR="00DA3D5D" w:rsidRDefault="00DA3D5D" w:rsidP="004C1088">
      <w:pPr>
        <w:pStyle w:val="ListParagraph"/>
        <w:numPr>
          <w:ilvl w:val="0"/>
          <w:numId w:val="4"/>
        </w:numPr>
      </w:pPr>
      <w:r>
        <w:t>“What time is it?”</w:t>
      </w:r>
    </w:p>
    <w:p w14:paraId="42C7B4CB" w14:textId="77777777" w:rsidR="00DA3D5D" w:rsidRDefault="00DA3D5D" w:rsidP="00EB3320">
      <w:pPr>
        <w:pStyle w:val="ListParagraph"/>
        <w:numPr>
          <w:ilvl w:val="0"/>
          <w:numId w:val="4"/>
        </w:numPr>
      </w:pPr>
      <w:r>
        <w:t>“Do you know the time?”</w:t>
      </w:r>
    </w:p>
    <w:p w14:paraId="026FAEAF" w14:textId="77777777" w:rsidR="00DA3D5D" w:rsidRDefault="00DA3D5D" w:rsidP="00EB3320">
      <w:pPr>
        <w:pStyle w:val="ListParagraph"/>
        <w:numPr>
          <w:ilvl w:val="0"/>
          <w:numId w:val="4"/>
        </w:numPr>
      </w:pPr>
      <w:r>
        <w:t>“Can you tell me the time?”</w:t>
      </w:r>
    </w:p>
    <w:p w14:paraId="118D285F" w14:textId="77777777" w:rsidR="00DA3D5D" w:rsidRDefault="00DA3D5D" w:rsidP="00EB3320">
      <w:pPr>
        <w:pStyle w:val="ListParagraph"/>
        <w:numPr>
          <w:ilvl w:val="0"/>
          <w:numId w:val="4"/>
        </w:numPr>
      </w:pPr>
      <w:r>
        <w:t>“Tell me the time”</w:t>
      </w:r>
    </w:p>
    <w:p w14:paraId="6F529236" w14:textId="77777777" w:rsidR="00DA3D5D" w:rsidRDefault="00DA3D5D" w:rsidP="00EB3320">
      <w:pPr>
        <w:pStyle w:val="ListParagraph"/>
        <w:ind w:left="1440"/>
      </w:pPr>
    </w:p>
    <w:p w14:paraId="4DC02052" w14:textId="77777777" w:rsidR="00DA3D5D" w:rsidRPr="00F911AA" w:rsidRDefault="00DA3D5D" w:rsidP="00EB3320">
      <w:pPr>
        <w:pStyle w:val="ListParagraph"/>
        <w:ind w:left="717"/>
      </w:pPr>
      <w:r>
        <w:t>Description: NAO will respond with the current Time according to what time zone is given by IP. If Nao is connected to a VPN the time may not be local time.</w:t>
      </w:r>
    </w:p>
    <w:p w14:paraId="5EA4C99F" w14:textId="77777777" w:rsidR="00DA3D5D" w:rsidRDefault="00DA3D5D" w:rsidP="00A31C80">
      <w:pPr>
        <w:ind w:left="0"/>
      </w:pPr>
    </w:p>
    <w:p w14:paraId="72D7BED0" w14:textId="77777777" w:rsidR="00DA3D5D" w:rsidRPr="0048090A" w:rsidRDefault="00DA3D5D" w:rsidP="0048090A">
      <w:pPr>
        <w:pStyle w:val="Heading2"/>
        <w:ind w:left="0"/>
      </w:pPr>
      <w:r>
        <w:t>2</w:t>
      </w:r>
      <w:r w:rsidRPr="0048090A">
        <w:t>.</w:t>
      </w:r>
      <w:r>
        <w:t>3</w:t>
      </w:r>
      <w:r w:rsidRPr="0048090A">
        <w:t xml:space="preserve"> </w:t>
      </w:r>
      <w:r>
        <w:t>internet-based requests &amp; responses</w:t>
      </w:r>
    </w:p>
    <w:p w14:paraId="59C01A89" w14:textId="77777777" w:rsidR="00DA3D5D" w:rsidRDefault="00DA3D5D" w:rsidP="00451C44">
      <w:pPr>
        <w:pStyle w:val="Caption"/>
        <w:rPr>
          <w:i/>
        </w:rPr>
      </w:pPr>
      <w:r>
        <w:rPr>
          <w:i/>
        </w:rPr>
        <w:t>Robot m</w:t>
      </w:r>
      <w:r w:rsidRPr="00451C44">
        <w:rPr>
          <w:i/>
        </w:rPr>
        <w:t>ovie Information</w:t>
      </w:r>
    </w:p>
    <w:p w14:paraId="39C6E60B" w14:textId="77777777" w:rsidR="00DA3D5D" w:rsidRDefault="00DA3D5D" w:rsidP="00F911AA">
      <w:r>
        <w:tab/>
        <w:t>Verbal queues:</w:t>
      </w:r>
    </w:p>
    <w:p w14:paraId="1E73F988" w14:textId="77777777" w:rsidR="00DA3D5D" w:rsidRDefault="00DA3D5D" w:rsidP="009F379E">
      <w:pPr>
        <w:pStyle w:val="ListParagraph"/>
        <w:numPr>
          <w:ilvl w:val="0"/>
          <w:numId w:val="5"/>
        </w:numPr>
      </w:pPr>
      <w:r>
        <w:lastRenderedPageBreak/>
        <w:t>“Tell me about a movie.”</w:t>
      </w:r>
    </w:p>
    <w:p w14:paraId="62389F76" w14:textId="77777777" w:rsidR="00DA3D5D" w:rsidRDefault="00DA3D5D" w:rsidP="009F379E">
      <w:pPr>
        <w:pStyle w:val="ListParagraph"/>
        <w:numPr>
          <w:ilvl w:val="0"/>
          <w:numId w:val="5"/>
        </w:numPr>
      </w:pPr>
      <w:r>
        <w:t>“Do you know any movies?</w:t>
      </w:r>
    </w:p>
    <w:p w14:paraId="314A4F87" w14:textId="77777777" w:rsidR="00DA3D5D" w:rsidRDefault="00DA3D5D" w:rsidP="009F379E">
      <w:pPr>
        <w:pStyle w:val="ListParagraph"/>
        <w:numPr>
          <w:ilvl w:val="0"/>
          <w:numId w:val="5"/>
        </w:numPr>
      </w:pPr>
      <w:r>
        <w:t>“Do you like movies?”</w:t>
      </w:r>
    </w:p>
    <w:p w14:paraId="0AD9C9D5" w14:textId="77777777" w:rsidR="00DA3D5D" w:rsidRDefault="00DA3D5D" w:rsidP="00CE3F33">
      <w:pPr>
        <w:ind w:left="717"/>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CE3F33">
      <w:pPr>
        <w:ind w:left="717"/>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DA3D5D">
            <w:pPr>
              <w:jc w:val="center"/>
            </w:pPr>
            <w:r w:rsidRPr="00DA3D5D">
              <w:t>Astro Boy</w:t>
            </w:r>
          </w:p>
        </w:tc>
        <w:tc>
          <w:tcPr>
            <w:tcW w:w="3117" w:type="dxa"/>
          </w:tcPr>
          <w:p w14:paraId="359B2950" w14:textId="77777777" w:rsidR="00DA3D5D" w:rsidRPr="00DA3D5D" w:rsidRDefault="00DA3D5D" w:rsidP="00DA3D5D">
            <w:pPr>
              <w:jc w:val="center"/>
            </w:pPr>
            <w:r w:rsidRPr="00DA3D5D">
              <w:t>Big Hero 6</w:t>
            </w:r>
          </w:p>
        </w:tc>
        <w:tc>
          <w:tcPr>
            <w:tcW w:w="3117" w:type="dxa"/>
          </w:tcPr>
          <w:p w14:paraId="1C8CC1AC" w14:textId="77777777" w:rsidR="00DA3D5D" w:rsidRPr="00DA3D5D" w:rsidRDefault="00DA3D5D" w:rsidP="00DA3D5D">
            <w:pPr>
              <w:jc w:val="center"/>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DA3D5D">
            <w:pPr>
              <w:jc w:val="center"/>
            </w:pPr>
            <w:proofErr w:type="spellStart"/>
            <w:r>
              <w:t>C</w:t>
            </w:r>
            <w:r w:rsidRPr="00DA3D5D">
              <w:t>happie</w:t>
            </w:r>
            <w:proofErr w:type="spellEnd"/>
          </w:p>
        </w:tc>
        <w:tc>
          <w:tcPr>
            <w:tcW w:w="3117" w:type="dxa"/>
          </w:tcPr>
          <w:p w14:paraId="09127EBB" w14:textId="77777777" w:rsidR="00DA3D5D" w:rsidRPr="00DA3D5D" w:rsidRDefault="00DA3D5D" w:rsidP="00DA3D5D">
            <w:pPr>
              <w:jc w:val="center"/>
            </w:pPr>
            <w:r w:rsidRPr="00DA3D5D">
              <w:t>I Robot</w:t>
            </w:r>
          </w:p>
        </w:tc>
        <w:tc>
          <w:tcPr>
            <w:tcW w:w="3117" w:type="dxa"/>
          </w:tcPr>
          <w:p w14:paraId="25946EB4" w14:textId="77777777" w:rsidR="00DA3D5D" w:rsidRPr="00DA3D5D" w:rsidRDefault="00DA3D5D" w:rsidP="00DA3D5D">
            <w:pPr>
              <w:jc w:val="center"/>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DA3D5D">
            <w:pPr>
              <w:jc w:val="center"/>
            </w:pPr>
            <w:r w:rsidRPr="00DA3D5D">
              <w:t>Making Mr. Right</w:t>
            </w:r>
          </w:p>
        </w:tc>
        <w:tc>
          <w:tcPr>
            <w:tcW w:w="3117" w:type="dxa"/>
          </w:tcPr>
          <w:p w14:paraId="25AEE370" w14:textId="77777777" w:rsidR="00DA3D5D" w:rsidRPr="00DA3D5D" w:rsidRDefault="00DA3D5D" w:rsidP="00DA3D5D">
            <w:pPr>
              <w:jc w:val="center"/>
            </w:pPr>
            <w:r w:rsidRPr="00DA3D5D">
              <w:t>The Matrix</w:t>
            </w:r>
          </w:p>
        </w:tc>
        <w:tc>
          <w:tcPr>
            <w:tcW w:w="3117" w:type="dxa"/>
          </w:tcPr>
          <w:p w14:paraId="4157F722" w14:textId="77777777" w:rsidR="00DA3D5D" w:rsidRPr="00DA3D5D" w:rsidRDefault="00DA3D5D" w:rsidP="00DA3D5D">
            <w:pPr>
              <w:jc w:val="center"/>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DA3D5D">
            <w:pPr>
              <w:jc w:val="center"/>
            </w:pPr>
            <w:r w:rsidRPr="00DA3D5D">
              <w:t>Real Steel</w:t>
            </w:r>
          </w:p>
        </w:tc>
        <w:tc>
          <w:tcPr>
            <w:tcW w:w="3117" w:type="dxa"/>
          </w:tcPr>
          <w:p w14:paraId="6548662A" w14:textId="77777777" w:rsidR="00DA3D5D" w:rsidRPr="00DA3D5D" w:rsidRDefault="00DA3D5D" w:rsidP="00DA3D5D">
            <w:pPr>
              <w:jc w:val="center"/>
            </w:pPr>
            <w:r w:rsidRPr="00DA3D5D">
              <w:t>Robocop</w:t>
            </w:r>
          </w:p>
        </w:tc>
        <w:tc>
          <w:tcPr>
            <w:tcW w:w="3117" w:type="dxa"/>
          </w:tcPr>
          <w:p w14:paraId="2584508C" w14:textId="77777777" w:rsidR="00DA3D5D" w:rsidRPr="00DA3D5D" w:rsidRDefault="00DA3D5D" w:rsidP="00DA3D5D">
            <w:pPr>
              <w:jc w:val="center"/>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DA3D5D">
            <w:pPr>
              <w:jc w:val="center"/>
            </w:pPr>
            <w:r w:rsidRPr="00DA3D5D">
              <w:t>Robot Overlords</w:t>
            </w:r>
          </w:p>
        </w:tc>
        <w:tc>
          <w:tcPr>
            <w:tcW w:w="3117" w:type="dxa"/>
          </w:tcPr>
          <w:p w14:paraId="336FE2C7" w14:textId="77777777" w:rsidR="00DA3D5D" w:rsidRPr="00DA3D5D" w:rsidRDefault="00DA3D5D" w:rsidP="00DA3D5D">
            <w:pPr>
              <w:jc w:val="center"/>
            </w:pPr>
            <w:r w:rsidRPr="00DA3D5D">
              <w:t>Robots</w:t>
            </w:r>
          </w:p>
        </w:tc>
        <w:tc>
          <w:tcPr>
            <w:tcW w:w="3117" w:type="dxa"/>
          </w:tcPr>
          <w:p w14:paraId="665BB51F" w14:textId="77777777" w:rsidR="00DA3D5D" w:rsidRPr="00DA3D5D" w:rsidRDefault="00DA3D5D" w:rsidP="00DA3D5D">
            <w:pPr>
              <w:jc w:val="center"/>
            </w:pPr>
            <w:r w:rsidRPr="00DA3D5D">
              <w:t>Saturn 3</w:t>
            </w:r>
          </w:p>
        </w:tc>
      </w:tr>
      <w:tr w:rsidR="00DA3D5D" w:rsidRPr="00DA3D5D" w14:paraId="204206B9" w14:textId="77777777" w:rsidTr="00DA3D5D">
        <w:tc>
          <w:tcPr>
            <w:tcW w:w="3116" w:type="dxa"/>
          </w:tcPr>
          <w:p w14:paraId="2A185264" w14:textId="77777777" w:rsidR="00DA3D5D" w:rsidRPr="00DA3D5D" w:rsidRDefault="00DA3D5D" w:rsidP="00DA3D5D">
            <w:pPr>
              <w:jc w:val="center"/>
            </w:pPr>
            <w:r w:rsidRPr="00DA3D5D">
              <w:t>Spare Parts</w:t>
            </w:r>
          </w:p>
        </w:tc>
        <w:tc>
          <w:tcPr>
            <w:tcW w:w="3117" w:type="dxa"/>
          </w:tcPr>
          <w:p w14:paraId="021D8C3E" w14:textId="77777777" w:rsidR="00DA3D5D" w:rsidRPr="00DA3D5D" w:rsidRDefault="00DA3D5D" w:rsidP="00DA3D5D">
            <w:pPr>
              <w:jc w:val="center"/>
            </w:pPr>
            <w:r w:rsidRPr="00DA3D5D">
              <w:t>Surrogates</w:t>
            </w:r>
          </w:p>
        </w:tc>
        <w:tc>
          <w:tcPr>
            <w:tcW w:w="3117" w:type="dxa"/>
          </w:tcPr>
          <w:p w14:paraId="4299C5B2" w14:textId="77777777" w:rsidR="00DA3D5D" w:rsidRPr="00DA3D5D" w:rsidRDefault="00DA3D5D" w:rsidP="00DA3D5D">
            <w:pPr>
              <w:jc w:val="center"/>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DA3D5D">
            <w:pPr>
              <w:jc w:val="center"/>
            </w:pPr>
            <w:r w:rsidRPr="00DA3D5D">
              <w:t>Transformers</w:t>
            </w:r>
          </w:p>
        </w:tc>
        <w:tc>
          <w:tcPr>
            <w:tcW w:w="3117" w:type="dxa"/>
          </w:tcPr>
          <w:p w14:paraId="09280EF3" w14:textId="77777777" w:rsidR="00DA3D5D" w:rsidRPr="00DA3D5D" w:rsidRDefault="00DA3D5D" w:rsidP="00DA3D5D">
            <w:pPr>
              <w:jc w:val="center"/>
            </w:pPr>
            <w:r w:rsidRPr="00DA3D5D">
              <w:t>Wall-E</w:t>
            </w:r>
          </w:p>
        </w:tc>
        <w:tc>
          <w:tcPr>
            <w:tcW w:w="3117" w:type="dxa"/>
          </w:tcPr>
          <w:p w14:paraId="60D24822" w14:textId="77777777" w:rsidR="00DA3D5D" w:rsidRPr="00DA3D5D" w:rsidRDefault="00DA3D5D" w:rsidP="00DA3D5D">
            <w:pPr>
              <w:jc w:val="center"/>
            </w:pPr>
          </w:p>
        </w:tc>
      </w:tr>
    </w:tbl>
    <w:p w14:paraId="60B9A527" w14:textId="77777777" w:rsidR="00DA3D5D" w:rsidRPr="00F911AA" w:rsidRDefault="00DA3D5D" w:rsidP="00EE7A9B">
      <w:pPr>
        <w:pStyle w:val="ListParagraph"/>
        <w:ind w:left="1440"/>
      </w:pPr>
    </w:p>
    <w:p w14:paraId="4D01A148" w14:textId="77777777" w:rsidR="00DA3D5D" w:rsidRPr="00451C44" w:rsidRDefault="00DA3D5D" w:rsidP="00F911AA">
      <w:pPr>
        <w:pStyle w:val="Caption"/>
        <w:rPr>
          <w:i/>
        </w:rPr>
      </w:pPr>
      <w:r w:rsidRPr="00451C44">
        <w:rPr>
          <w:i/>
        </w:rPr>
        <w:t>Temperature</w:t>
      </w:r>
    </w:p>
    <w:p w14:paraId="5295385F" w14:textId="77777777" w:rsidR="00DA3D5D" w:rsidRDefault="00DA3D5D" w:rsidP="00F911AA">
      <w:r>
        <w:tab/>
        <w:t>Verbal queues:</w:t>
      </w:r>
    </w:p>
    <w:p w14:paraId="41A07FF6" w14:textId="77777777" w:rsidR="00DA3D5D" w:rsidRDefault="00DA3D5D" w:rsidP="00AE546B">
      <w:pPr>
        <w:pStyle w:val="ListParagraph"/>
        <w:numPr>
          <w:ilvl w:val="0"/>
          <w:numId w:val="5"/>
        </w:numPr>
      </w:pPr>
      <w:r>
        <w:t>“What is the current temperature of Ellensburg?”</w:t>
      </w:r>
    </w:p>
    <w:p w14:paraId="4559C5FA" w14:textId="77777777" w:rsidR="00DA3D5D" w:rsidRDefault="00DA3D5D" w:rsidP="00AE546B">
      <w:pPr>
        <w:pStyle w:val="ListParagraph"/>
        <w:numPr>
          <w:ilvl w:val="0"/>
          <w:numId w:val="5"/>
        </w:numPr>
      </w:pPr>
      <w:r>
        <w:t>“What’s the current temperature?”</w:t>
      </w:r>
    </w:p>
    <w:p w14:paraId="200CD7D9" w14:textId="77777777" w:rsidR="00DA3D5D" w:rsidRDefault="00DA3D5D" w:rsidP="00AE546B">
      <w:pPr>
        <w:pStyle w:val="ListParagraph"/>
        <w:numPr>
          <w:ilvl w:val="0"/>
          <w:numId w:val="5"/>
        </w:numPr>
      </w:pPr>
      <w:r>
        <w:t>“What is the temperature?”</w:t>
      </w:r>
    </w:p>
    <w:p w14:paraId="27C15303" w14:textId="77777777" w:rsidR="00DA3D5D" w:rsidRDefault="00DA3D5D" w:rsidP="00AE546B">
      <w:pPr>
        <w:pStyle w:val="ListParagraph"/>
        <w:numPr>
          <w:ilvl w:val="0"/>
          <w:numId w:val="5"/>
        </w:numPr>
      </w:pPr>
      <w:r>
        <w:t>“How hot is it outside?”</w:t>
      </w:r>
    </w:p>
    <w:p w14:paraId="3E9A4FE4" w14:textId="77777777" w:rsidR="00DA3D5D" w:rsidRDefault="00DA3D5D" w:rsidP="00AE546B">
      <w:pPr>
        <w:pStyle w:val="ListParagraph"/>
        <w:numPr>
          <w:ilvl w:val="0"/>
          <w:numId w:val="5"/>
        </w:numPr>
      </w:pPr>
      <w:r>
        <w:t>“How cold is it outside?”</w:t>
      </w:r>
    </w:p>
    <w:p w14:paraId="40F7A157" w14:textId="77777777" w:rsidR="00DA3D5D" w:rsidRDefault="00DA3D5D" w:rsidP="00AE546B">
      <w:pPr>
        <w:pStyle w:val="ListParagraph"/>
        <w:numPr>
          <w:ilvl w:val="0"/>
          <w:numId w:val="5"/>
        </w:numPr>
      </w:pPr>
      <w:r>
        <w:t>“How hot is it?”</w:t>
      </w:r>
    </w:p>
    <w:p w14:paraId="76F55354" w14:textId="77777777" w:rsidR="00DA3D5D" w:rsidRDefault="00DA3D5D" w:rsidP="00AE546B">
      <w:pPr>
        <w:pStyle w:val="ListParagraph"/>
        <w:numPr>
          <w:ilvl w:val="0"/>
          <w:numId w:val="5"/>
        </w:numPr>
      </w:pPr>
      <w:r>
        <w:t>“How cold is it?”</w:t>
      </w:r>
    </w:p>
    <w:p w14:paraId="3C8ABDB8" w14:textId="77777777" w:rsidR="00DA3D5D" w:rsidRDefault="00DA3D5D" w:rsidP="00AE546B">
      <w:pPr>
        <w:pStyle w:val="ListParagraph"/>
        <w:numPr>
          <w:ilvl w:val="0"/>
          <w:numId w:val="5"/>
        </w:numPr>
      </w:pPr>
      <w:r>
        <w:t>“What about the weather?”</w:t>
      </w:r>
    </w:p>
    <w:p w14:paraId="319D0D97" w14:textId="77777777" w:rsidR="00DA3D5D" w:rsidRDefault="00DA3D5D" w:rsidP="00CF6DFD">
      <w:pPr>
        <w:ind w:left="717"/>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CF6DFD">
      <w:pPr>
        <w:ind w:left="717"/>
      </w:pPr>
      <w:r>
        <w:t>*This module works only in Fahrenheit, not Celsius.</w:t>
      </w:r>
    </w:p>
    <w:p w14:paraId="56091A15" w14:textId="77777777" w:rsidR="00DA3D5D" w:rsidRDefault="00DA3D5D" w:rsidP="00CF6DFD">
      <w:pPr>
        <w:ind w:left="717"/>
      </w:pPr>
    </w:p>
    <w:p w14:paraId="363A8A32" w14:textId="77777777" w:rsidR="00DA3D5D" w:rsidRPr="00451C44" w:rsidRDefault="00DA3D5D" w:rsidP="00CE3F33">
      <w:pPr>
        <w:pStyle w:val="Caption"/>
        <w:rPr>
          <w:i/>
        </w:rPr>
      </w:pPr>
      <w:r>
        <w:rPr>
          <w:i/>
        </w:rPr>
        <w:t>weather-based clothing recommender</w:t>
      </w:r>
    </w:p>
    <w:p w14:paraId="7ED46F96" w14:textId="77777777" w:rsidR="00DA3D5D" w:rsidRDefault="00DA3D5D" w:rsidP="00CE3F33">
      <w:r>
        <w:tab/>
        <w:t>Verbal queues:</w:t>
      </w:r>
    </w:p>
    <w:p w14:paraId="36C9BC03" w14:textId="77777777" w:rsidR="00DA3D5D" w:rsidRDefault="00DA3D5D" w:rsidP="004304B9">
      <w:pPr>
        <w:pStyle w:val="ListParagraph"/>
        <w:numPr>
          <w:ilvl w:val="0"/>
          <w:numId w:val="5"/>
        </w:numPr>
      </w:pPr>
      <w:r>
        <w:t>“What should I wear outside today?”</w:t>
      </w:r>
    </w:p>
    <w:p w14:paraId="743E95EE" w14:textId="77777777" w:rsidR="00DA3D5D" w:rsidRDefault="00DA3D5D" w:rsidP="004304B9">
      <w:pPr>
        <w:pStyle w:val="ListParagraph"/>
        <w:numPr>
          <w:ilvl w:val="0"/>
          <w:numId w:val="5"/>
        </w:numPr>
      </w:pPr>
      <w:r>
        <w:t>“What should I wear outside?”</w:t>
      </w:r>
    </w:p>
    <w:p w14:paraId="200AB94F" w14:textId="77777777" w:rsidR="00DA3D5D" w:rsidRDefault="00DA3D5D" w:rsidP="004304B9">
      <w:pPr>
        <w:pStyle w:val="ListParagraph"/>
        <w:numPr>
          <w:ilvl w:val="0"/>
          <w:numId w:val="5"/>
        </w:numPr>
      </w:pPr>
      <w:r>
        <w:t>“Should I wear a jacket today?”</w:t>
      </w:r>
    </w:p>
    <w:p w14:paraId="5673CA43" w14:textId="77777777" w:rsidR="00DA3D5D" w:rsidRDefault="00DA3D5D" w:rsidP="004304B9">
      <w:pPr>
        <w:pStyle w:val="ListParagraph"/>
        <w:numPr>
          <w:ilvl w:val="0"/>
          <w:numId w:val="5"/>
        </w:numPr>
      </w:pPr>
      <w:r>
        <w:lastRenderedPageBreak/>
        <w:t>“Should I wear a jacket?”</w:t>
      </w:r>
    </w:p>
    <w:p w14:paraId="33235FE1" w14:textId="77777777" w:rsidR="00DA3D5D" w:rsidRDefault="00DA3D5D" w:rsidP="004304B9">
      <w:pPr>
        <w:pStyle w:val="ListParagraph"/>
        <w:numPr>
          <w:ilvl w:val="0"/>
          <w:numId w:val="5"/>
        </w:numPr>
      </w:pPr>
      <w:r>
        <w:t>“What should I wear today?”</w:t>
      </w:r>
    </w:p>
    <w:p w14:paraId="6F221805" w14:textId="77777777" w:rsidR="00DA3D5D" w:rsidRDefault="00DA3D5D" w:rsidP="004304B9">
      <w:pPr>
        <w:pStyle w:val="ListParagraph"/>
        <w:numPr>
          <w:ilvl w:val="0"/>
          <w:numId w:val="5"/>
        </w:numPr>
      </w:pPr>
      <w:r>
        <w:t>“What should I wear?”</w:t>
      </w:r>
    </w:p>
    <w:p w14:paraId="0A007D7E" w14:textId="77777777" w:rsidR="00DA3D5D" w:rsidRDefault="00DA3D5D" w:rsidP="004304B9">
      <w:pPr>
        <w:pStyle w:val="ListParagraph"/>
        <w:numPr>
          <w:ilvl w:val="0"/>
          <w:numId w:val="5"/>
        </w:numPr>
      </w:pPr>
      <w:r>
        <w:t>“Do I need a jacket today?”</w:t>
      </w:r>
    </w:p>
    <w:p w14:paraId="4FDB000C" w14:textId="77777777" w:rsidR="00DA3D5D" w:rsidRDefault="00DA3D5D" w:rsidP="004304B9">
      <w:pPr>
        <w:pStyle w:val="ListParagraph"/>
        <w:numPr>
          <w:ilvl w:val="0"/>
          <w:numId w:val="5"/>
        </w:numPr>
      </w:pPr>
      <w:r>
        <w:t>“Do I need a jacket?”</w:t>
      </w:r>
    </w:p>
    <w:p w14:paraId="1F9DABD2" w14:textId="77777777" w:rsidR="00DA3D5D" w:rsidRDefault="00DA3D5D" w:rsidP="004304B9">
      <w:pPr>
        <w:pStyle w:val="ListParagraph"/>
        <w:numPr>
          <w:ilvl w:val="0"/>
          <w:numId w:val="5"/>
        </w:numPr>
      </w:pPr>
      <w:r>
        <w:t>“What clothing should I wear today?”</w:t>
      </w:r>
    </w:p>
    <w:p w14:paraId="7ED55A7F" w14:textId="77777777" w:rsidR="00DA3D5D" w:rsidRDefault="00DA3D5D" w:rsidP="004304B9">
      <w:pPr>
        <w:pStyle w:val="ListParagraph"/>
        <w:numPr>
          <w:ilvl w:val="0"/>
          <w:numId w:val="5"/>
        </w:numPr>
      </w:pPr>
      <w:r>
        <w:t>“What clothing should I wear?”</w:t>
      </w:r>
    </w:p>
    <w:p w14:paraId="59FDB7B7" w14:textId="77777777" w:rsidR="00DA3D5D" w:rsidRDefault="00DA3D5D" w:rsidP="004304B9">
      <w:pPr>
        <w:pStyle w:val="ListParagraph"/>
        <w:numPr>
          <w:ilvl w:val="0"/>
          <w:numId w:val="5"/>
        </w:numPr>
      </w:pPr>
      <w:r>
        <w:t>“What outfit should I wear today?”</w:t>
      </w:r>
    </w:p>
    <w:p w14:paraId="757DD1CD" w14:textId="77777777" w:rsidR="00DA3D5D" w:rsidRDefault="00DA3D5D" w:rsidP="004304B9">
      <w:pPr>
        <w:pStyle w:val="ListParagraph"/>
        <w:numPr>
          <w:ilvl w:val="0"/>
          <w:numId w:val="5"/>
        </w:numPr>
      </w:pPr>
      <w:r>
        <w:t>“What outfit should I wear?”</w:t>
      </w:r>
    </w:p>
    <w:p w14:paraId="76E69C02" w14:textId="77777777" w:rsidR="00DA3D5D" w:rsidRPr="00F911AA" w:rsidRDefault="00DA3D5D" w:rsidP="00CE3F33">
      <w:pPr>
        <w:ind w:left="717"/>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A03A47">
      <w:pPr>
        <w:ind w:left="0"/>
      </w:pPr>
    </w:p>
    <w:p w14:paraId="64DABEA0" w14:textId="77777777" w:rsidR="00DA3D5D" w:rsidRDefault="00DA3D5D" w:rsidP="0048090A">
      <w:pPr>
        <w:pStyle w:val="Heading2"/>
        <w:ind w:left="0"/>
      </w:pPr>
      <w:r>
        <w:t>2</w:t>
      </w:r>
      <w:r w:rsidRPr="0048090A">
        <w:t>.</w:t>
      </w:r>
      <w:r>
        <w:t>4</w:t>
      </w:r>
      <w:r w:rsidRPr="0048090A">
        <w:t xml:space="preserve"> </w:t>
      </w:r>
      <w:r>
        <w:t>facial detection &amp; recognition responses</w:t>
      </w:r>
    </w:p>
    <w:p w14:paraId="36CFE97A" w14:textId="77777777" w:rsidR="00DA3D5D" w:rsidRDefault="00DA3D5D" w:rsidP="00AD258A">
      <w:pPr>
        <w:pStyle w:val="Caption"/>
        <w:rPr>
          <w:i/>
        </w:rPr>
      </w:pPr>
      <w:r>
        <w:rPr>
          <w:i/>
        </w:rPr>
        <w:t>Age Guesser</w:t>
      </w:r>
    </w:p>
    <w:p w14:paraId="613CAFA1" w14:textId="77777777" w:rsidR="00DA3D5D" w:rsidRDefault="00DA3D5D" w:rsidP="00AD258A">
      <w:r>
        <w:tab/>
        <w:t>Verbal queues:</w:t>
      </w:r>
    </w:p>
    <w:p w14:paraId="702AAA2C" w14:textId="77777777" w:rsidR="00DA3D5D" w:rsidRDefault="00DA3D5D" w:rsidP="00AE546B">
      <w:pPr>
        <w:pStyle w:val="ListParagraph"/>
        <w:numPr>
          <w:ilvl w:val="0"/>
          <w:numId w:val="7"/>
        </w:numPr>
      </w:pPr>
      <w:r>
        <w:t>“Can you guess how old I am?”</w:t>
      </w:r>
    </w:p>
    <w:p w14:paraId="2FCF4F66" w14:textId="77777777" w:rsidR="00DA3D5D" w:rsidRDefault="00DA3D5D" w:rsidP="00AE546B">
      <w:pPr>
        <w:pStyle w:val="ListParagraph"/>
        <w:numPr>
          <w:ilvl w:val="0"/>
          <w:numId w:val="7"/>
        </w:numPr>
      </w:pPr>
      <w:r>
        <w:t>“Guess my age.”</w:t>
      </w:r>
    </w:p>
    <w:p w14:paraId="3F25C7CF" w14:textId="77777777" w:rsidR="00DA3D5D" w:rsidRDefault="00DA3D5D" w:rsidP="00AE546B">
      <w:pPr>
        <w:pStyle w:val="ListParagraph"/>
        <w:numPr>
          <w:ilvl w:val="0"/>
          <w:numId w:val="7"/>
        </w:numPr>
      </w:pPr>
      <w:r>
        <w:t>“How old do you think I am?”</w:t>
      </w:r>
    </w:p>
    <w:p w14:paraId="276F1C2E" w14:textId="77777777" w:rsidR="00DA3D5D" w:rsidRDefault="00DA3D5D" w:rsidP="00AE546B">
      <w:pPr>
        <w:pStyle w:val="ListParagraph"/>
        <w:numPr>
          <w:ilvl w:val="0"/>
          <w:numId w:val="7"/>
        </w:numPr>
      </w:pPr>
      <w:r>
        <w:t>“What is my age?”</w:t>
      </w:r>
    </w:p>
    <w:p w14:paraId="6C98CB3A" w14:textId="77777777" w:rsidR="00DA3D5D" w:rsidRDefault="00DA3D5D" w:rsidP="00AE546B">
      <w:pPr>
        <w:pStyle w:val="ListParagraph"/>
        <w:numPr>
          <w:ilvl w:val="0"/>
          <w:numId w:val="7"/>
        </w:numPr>
      </w:pPr>
      <w:r>
        <w:t>“How old am I?”</w:t>
      </w:r>
    </w:p>
    <w:p w14:paraId="3CB96AF4" w14:textId="77777777" w:rsidR="00DA3D5D" w:rsidRDefault="00DA3D5D" w:rsidP="00B50D78">
      <w:pPr>
        <w:ind w:left="717"/>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B50D78">
      <w:pPr>
        <w:ind w:left="717"/>
      </w:pPr>
    </w:p>
    <w:p w14:paraId="78040398" w14:textId="77777777" w:rsidR="00DA3D5D" w:rsidRDefault="00DA3D5D" w:rsidP="00451C44">
      <w:pPr>
        <w:pStyle w:val="Caption"/>
        <w:rPr>
          <w:i/>
        </w:rPr>
      </w:pPr>
      <w:r>
        <w:rPr>
          <w:i/>
        </w:rPr>
        <w:t>facial recognition</w:t>
      </w:r>
    </w:p>
    <w:p w14:paraId="4D0ADE92" w14:textId="77777777" w:rsidR="00DA3D5D" w:rsidRDefault="00DA3D5D" w:rsidP="00F911AA">
      <w:r>
        <w:tab/>
        <w:t>Verbal queues:</w:t>
      </w:r>
    </w:p>
    <w:p w14:paraId="350966B9" w14:textId="77777777" w:rsidR="00DA3D5D" w:rsidRDefault="00DA3D5D" w:rsidP="00AE546B">
      <w:pPr>
        <w:pStyle w:val="ListParagraph"/>
        <w:numPr>
          <w:ilvl w:val="0"/>
          <w:numId w:val="6"/>
        </w:numPr>
      </w:pPr>
      <w:r>
        <w:t>“Do you know me?”</w:t>
      </w:r>
    </w:p>
    <w:p w14:paraId="44B69F53" w14:textId="77777777" w:rsidR="00DA3D5D" w:rsidRDefault="00DA3D5D" w:rsidP="00AE546B">
      <w:pPr>
        <w:pStyle w:val="ListParagraph"/>
        <w:numPr>
          <w:ilvl w:val="0"/>
          <w:numId w:val="6"/>
        </w:numPr>
      </w:pPr>
      <w:r>
        <w:t>“Do you remember me?”</w:t>
      </w:r>
    </w:p>
    <w:p w14:paraId="2D0AFE02" w14:textId="77777777" w:rsidR="00DA3D5D" w:rsidRDefault="00DA3D5D" w:rsidP="00AE546B">
      <w:pPr>
        <w:pStyle w:val="ListParagraph"/>
        <w:numPr>
          <w:ilvl w:val="0"/>
          <w:numId w:val="6"/>
        </w:numPr>
      </w:pPr>
      <w:r>
        <w:t>“Do you know my name?”</w:t>
      </w:r>
    </w:p>
    <w:p w14:paraId="19BF57D0" w14:textId="77777777" w:rsidR="00DA3D5D" w:rsidRDefault="00DA3D5D" w:rsidP="00AE546B">
      <w:pPr>
        <w:pStyle w:val="ListParagraph"/>
        <w:numPr>
          <w:ilvl w:val="0"/>
          <w:numId w:val="6"/>
        </w:numPr>
      </w:pPr>
      <w:r>
        <w:t>“Do you know who I am?”</w:t>
      </w:r>
    </w:p>
    <w:p w14:paraId="5C988C2B" w14:textId="77777777" w:rsidR="00DA3D5D" w:rsidRDefault="00DA3D5D" w:rsidP="00CF6DFD">
      <w:pPr>
        <w:ind w:left="717"/>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DA3D5D">
      <w:pPr>
        <w:ind w:left="717"/>
      </w:pPr>
      <w:r w:rsidRPr="00442452">
        <w:rPr>
          <w:b/>
        </w:rPr>
        <w:lastRenderedPageBreak/>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B50D78">
      <w:pPr>
        <w:pStyle w:val="Caption"/>
        <w:ind w:left="0"/>
        <w:rPr>
          <w:i/>
        </w:rPr>
      </w:pPr>
    </w:p>
    <w:p w14:paraId="0C358E2A" w14:textId="77777777" w:rsidR="00DA3D5D" w:rsidRDefault="00DA3D5D" w:rsidP="00B50D78">
      <w:pPr>
        <w:pStyle w:val="Caption"/>
        <w:ind w:left="0"/>
        <w:rPr>
          <w:i/>
        </w:rPr>
      </w:pPr>
      <w:r>
        <w:rPr>
          <w:i/>
        </w:rPr>
        <w:t>mood Guesser</w:t>
      </w:r>
    </w:p>
    <w:p w14:paraId="7D9B87B1" w14:textId="77777777" w:rsidR="00DA3D5D" w:rsidRDefault="00DA3D5D" w:rsidP="00B50D78">
      <w:r>
        <w:tab/>
        <w:t>Verbal queues:</w:t>
      </w:r>
    </w:p>
    <w:p w14:paraId="52B19878" w14:textId="77777777" w:rsidR="00DA3D5D" w:rsidRDefault="00DA3D5D" w:rsidP="00B50D78">
      <w:pPr>
        <w:pStyle w:val="ListParagraph"/>
        <w:numPr>
          <w:ilvl w:val="0"/>
          <w:numId w:val="7"/>
        </w:numPr>
      </w:pPr>
      <w:r>
        <w:t>“Can you guess how I’m feeling?”</w:t>
      </w:r>
    </w:p>
    <w:p w14:paraId="02332783" w14:textId="77777777" w:rsidR="00DA3D5D" w:rsidRDefault="00DA3D5D" w:rsidP="00B50D78">
      <w:pPr>
        <w:pStyle w:val="ListParagraph"/>
        <w:numPr>
          <w:ilvl w:val="0"/>
          <w:numId w:val="7"/>
        </w:numPr>
      </w:pPr>
      <w:r>
        <w:t>“Guess my mood.”</w:t>
      </w:r>
    </w:p>
    <w:p w14:paraId="7F7F7FFD" w14:textId="77777777" w:rsidR="00DA3D5D" w:rsidRDefault="00DA3D5D" w:rsidP="00B50D78">
      <w:pPr>
        <w:pStyle w:val="ListParagraph"/>
        <w:numPr>
          <w:ilvl w:val="0"/>
          <w:numId w:val="7"/>
        </w:numPr>
      </w:pPr>
      <w:r>
        <w:t>“How do you think I’m feeling?”</w:t>
      </w:r>
    </w:p>
    <w:p w14:paraId="595DFDFA" w14:textId="77777777" w:rsidR="00DA3D5D" w:rsidRDefault="00DA3D5D" w:rsidP="00B50D78">
      <w:pPr>
        <w:pStyle w:val="ListParagraph"/>
        <w:numPr>
          <w:ilvl w:val="0"/>
          <w:numId w:val="7"/>
        </w:numPr>
      </w:pPr>
      <w:r>
        <w:t>“What is my mood?”</w:t>
      </w:r>
    </w:p>
    <w:p w14:paraId="05E55456" w14:textId="77777777" w:rsidR="00DA3D5D" w:rsidRDefault="00DA3D5D" w:rsidP="00B50D78">
      <w:pPr>
        <w:ind w:left="717"/>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B50D78">
      <w:pPr>
        <w:ind w:left="717"/>
      </w:pPr>
      <w:r>
        <w:t>The moods that NAO recognizes are:</w:t>
      </w:r>
    </w:p>
    <w:p w14:paraId="5E62D8A4" w14:textId="77777777" w:rsidR="00DA3D5D" w:rsidRDefault="00DA3D5D" w:rsidP="00B50D78">
      <w:pPr>
        <w:pStyle w:val="ListParagraph"/>
        <w:numPr>
          <w:ilvl w:val="0"/>
          <w:numId w:val="7"/>
        </w:numPr>
      </w:pPr>
      <w:r w:rsidRPr="00B50D78">
        <w:rPr>
          <w:b/>
        </w:rPr>
        <w:t>Happy</w:t>
      </w:r>
      <w:r>
        <w:t xml:space="preserve"> (NAO recognizes a wide smile).</w:t>
      </w:r>
    </w:p>
    <w:p w14:paraId="111DEC17" w14:textId="77777777" w:rsidR="00DA3D5D" w:rsidRDefault="00DA3D5D" w:rsidP="00B50D78">
      <w:pPr>
        <w:pStyle w:val="ListParagraph"/>
        <w:numPr>
          <w:ilvl w:val="0"/>
          <w:numId w:val="7"/>
        </w:numPr>
      </w:pPr>
      <w:r w:rsidRPr="00B50D78">
        <w:rPr>
          <w:b/>
        </w:rPr>
        <w:t>Surprised</w:t>
      </w:r>
      <w:r>
        <w:t xml:space="preserve"> (NAO Recognizes a shocked looking face, categorized by a wide, open mouth).</w:t>
      </w:r>
    </w:p>
    <w:p w14:paraId="43F6E008" w14:textId="77777777" w:rsidR="00DA3D5D" w:rsidRDefault="00DA3D5D" w:rsidP="00B50D78">
      <w:pPr>
        <w:pStyle w:val="ListParagraph"/>
        <w:numPr>
          <w:ilvl w:val="0"/>
          <w:numId w:val="7"/>
        </w:numPr>
      </w:pPr>
      <w:r w:rsidRPr="00B50D78">
        <w:rPr>
          <w:b/>
        </w:rPr>
        <w:t>Sad</w:t>
      </w:r>
      <w:r>
        <w:t xml:space="preserve"> (NAO recognizes a frown)</w:t>
      </w:r>
    </w:p>
    <w:p w14:paraId="70FD7D27" w14:textId="77777777" w:rsidR="00DA3D5D" w:rsidRPr="00917EB1" w:rsidRDefault="00DA3D5D" w:rsidP="00B50D78">
      <w:pPr>
        <w:pStyle w:val="ListParagraph"/>
        <w:numPr>
          <w:ilvl w:val="0"/>
          <w:numId w:val="7"/>
        </w:numPr>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B50D78">
      <w:pPr>
        <w:pStyle w:val="ListParagraph"/>
        <w:numPr>
          <w:ilvl w:val="0"/>
          <w:numId w:val="7"/>
        </w:numPr>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D44E86"/>
    <w:p w14:paraId="6FCE0F9B" w14:textId="77777777" w:rsidR="00DA3D5D" w:rsidRDefault="00DA3D5D" w:rsidP="0048090A">
      <w:pPr>
        <w:pStyle w:val="Heading2"/>
        <w:ind w:left="0"/>
      </w:pPr>
      <w:r>
        <w:t>2</w:t>
      </w:r>
      <w:r w:rsidRPr="0048090A">
        <w:t>.</w:t>
      </w:r>
      <w:r>
        <w:t>5</w:t>
      </w:r>
      <w:r w:rsidRPr="0048090A">
        <w:t xml:space="preserve"> </w:t>
      </w:r>
      <w:r>
        <w:t>basic movement options</w:t>
      </w:r>
    </w:p>
    <w:p w14:paraId="4F399755" w14:textId="77777777" w:rsidR="00DA3D5D" w:rsidRDefault="00DA3D5D" w:rsidP="00F911AA">
      <w:pPr>
        <w:pStyle w:val="Caption"/>
        <w:rPr>
          <w:i/>
        </w:rPr>
      </w:pPr>
      <w:r w:rsidRPr="00F911AA">
        <w:rPr>
          <w:i/>
        </w:rPr>
        <w:t>Jazz Hands</w:t>
      </w:r>
    </w:p>
    <w:p w14:paraId="6F6F729D" w14:textId="77777777" w:rsidR="00DA3D5D" w:rsidRDefault="00DA3D5D" w:rsidP="00F911AA">
      <w:r>
        <w:tab/>
        <w:t>Verbal queues:</w:t>
      </w:r>
    </w:p>
    <w:p w14:paraId="218CEFF7" w14:textId="77777777" w:rsidR="00DA3D5D" w:rsidRDefault="00DA3D5D" w:rsidP="00AE546B">
      <w:pPr>
        <w:pStyle w:val="ListParagraph"/>
        <w:numPr>
          <w:ilvl w:val="0"/>
          <w:numId w:val="8"/>
        </w:numPr>
      </w:pPr>
      <w:r>
        <w:t>“Jazz hands.”</w:t>
      </w:r>
    </w:p>
    <w:p w14:paraId="36DEA52E" w14:textId="77777777" w:rsidR="00DA3D5D" w:rsidRDefault="00DA3D5D" w:rsidP="00AE546B">
      <w:pPr>
        <w:pStyle w:val="ListParagraph"/>
        <w:numPr>
          <w:ilvl w:val="0"/>
          <w:numId w:val="8"/>
        </w:numPr>
      </w:pPr>
      <w:r>
        <w:t>“Do jazz hands.”</w:t>
      </w:r>
    </w:p>
    <w:p w14:paraId="1673B65F" w14:textId="77777777" w:rsidR="00DA3D5D" w:rsidRDefault="00DA3D5D" w:rsidP="00AE546B">
      <w:pPr>
        <w:pStyle w:val="ListParagraph"/>
        <w:numPr>
          <w:ilvl w:val="0"/>
          <w:numId w:val="8"/>
        </w:numPr>
      </w:pPr>
      <w:r>
        <w:t>“Be jazzy.”</w:t>
      </w:r>
    </w:p>
    <w:p w14:paraId="70281A20" w14:textId="77777777" w:rsidR="00DA3D5D" w:rsidRDefault="00DA3D5D" w:rsidP="00AE546B">
      <w:pPr>
        <w:pStyle w:val="ListParagraph"/>
        <w:numPr>
          <w:ilvl w:val="0"/>
          <w:numId w:val="8"/>
        </w:numPr>
      </w:pPr>
      <w:r>
        <w:t>“Can you do jazz hands?”</w:t>
      </w:r>
    </w:p>
    <w:p w14:paraId="4D7F1FA1" w14:textId="77777777" w:rsidR="00DA3D5D" w:rsidRDefault="00DA3D5D" w:rsidP="00F911AA">
      <w:r>
        <w:tab/>
        <w:t>Description: NAO performs “jazz hands” with its hands, essentially a small wrist motion.</w:t>
      </w:r>
    </w:p>
    <w:p w14:paraId="20ED53CF" w14:textId="77777777" w:rsidR="00DA3D5D" w:rsidRPr="00F911AA" w:rsidRDefault="00DA3D5D" w:rsidP="00F911AA"/>
    <w:p w14:paraId="4BB4EA64" w14:textId="77777777" w:rsidR="00DA3D5D" w:rsidRPr="00F911AA" w:rsidRDefault="00DA3D5D" w:rsidP="00F911AA">
      <w:pPr>
        <w:pStyle w:val="Caption"/>
        <w:rPr>
          <w:i/>
        </w:rPr>
      </w:pPr>
      <w:r>
        <w:rPr>
          <w:i/>
        </w:rPr>
        <w:t>Move Fingers</w:t>
      </w:r>
    </w:p>
    <w:p w14:paraId="7690CF06" w14:textId="77777777" w:rsidR="00DA3D5D" w:rsidRDefault="00DA3D5D" w:rsidP="00F911AA">
      <w:r>
        <w:tab/>
        <w:t>Verbal queues:</w:t>
      </w:r>
    </w:p>
    <w:p w14:paraId="2C630B12" w14:textId="77777777" w:rsidR="00DA3D5D" w:rsidRDefault="00DA3D5D" w:rsidP="00AE546B">
      <w:pPr>
        <w:pStyle w:val="ListParagraph"/>
        <w:numPr>
          <w:ilvl w:val="0"/>
          <w:numId w:val="9"/>
        </w:numPr>
      </w:pPr>
      <w:r>
        <w:t>“NAO, wiggle your fingers.”</w:t>
      </w:r>
    </w:p>
    <w:p w14:paraId="6EAC8EF9" w14:textId="77777777" w:rsidR="00DA3D5D" w:rsidRDefault="00DA3D5D" w:rsidP="00AE546B">
      <w:pPr>
        <w:pStyle w:val="ListParagraph"/>
        <w:numPr>
          <w:ilvl w:val="0"/>
          <w:numId w:val="9"/>
        </w:numPr>
      </w:pPr>
      <w:r>
        <w:t>“Move fingers.”</w:t>
      </w:r>
    </w:p>
    <w:p w14:paraId="6CF5D3B3" w14:textId="77777777" w:rsidR="00DA3D5D" w:rsidRDefault="00DA3D5D" w:rsidP="00AE546B">
      <w:pPr>
        <w:pStyle w:val="ListParagraph"/>
        <w:numPr>
          <w:ilvl w:val="0"/>
          <w:numId w:val="9"/>
        </w:numPr>
      </w:pPr>
      <w:r>
        <w:t>“Can you wiggle your fingers.”</w:t>
      </w:r>
    </w:p>
    <w:p w14:paraId="2DC773F0" w14:textId="77777777" w:rsidR="00DA3D5D" w:rsidRDefault="00DA3D5D" w:rsidP="00AE546B">
      <w:pPr>
        <w:pStyle w:val="ListParagraph"/>
        <w:numPr>
          <w:ilvl w:val="0"/>
          <w:numId w:val="9"/>
        </w:numPr>
      </w:pPr>
      <w:r>
        <w:t>“Do your fingers move.”</w:t>
      </w:r>
    </w:p>
    <w:p w14:paraId="57B7860B" w14:textId="77777777" w:rsidR="00DA3D5D" w:rsidRDefault="00DA3D5D" w:rsidP="00AE546B">
      <w:pPr>
        <w:pStyle w:val="ListParagraph"/>
        <w:numPr>
          <w:ilvl w:val="0"/>
          <w:numId w:val="9"/>
        </w:numPr>
      </w:pPr>
      <w:r>
        <w:lastRenderedPageBreak/>
        <w:t>“Move your fingers.”</w:t>
      </w:r>
    </w:p>
    <w:p w14:paraId="369E3541" w14:textId="043DF9B9" w:rsidR="00DA3D5D" w:rsidRDefault="00DA3D5D" w:rsidP="00432939">
      <w:pPr>
        <w:ind w:left="717"/>
      </w:pPr>
      <w:r>
        <w:t>Description: NAO will open and close its hands to demonstrate the mobility of its hands and fingers.</w:t>
      </w:r>
    </w:p>
    <w:p w14:paraId="58A1E5CD" w14:textId="77777777" w:rsidR="00DA3D5D" w:rsidRDefault="00DA3D5D" w:rsidP="00432939">
      <w:pPr>
        <w:ind w:left="717"/>
      </w:pPr>
    </w:p>
    <w:p w14:paraId="6E6DCF9C" w14:textId="77777777" w:rsidR="00DA3D5D" w:rsidRPr="00F911AA" w:rsidRDefault="00DA3D5D" w:rsidP="00EE7A9B">
      <w:pPr>
        <w:pStyle w:val="Caption"/>
        <w:ind w:left="0" w:firstLine="72"/>
        <w:rPr>
          <w:i/>
        </w:rPr>
      </w:pPr>
      <w:r w:rsidRPr="00F911AA">
        <w:rPr>
          <w:i/>
        </w:rPr>
        <w:t>Nod Yes</w:t>
      </w:r>
    </w:p>
    <w:p w14:paraId="05C27B14" w14:textId="77777777" w:rsidR="00DA3D5D" w:rsidRDefault="00DA3D5D" w:rsidP="00F911AA">
      <w:r>
        <w:tab/>
        <w:t>Verbal queues:</w:t>
      </w:r>
    </w:p>
    <w:p w14:paraId="10F854DB" w14:textId="77777777" w:rsidR="00DA3D5D" w:rsidRDefault="00DA3D5D" w:rsidP="00AE546B">
      <w:pPr>
        <w:pStyle w:val="ListParagraph"/>
        <w:numPr>
          <w:ilvl w:val="0"/>
          <w:numId w:val="10"/>
        </w:numPr>
      </w:pPr>
      <w:r>
        <w:t>“Nod yes.”</w:t>
      </w:r>
    </w:p>
    <w:p w14:paraId="21DC1DF1" w14:textId="77777777" w:rsidR="00DA3D5D" w:rsidRDefault="00DA3D5D" w:rsidP="00AE546B">
      <w:pPr>
        <w:pStyle w:val="ListParagraph"/>
        <w:numPr>
          <w:ilvl w:val="0"/>
          <w:numId w:val="10"/>
        </w:numPr>
      </w:pPr>
      <w:r>
        <w:t>“Can you nod for me?”</w:t>
      </w:r>
    </w:p>
    <w:p w14:paraId="14756BDD" w14:textId="77777777" w:rsidR="00DA3D5D" w:rsidRDefault="00DA3D5D" w:rsidP="00AE546B">
      <w:pPr>
        <w:pStyle w:val="ListParagraph"/>
        <w:numPr>
          <w:ilvl w:val="0"/>
          <w:numId w:val="10"/>
        </w:numPr>
      </w:pPr>
      <w:r>
        <w:t>“Nod your head.”</w:t>
      </w:r>
    </w:p>
    <w:p w14:paraId="77B7B16F" w14:textId="77777777" w:rsidR="00DA3D5D" w:rsidRDefault="00DA3D5D" w:rsidP="00AE546B">
      <w:pPr>
        <w:pStyle w:val="ListParagraph"/>
        <w:numPr>
          <w:ilvl w:val="0"/>
          <w:numId w:val="10"/>
        </w:numPr>
      </w:pPr>
      <w:r>
        <w:t>“Nod your head for me.”</w:t>
      </w:r>
    </w:p>
    <w:p w14:paraId="5D1ED959" w14:textId="77777777" w:rsidR="00DA3D5D" w:rsidRDefault="00DA3D5D" w:rsidP="00F911AA">
      <w:r>
        <w:tab/>
        <w:t>Description: NAO will move its head up and down to demonstrate the mobility of its head/neck.</w:t>
      </w:r>
    </w:p>
    <w:p w14:paraId="03850613" w14:textId="77777777" w:rsidR="00DA3D5D" w:rsidRPr="00F911AA" w:rsidRDefault="00DA3D5D" w:rsidP="00F911AA"/>
    <w:p w14:paraId="2146B91B" w14:textId="77777777" w:rsidR="00DA3D5D" w:rsidRPr="00F911AA" w:rsidRDefault="00DA3D5D" w:rsidP="00F911AA">
      <w:pPr>
        <w:pStyle w:val="Caption"/>
        <w:rPr>
          <w:i/>
        </w:rPr>
      </w:pPr>
      <w:r w:rsidRPr="00F911AA">
        <w:rPr>
          <w:i/>
        </w:rPr>
        <w:t>Raise Left/Right foot</w:t>
      </w:r>
    </w:p>
    <w:p w14:paraId="31380F1C" w14:textId="77777777" w:rsidR="00DA3D5D" w:rsidRDefault="00DA3D5D" w:rsidP="00F911AA">
      <w:r>
        <w:tab/>
        <w:t>Verbal queues:</w:t>
      </w:r>
    </w:p>
    <w:p w14:paraId="4EA877E4" w14:textId="77777777" w:rsidR="00DA3D5D" w:rsidRDefault="00DA3D5D" w:rsidP="00AE546B">
      <w:pPr>
        <w:pStyle w:val="ListParagraph"/>
        <w:numPr>
          <w:ilvl w:val="0"/>
          <w:numId w:val="11"/>
        </w:numPr>
      </w:pPr>
      <w:r>
        <w:t>“Raise your left/right foot.”</w:t>
      </w:r>
    </w:p>
    <w:p w14:paraId="300C540D" w14:textId="77777777" w:rsidR="00DA3D5D" w:rsidRDefault="00DA3D5D" w:rsidP="00432939">
      <w:pPr>
        <w:pStyle w:val="ListParagraph"/>
        <w:numPr>
          <w:ilvl w:val="0"/>
          <w:numId w:val="11"/>
        </w:numPr>
      </w:pPr>
      <w:r>
        <w:t>“Raise your left/right leg.”</w:t>
      </w:r>
    </w:p>
    <w:p w14:paraId="6401319D" w14:textId="77777777" w:rsidR="00DA3D5D" w:rsidRDefault="00DA3D5D" w:rsidP="00432939">
      <w:pPr>
        <w:pStyle w:val="ListParagraph"/>
        <w:numPr>
          <w:ilvl w:val="0"/>
          <w:numId w:val="11"/>
        </w:numPr>
      </w:pPr>
      <w:r>
        <w:t>“Move your left/right foot.”</w:t>
      </w:r>
    </w:p>
    <w:p w14:paraId="1CD94B66" w14:textId="77777777" w:rsidR="00DA3D5D" w:rsidRDefault="00DA3D5D" w:rsidP="00432939">
      <w:pPr>
        <w:pStyle w:val="ListParagraph"/>
        <w:numPr>
          <w:ilvl w:val="0"/>
          <w:numId w:val="11"/>
        </w:numPr>
      </w:pPr>
      <w:r>
        <w:t>“Move your left/right leg.”</w:t>
      </w:r>
    </w:p>
    <w:p w14:paraId="572E4917" w14:textId="77777777" w:rsidR="00DA3D5D" w:rsidRDefault="00DA3D5D" w:rsidP="00AE546B">
      <w:pPr>
        <w:pStyle w:val="ListParagraph"/>
        <w:numPr>
          <w:ilvl w:val="0"/>
          <w:numId w:val="11"/>
        </w:numPr>
      </w:pPr>
      <w:r>
        <w:t>“Balance on your left/right foot.”</w:t>
      </w:r>
    </w:p>
    <w:p w14:paraId="25B6EAAC" w14:textId="77777777" w:rsidR="00DA3D5D" w:rsidRDefault="00DA3D5D" w:rsidP="00AD258A">
      <w:pPr>
        <w:ind w:left="717"/>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F911AA"/>
    <w:p w14:paraId="6EA359F4" w14:textId="77777777" w:rsidR="00DA3D5D" w:rsidRDefault="00DA3D5D" w:rsidP="00F911AA">
      <w:pPr>
        <w:pStyle w:val="Caption"/>
        <w:rPr>
          <w:i/>
        </w:rPr>
      </w:pPr>
      <w:r>
        <w:rPr>
          <w:i/>
        </w:rPr>
        <w:t>Turn Around</w:t>
      </w:r>
    </w:p>
    <w:p w14:paraId="0BBEE699" w14:textId="77777777" w:rsidR="00DA3D5D" w:rsidRDefault="00DA3D5D" w:rsidP="00D44E86">
      <w:r>
        <w:tab/>
        <w:t>Verbal queues:</w:t>
      </w:r>
    </w:p>
    <w:p w14:paraId="35A11FEC" w14:textId="77777777" w:rsidR="00DA3D5D" w:rsidRDefault="00DA3D5D" w:rsidP="00D44E86">
      <w:pPr>
        <w:pStyle w:val="ListParagraph"/>
        <w:numPr>
          <w:ilvl w:val="0"/>
          <w:numId w:val="19"/>
        </w:numPr>
      </w:pPr>
      <w:r>
        <w:t>“Turn around”</w:t>
      </w:r>
    </w:p>
    <w:p w14:paraId="01527E40" w14:textId="77777777" w:rsidR="00DA3D5D" w:rsidRDefault="00DA3D5D" w:rsidP="00D44E86">
      <w:pPr>
        <w:pStyle w:val="ListParagraph"/>
        <w:numPr>
          <w:ilvl w:val="0"/>
          <w:numId w:val="19"/>
        </w:numPr>
      </w:pPr>
      <w:r>
        <w:t>“Spin around”</w:t>
      </w:r>
    </w:p>
    <w:p w14:paraId="54C204BC" w14:textId="77777777" w:rsidR="00DA3D5D" w:rsidRDefault="00DA3D5D" w:rsidP="00D44E86">
      <w:pPr>
        <w:pStyle w:val="ListParagraph"/>
        <w:numPr>
          <w:ilvl w:val="0"/>
          <w:numId w:val="19"/>
        </w:numPr>
      </w:pPr>
      <w:r>
        <w:t>“Can you turn around?”</w:t>
      </w:r>
    </w:p>
    <w:p w14:paraId="323C95F0" w14:textId="77777777" w:rsidR="00DA3D5D" w:rsidRDefault="00DA3D5D" w:rsidP="00D44E86">
      <w:pPr>
        <w:ind w:left="720"/>
      </w:pPr>
      <w:r>
        <w:t>Description: Nao will turn 180 degrees</w:t>
      </w:r>
    </w:p>
    <w:p w14:paraId="5950DDDF" w14:textId="77777777" w:rsidR="00DA3D5D" w:rsidRPr="00D44E86" w:rsidRDefault="00DA3D5D" w:rsidP="00D44E86">
      <w:pPr>
        <w:ind w:left="720"/>
      </w:pPr>
    </w:p>
    <w:p w14:paraId="0E5C8B02" w14:textId="77777777" w:rsidR="00DA3D5D" w:rsidRPr="00F911AA" w:rsidRDefault="00DA3D5D" w:rsidP="00F911AA">
      <w:pPr>
        <w:pStyle w:val="Caption"/>
        <w:rPr>
          <w:i/>
        </w:rPr>
      </w:pPr>
      <w:r w:rsidRPr="00F911AA">
        <w:rPr>
          <w:i/>
        </w:rPr>
        <w:t>Turn head left/right</w:t>
      </w:r>
    </w:p>
    <w:p w14:paraId="0F4D7AC9" w14:textId="77777777" w:rsidR="00DA3D5D" w:rsidRDefault="00DA3D5D" w:rsidP="00F911AA">
      <w:r>
        <w:tab/>
        <w:t>Verbal queues:</w:t>
      </w:r>
    </w:p>
    <w:p w14:paraId="2A6C2732" w14:textId="77777777" w:rsidR="00DA3D5D" w:rsidRDefault="00DA3D5D" w:rsidP="00AE546B">
      <w:pPr>
        <w:pStyle w:val="ListParagraph"/>
        <w:numPr>
          <w:ilvl w:val="0"/>
          <w:numId w:val="12"/>
        </w:numPr>
      </w:pPr>
      <w:r>
        <w:t>“Turn your head left/right.”</w:t>
      </w:r>
    </w:p>
    <w:p w14:paraId="12286928" w14:textId="77777777" w:rsidR="00DA3D5D" w:rsidRDefault="00DA3D5D" w:rsidP="00AE546B">
      <w:pPr>
        <w:pStyle w:val="ListParagraph"/>
        <w:numPr>
          <w:ilvl w:val="0"/>
          <w:numId w:val="12"/>
        </w:numPr>
      </w:pPr>
      <w:r>
        <w:t>“Turn head left/right.”</w:t>
      </w:r>
    </w:p>
    <w:p w14:paraId="3356DBA7" w14:textId="77777777" w:rsidR="00DA3D5D" w:rsidRDefault="00DA3D5D" w:rsidP="00AE546B">
      <w:pPr>
        <w:pStyle w:val="ListParagraph"/>
        <w:numPr>
          <w:ilvl w:val="0"/>
          <w:numId w:val="12"/>
        </w:numPr>
      </w:pPr>
      <w:r>
        <w:t>“Head left/right.”</w:t>
      </w:r>
    </w:p>
    <w:p w14:paraId="26357162" w14:textId="77777777" w:rsidR="00DA3D5D" w:rsidRDefault="00DA3D5D" w:rsidP="00AE546B">
      <w:pPr>
        <w:pStyle w:val="ListParagraph"/>
        <w:numPr>
          <w:ilvl w:val="0"/>
          <w:numId w:val="12"/>
        </w:numPr>
      </w:pPr>
      <w:r>
        <w:lastRenderedPageBreak/>
        <w:t>“Move your head to the left/right.”</w:t>
      </w:r>
    </w:p>
    <w:p w14:paraId="6B4B7CAA" w14:textId="77777777" w:rsidR="00DA3D5D" w:rsidRDefault="00DA3D5D" w:rsidP="00AE546B">
      <w:pPr>
        <w:pStyle w:val="ListParagraph"/>
        <w:numPr>
          <w:ilvl w:val="0"/>
          <w:numId w:val="12"/>
        </w:numPr>
      </w:pPr>
      <w:r>
        <w:t>“Look left/right.”</w:t>
      </w:r>
    </w:p>
    <w:p w14:paraId="49FA6B36" w14:textId="77777777" w:rsidR="00DA3D5D" w:rsidRDefault="00DA3D5D" w:rsidP="00AD258A">
      <w:pPr>
        <w:ind w:left="717"/>
      </w:pPr>
      <w:r>
        <w:t>Description:  NAO will turn its head to the corresponding direction in order to further demonstrate the mobility of its head/neck.</w:t>
      </w:r>
    </w:p>
    <w:p w14:paraId="26EFCE5C" w14:textId="77777777" w:rsidR="00DA3D5D" w:rsidRDefault="00DA3D5D" w:rsidP="00AD258A">
      <w:pPr>
        <w:ind w:left="717"/>
      </w:pPr>
    </w:p>
    <w:p w14:paraId="58CC6DCC" w14:textId="77777777" w:rsidR="00DA3D5D" w:rsidRDefault="00DA3D5D" w:rsidP="00D44E86">
      <w:pPr>
        <w:pStyle w:val="Caption"/>
        <w:rPr>
          <w:i/>
        </w:rPr>
      </w:pPr>
      <w:r>
        <w:rPr>
          <w:i/>
        </w:rPr>
        <w:t>Turn Left/Right</w:t>
      </w:r>
    </w:p>
    <w:p w14:paraId="359D04CD" w14:textId="77777777" w:rsidR="00DA3D5D" w:rsidRDefault="00DA3D5D" w:rsidP="00D44E86">
      <w:r>
        <w:tab/>
        <w:t>Verbal queues:</w:t>
      </w:r>
    </w:p>
    <w:p w14:paraId="63CDF035" w14:textId="77777777" w:rsidR="00DA3D5D" w:rsidRDefault="00DA3D5D" w:rsidP="00D44E86">
      <w:pPr>
        <w:pStyle w:val="ListParagraph"/>
        <w:numPr>
          <w:ilvl w:val="0"/>
          <w:numId w:val="18"/>
        </w:numPr>
      </w:pPr>
      <w:r>
        <w:t>“Turn left/right”</w:t>
      </w:r>
    </w:p>
    <w:p w14:paraId="6E8502E2" w14:textId="77777777" w:rsidR="00DA3D5D" w:rsidRDefault="00DA3D5D" w:rsidP="00D44E86">
      <w:pPr>
        <w:pStyle w:val="ListParagraph"/>
        <w:numPr>
          <w:ilvl w:val="0"/>
          <w:numId w:val="18"/>
        </w:numPr>
      </w:pPr>
      <w:r>
        <w:t>“Rotate left/right”</w:t>
      </w:r>
    </w:p>
    <w:p w14:paraId="7FCC8BF0" w14:textId="77777777" w:rsidR="00DA3D5D" w:rsidRDefault="00DA3D5D" w:rsidP="00D44E86">
      <w:pPr>
        <w:pStyle w:val="ListParagraph"/>
        <w:numPr>
          <w:ilvl w:val="0"/>
          <w:numId w:val="18"/>
        </w:numPr>
      </w:pPr>
      <w:r>
        <w:t>“Can you turn left/right?”</w:t>
      </w:r>
    </w:p>
    <w:p w14:paraId="65216F7F" w14:textId="77777777" w:rsidR="00DA3D5D" w:rsidRDefault="00DA3D5D" w:rsidP="00D44E86">
      <w:pPr>
        <w:pStyle w:val="ListParagraph"/>
        <w:numPr>
          <w:ilvl w:val="0"/>
          <w:numId w:val="18"/>
        </w:numPr>
      </w:pPr>
      <w:r>
        <w:t>“Can you rotate left/right?”</w:t>
      </w:r>
    </w:p>
    <w:p w14:paraId="4EBF37F9" w14:textId="77777777" w:rsidR="00DA3D5D" w:rsidRPr="00D44E86" w:rsidRDefault="00DA3D5D" w:rsidP="00D44E86">
      <w:pPr>
        <w:ind w:left="720"/>
      </w:pPr>
      <w:r>
        <w:t>Description: Nao will ask the desired degrees to turn, and then turn in the direction and distance accordingly.</w:t>
      </w:r>
    </w:p>
    <w:p w14:paraId="18D32752" w14:textId="77777777" w:rsidR="00DA3D5D" w:rsidRPr="00F911AA" w:rsidRDefault="00DA3D5D" w:rsidP="00585B8C">
      <w:pPr>
        <w:ind w:left="0"/>
      </w:pPr>
    </w:p>
    <w:p w14:paraId="779842C9" w14:textId="77777777" w:rsidR="00DA3D5D" w:rsidRPr="00F911AA" w:rsidRDefault="00DA3D5D" w:rsidP="00F911AA">
      <w:pPr>
        <w:pStyle w:val="Caption"/>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F911AA">
      <w:r>
        <w:tab/>
        <w:t>Verbal queues:</w:t>
      </w:r>
    </w:p>
    <w:p w14:paraId="6E20CB8F" w14:textId="77777777" w:rsidR="00DA3D5D" w:rsidRDefault="00DA3D5D" w:rsidP="00AE546B">
      <w:pPr>
        <w:pStyle w:val="ListParagraph"/>
        <w:numPr>
          <w:ilvl w:val="0"/>
          <w:numId w:val="13"/>
        </w:numPr>
      </w:pPr>
      <w:r>
        <w:t>“Walk &lt;direction&gt;.”</w:t>
      </w:r>
    </w:p>
    <w:p w14:paraId="7B2E0CB4" w14:textId="77777777" w:rsidR="00DA3D5D" w:rsidRDefault="00DA3D5D" w:rsidP="00AE546B">
      <w:pPr>
        <w:pStyle w:val="ListParagraph"/>
        <w:numPr>
          <w:ilvl w:val="0"/>
          <w:numId w:val="13"/>
        </w:numPr>
      </w:pPr>
      <w:r>
        <w:t>“Move &lt;direction&gt;.”</w:t>
      </w:r>
    </w:p>
    <w:p w14:paraId="30AA5AFD" w14:textId="77777777" w:rsidR="00DA3D5D" w:rsidRDefault="00DA3D5D" w:rsidP="00AE546B">
      <w:pPr>
        <w:pStyle w:val="ListParagraph"/>
        <w:numPr>
          <w:ilvl w:val="0"/>
          <w:numId w:val="13"/>
        </w:numPr>
      </w:pPr>
      <w:r>
        <w:t>“Step &lt;direction&gt;.”</w:t>
      </w:r>
    </w:p>
    <w:p w14:paraId="127170A8" w14:textId="77777777" w:rsidR="00DA3D5D" w:rsidRDefault="00DA3D5D" w:rsidP="00AE546B">
      <w:pPr>
        <w:pStyle w:val="ListParagraph"/>
        <w:numPr>
          <w:ilvl w:val="0"/>
          <w:numId w:val="13"/>
        </w:numPr>
      </w:pPr>
      <w:r>
        <w:t>“Take a step &lt;direction&gt;.”</w:t>
      </w:r>
    </w:p>
    <w:p w14:paraId="24FBA138" w14:textId="77777777" w:rsidR="00DA3D5D" w:rsidRDefault="00DA3D5D" w:rsidP="00AE546B">
      <w:pPr>
        <w:pStyle w:val="ListParagraph"/>
        <w:numPr>
          <w:ilvl w:val="0"/>
          <w:numId w:val="13"/>
        </w:numPr>
      </w:pPr>
      <w:r>
        <w:t>“Move your legs for me”</w:t>
      </w:r>
    </w:p>
    <w:p w14:paraId="6464A00F" w14:textId="77777777" w:rsidR="00DA3D5D" w:rsidRDefault="00DA3D5D" w:rsidP="00AE546B">
      <w:pPr>
        <w:pStyle w:val="ListParagraph"/>
        <w:numPr>
          <w:ilvl w:val="0"/>
          <w:numId w:val="13"/>
        </w:numPr>
      </w:pPr>
      <w:r>
        <w:t>“Move your legs”</w:t>
      </w:r>
    </w:p>
    <w:p w14:paraId="035D3A91" w14:textId="77777777" w:rsidR="00DA3D5D" w:rsidRDefault="00DA3D5D" w:rsidP="000E528F">
      <w:pPr>
        <w:ind w:left="717"/>
      </w:pPr>
      <w:r>
        <w:t>Description: NAO will move 0.2 meters in the desired direction. The last two queues will make Nao walk forward.</w:t>
      </w:r>
    </w:p>
    <w:p w14:paraId="2A9C7B5C" w14:textId="77777777" w:rsidR="00DA3D5D" w:rsidRPr="004747DB" w:rsidRDefault="00DA3D5D" w:rsidP="00F911AA">
      <w:r>
        <w:tab/>
      </w:r>
      <w:r>
        <w:rPr>
          <w:b/>
        </w:rPr>
        <w:t xml:space="preserve">Note: </w:t>
      </w:r>
      <w:r>
        <w:t>Directional options include forward, backward, left, &amp; right.</w:t>
      </w:r>
    </w:p>
    <w:p w14:paraId="5035321E" w14:textId="77777777" w:rsidR="00DA3D5D" w:rsidRDefault="00DA3D5D" w:rsidP="00F911AA">
      <w:pPr>
        <w:ind w:left="0"/>
      </w:pPr>
    </w:p>
    <w:p w14:paraId="23D07D7F" w14:textId="77777777" w:rsidR="00DA3D5D" w:rsidRDefault="00DA3D5D" w:rsidP="0048090A">
      <w:pPr>
        <w:pStyle w:val="Heading2"/>
        <w:ind w:left="0"/>
      </w:pPr>
      <w:r>
        <w:t>2</w:t>
      </w:r>
      <w:r w:rsidRPr="0048090A">
        <w:t>.</w:t>
      </w:r>
      <w:r>
        <w:t>6</w:t>
      </w:r>
      <w:r w:rsidRPr="0048090A">
        <w:t xml:space="preserve"> </w:t>
      </w:r>
      <w:r>
        <w:t>advanced movement options</w:t>
      </w:r>
    </w:p>
    <w:p w14:paraId="106B2763" w14:textId="77777777" w:rsidR="00DA3D5D" w:rsidRPr="00F911AA" w:rsidRDefault="00DA3D5D" w:rsidP="00EB3D27">
      <w:pPr>
        <w:pStyle w:val="Caption"/>
        <w:rPr>
          <w:i/>
        </w:rPr>
      </w:pPr>
      <w:r>
        <w:rPr>
          <w:i/>
        </w:rPr>
        <w:t>dance moves</w:t>
      </w:r>
    </w:p>
    <w:p w14:paraId="79D2C7EB" w14:textId="77777777" w:rsidR="00DA3D5D" w:rsidRDefault="00DA3D5D" w:rsidP="00EB3D27">
      <w:r>
        <w:tab/>
        <w:t>Verbal queues:</w:t>
      </w:r>
    </w:p>
    <w:p w14:paraId="264C831A" w14:textId="77777777" w:rsidR="00DA3D5D" w:rsidRDefault="00DA3D5D" w:rsidP="00EB3D27">
      <w:pPr>
        <w:pStyle w:val="ListParagraph"/>
        <w:numPr>
          <w:ilvl w:val="0"/>
          <w:numId w:val="14"/>
        </w:numPr>
      </w:pPr>
      <w:r>
        <w:t>“Can you dance?”</w:t>
      </w:r>
    </w:p>
    <w:p w14:paraId="604E3251" w14:textId="77777777" w:rsidR="00DA3D5D" w:rsidRDefault="00DA3D5D" w:rsidP="00EB3D27">
      <w:pPr>
        <w:pStyle w:val="ListParagraph"/>
        <w:numPr>
          <w:ilvl w:val="0"/>
          <w:numId w:val="14"/>
        </w:numPr>
      </w:pPr>
      <w:r>
        <w:t>“Can you dance like Beyoncé?”</w:t>
      </w:r>
    </w:p>
    <w:p w14:paraId="32ED3E45" w14:textId="77777777" w:rsidR="00DA3D5D" w:rsidRDefault="00DA3D5D" w:rsidP="00EB3D27">
      <w:pPr>
        <w:pStyle w:val="ListParagraph"/>
        <w:numPr>
          <w:ilvl w:val="0"/>
          <w:numId w:val="14"/>
        </w:numPr>
      </w:pPr>
      <w:r>
        <w:t>“Can you dance to Single Ladies?”</w:t>
      </w:r>
    </w:p>
    <w:p w14:paraId="527AA5AC" w14:textId="77777777" w:rsidR="00DA3D5D" w:rsidRDefault="00DA3D5D" w:rsidP="00EB3D27">
      <w:pPr>
        <w:pStyle w:val="ListParagraph"/>
        <w:numPr>
          <w:ilvl w:val="0"/>
          <w:numId w:val="14"/>
        </w:numPr>
      </w:pPr>
      <w:r>
        <w:t>“Do the Beyoncé.”</w:t>
      </w:r>
    </w:p>
    <w:p w14:paraId="463291B3" w14:textId="77777777" w:rsidR="00DA3D5D" w:rsidRDefault="00DA3D5D" w:rsidP="005B758F">
      <w:pPr>
        <w:ind w:left="720"/>
      </w:pPr>
      <w:r>
        <w:t>Description: NAO will do a short dance routine, coordinated to Beyoncé’s “Single Ladies”, which will play over its loudspeakers during the dance.</w:t>
      </w:r>
    </w:p>
    <w:p w14:paraId="1D0C4E2E" w14:textId="77777777" w:rsidR="00DA3D5D" w:rsidRPr="00EB3D27" w:rsidRDefault="00DA3D5D" w:rsidP="005B758F">
      <w:pPr>
        <w:ind w:left="720"/>
      </w:pPr>
    </w:p>
    <w:p w14:paraId="7C1FFF7E" w14:textId="77777777" w:rsidR="00DA3D5D" w:rsidRPr="00F911AA" w:rsidRDefault="00DA3D5D" w:rsidP="00F911AA">
      <w:pPr>
        <w:pStyle w:val="Caption"/>
        <w:rPr>
          <w:i/>
        </w:rPr>
      </w:pPr>
      <w:r w:rsidRPr="00F911AA">
        <w:rPr>
          <w:i/>
        </w:rPr>
        <w:lastRenderedPageBreak/>
        <w:t>Pushups</w:t>
      </w:r>
    </w:p>
    <w:p w14:paraId="72997B3B" w14:textId="77777777" w:rsidR="00DA3D5D" w:rsidRDefault="00DA3D5D" w:rsidP="00F911AA">
      <w:r>
        <w:tab/>
        <w:t>Verbal queues:</w:t>
      </w:r>
    </w:p>
    <w:p w14:paraId="05198D62" w14:textId="77777777" w:rsidR="00DA3D5D" w:rsidRDefault="00DA3D5D" w:rsidP="00AE546B">
      <w:pPr>
        <w:pStyle w:val="ListParagraph"/>
        <w:numPr>
          <w:ilvl w:val="0"/>
          <w:numId w:val="14"/>
        </w:numPr>
      </w:pPr>
      <w:r>
        <w:t>“Pushups.”</w:t>
      </w:r>
    </w:p>
    <w:p w14:paraId="4051A153" w14:textId="77777777" w:rsidR="00DA3D5D" w:rsidRDefault="00DA3D5D" w:rsidP="00AE546B">
      <w:pPr>
        <w:pStyle w:val="ListParagraph"/>
        <w:numPr>
          <w:ilvl w:val="0"/>
          <w:numId w:val="14"/>
        </w:numPr>
      </w:pPr>
      <w:r>
        <w:t>“Do pushups.”</w:t>
      </w:r>
    </w:p>
    <w:p w14:paraId="16A6B3E3" w14:textId="77777777" w:rsidR="00DA3D5D" w:rsidRDefault="00DA3D5D" w:rsidP="00AE546B">
      <w:pPr>
        <w:pStyle w:val="ListParagraph"/>
        <w:numPr>
          <w:ilvl w:val="0"/>
          <w:numId w:val="14"/>
        </w:numPr>
      </w:pPr>
      <w:r>
        <w:t>“Do some pushups.”</w:t>
      </w:r>
    </w:p>
    <w:p w14:paraId="144FD0ED" w14:textId="77777777" w:rsidR="00DA3D5D" w:rsidRDefault="00DA3D5D" w:rsidP="00AE546B">
      <w:pPr>
        <w:pStyle w:val="ListParagraph"/>
        <w:numPr>
          <w:ilvl w:val="0"/>
          <w:numId w:val="14"/>
        </w:numPr>
      </w:pPr>
      <w:r>
        <w:t>“Can you do pushups?”</w:t>
      </w:r>
    </w:p>
    <w:p w14:paraId="550ED62F" w14:textId="77777777" w:rsidR="00DA3D5D" w:rsidRDefault="00DA3D5D" w:rsidP="00AE546B">
      <w:pPr>
        <w:pStyle w:val="ListParagraph"/>
        <w:numPr>
          <w:ilvl w:val="0"/>
          <w:numId w:val="14"/>
        </w:numPr>
      </w:pPr>
      <w:r>
        <w:t>“Do you know how to do pushups?”</w:t>
      </w:r>
    </w:p>
    <w:p w14:paraId="353BAADB" w14:textId="77777777" w:rsidR="00DA3D5D" w:rsidRDefault="00DA3D5D" w:rsidP="00AE546B">
      <w:pPr>
        <w:pStyle w:val="ListParagraph"/>
        <w:numPr>
          <w:ilvl w:val="0"/>
          <w:numId w:val="14"/>
        </w:numPr>
      </w:pPr>
      <w:r>
        <w:t>“Can you do press-ups?”</w:t>
      </w:r>
    </w:p>
    <w:p w14:paraId="4D166EF8" w14:textId="77777777" w:rsidR="00DA3D5D" w:rsidRDefault="00DA3D5D" w:rsidP="00A838DC">
      <w:pPr>
        <w:ind w:left="717"/>
      </w:pPr>
      <w:r>
        <w:t>Description: NAO will ask how many pushups you would like to be performed (he can do between 1 and 10 inclusive), and will proceed to do that many pushups.</w:t>
      </w:r>
    </w:p>
    <w:p w14:paraId="70AC1102" w14:textId="77777777" w:rsidR="00DA3D5D" w:rsidRPr="000777D6" w:rsidRDefault="00DA3D5D" w:rsidP="00A838DC">
      <w:pPr>
        <w:ind w:left="717"/>
        <w:rPr>
          <w:color w:val="FF0000"/>
        </w:rPr>
      </w:pPr>
      <w:r w:rsidRPr="000777D6">
        <w:rPr>
          <w:color w:val="FF0000"/>
        </w:rPr>
        <w:t xml:space="preserve">***WARNING*** </w:t>
      </w:r>
    </w:p>
    <w:p w14:paraId="14156FAB" w14:textId="77777777" w:rsidR="00DA3D5D" w:rsidRPr="00F911AA" w:rsidRDefault="00DA3D5D" w:rsidP="00A838DC">
      <w:pPr>
        <w:ind w:left="717"/>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451C44">
      <w:pPr>
        <w:rPr>
          <w:color w:val="FF0000"/>
        </w:rPr>
      </w:pPr>
      <w:r>
        <w:tab/>
      </w:r>
      <w:r w:rsidRPr="000777D6">
        <w:rPr>
          <w:color w:val="FF0000"/>
        </w:rPr>
        <w:t>***************</w:t>
      </w:r>
    </w:p>
    <w:p w14:paraId="109F1377" w14:textId="77777777" w:rsidR="00DA3D5D" w:rsidRDefault="00DA3D5D" w:rsidP="00451C44">
      <w:pPr>
        <w:rPr>
          <w:color w:val="FF0000"/>
        </w:rPr>
      </w:pPr>
    </w:p>
    <w:p w14:paraId="41BA7540" w14:textId="77777777" w:rsidR="00DA3D5D" w:rsidRDefault="00DA3D5D" w:rsidP="00B77896">
      <w:pPr>
        <w:pStyle w:val="Heading2"/>
        <w:ind w:left="0"/>
      </w:pPr>
      <w:r>
        <w:t>2</w:t>
      </w:r>
      <w:r w:rsidRPr="0048090A">
        <w:t>.</w:t>
      </w:r>
      <w:r>
        <w:t>7</w:t>
      </w:r>
      <w:r w:rsidRPr="0048090A">
        <w:t xml:space="preserve"> </w:t>
      </w:r>
      <w:r>
        <w:t>Miscellaneous modules</w:t>
      </w:r>
    </w:p>
    <w:p w14:paraId="2930FADB" w14:textId="77777777" w:rsidR="00DA3D5D" w:rsidRPr="00B77896" w:rsidRDefault="00DA3D5D" w:rsidP="00B77896">
      <w:pPr>
        <w:pStyle w:val="Caption"/>
        <w:rPr>
          <w:i/>
        </w:rPr>
      </w:pPr>
      <w:r>
        <w:rPr>
          <w:i/>
        </w:rPr>
        <w:t>no swearing</w:t>
      </w:r>
    </w:p>
    <w:p w14:paraId="57147EE5" w14:textId="77777777" w:rsidR="00DA3D5D" w:rsidRDefault="00DA3D5D" w:rsidP="00B77896">
      <w:pPr>
        <w:ind w:left="717"/>
      </w:pPr>
      <w:r>
        <w:t>Description: NAO listens for swear words or other foul language, and responds to the user telling them that they should not use such language.</w:t>
      </w:r>
    </w:p>
    <w:p w14:paraId="48550124" w14:textId="77777777" w:rsidR="00DA3D5D" w:rsidRDefault="00DA3D5D" w:rsidP="00B77896">
      <w:pPr>
        <w:ind w:left="717"/>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B77896">
      <w:pPr>
        <w:ind w:left="717"/>
      </w:pPr>
    </w:p>
    <w:p w14:paraId="7093A2A5" w14:textId="77777777" w:rsidR="00DA3D5D" w:rsidRDefault="00DA3D5D" w:rsidP="00B77896">
      <w:pPr>
        <w:pStyle w:val="Caption"/>
        <w:rPr>
          <w:i/>
        </w:rPr>
      </w:pPr>
      <w:r>
        <w:rPr>
          <w:i/>
        </w:rPr>
        <w:t>stop module</w:t>
      </w:r>
    </w:p>
    <w:p w14:paraId="6AD38C5A" w14:textId="77777777" w:rsidR="00DA3D5D" w:rsidRDefault="00DA3D5D" w:rsidP="00CE3F33">
      <w:pPr>
        <w:ind w:firstLine="648"/>
      </w:pPr>
      <w:r>
        <w:t>Verbal queues:</w:t>
      </w:r>
    </w:p>
    <w:p w14:paraId="50BC3C46" w14:textId="77777777" w:rsidR="00DA3D5D" w:rsidRDefault="00DA3D5D" w:rsidP="00CE3F33">
      <w:pPr>
        <w:pStyle w:val="ListParagraph"/>
        <w:numPr>
          <w:ilvl w:val="0"/>
          <w:numId w:val="14"/>
        </w:numPr>
      </w:pPr>
      <w:r>
        <w:t>“Stop.”</w:t>
      </w:r>
    </w:p>
    <w:p w14:paraId="606132B4" w14:textId="77777777" w:rsidR="00DA3D5D" w:rsidRPr="00CE3F33" w:rsidRDefault="00DA3D5D" w:rsidP="00CE3F33">
      <w:pPr>
        <w:pStyle w:val="ListParagraph"/>
        <w:numPr>
          <w:ilvl w:val="0"/>
          <w:numId w:val="14"/>
        </w:numPr>
      </w:pPr>
      <w:r>
        <w:t>“Exit.”</w:t>
      </w:r>
    </w:p>
    <w:p w14:paraId="0BE3051A" w14:textId="77777777" w:rsidR="00DA3D5D" w:rsidRDefault="00DA3D5D" w:rsidP="00B77896">
      <w:r>
        <w:tab/>
        <w:t>Description: NAO immediately stops the module it is currently running.</w:t>
      </w:r>
    </w:p>
    <w:p w14:paraId="1F476487" w14:textId="5C8AFBAD" w:rsidR="00DA3D5D" w:rsidRDefault="00DA3D5D" w:rsidP="00DA3D5D">
      <w:pPr>
        <w:ind w:left="720"/>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0777D6">
      <w:pPr>
        <w:ind w:left="0"/>
        <w:rPr>
          <w:sz w:val="28"/>
          <w:szCs w:val="28"/>
        </w:rPr>
      </w:pPr>
    </w:p>
    <w:p w14:paraId="3D602B0B" w14:textId="77777777" w:rsidR="00DA3D5D" w:rsidRPr="0048090A" w:rsidRDefault="00DA3D5D" w:rsidP="000777D6">
      <w:pPr>
        <w:ind w:left="0"/>
        <w:rPr>
          <w:sz w:val="28"/>
          <w:szCs w:val="28"/>
        </w:rPr>
      </w:pPr>
    </w:p>
    <w:p w14:paraId="2D601E9D" w14:textId="77777777" w:rsidR="00DA3D5D" w:rsidRPr="0048090A" w:rsidRDefault="00DA3D5D" w:rsidP="00975009">
      <w:pPr>
        <w:pStyle w:val="Heading1"/>
        <w:ind w:left="0"/>
        <w:rPr>
          <w:noProof/>
        </w:rPr>
      </w:pPr>
      <w:r w:rsidRPr="0048090A">
        <w:rPr>
          <w:noProof/>
        </w:rPr>
        <w:lastRenderedPageBreak/>
        <w:t>SECTION 3: CREATING YOUR OWN NAO MODULES</w:t>
      </w:r>
    </w:p>
    <w:p w14:paraId="5B8329CD" w14:textId="77777777" w:rsidR="00DA3D5D" w:rsidRDefault="00DA3D5D" w:rsidP="0048090A">
      <w:pPr>
        <w:pStyle w:val="Heading2"/>
        <w:ind w:left="0"/>
      </w:pPr>
      <w:r>
        <w:t>3</w:t>
      </w:r>
      <w:r w:rsidRPr="0048090A">
        <w:t xml:space="preserve">.1 </w:t>
      </w:r>
      <w:r>
        <w:t>introduction to choregraphe</w:t>
      </w:r>
    </w:p>
    <w:p w14:paraId="51E78339" w14:textId="77777777" w:rsidR="00DA3D5D" w:rsidRDefault="00DA3D5D" w:rsidP="000777D6">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77777777" w:rsidR="00DA3D5D" w:rsidRDefault="00DA3D5D" w:rsidP="000777D6">
      <w:r>
        <w:tab/>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1A130F4E" w14:textId="77777777" w:rsidR="00DA3D5D" w:rsidRPr="0048090A" w:rsidRDefault="00DA3D5D" w:rsidP="0048090A">
      <w:pPr>
        <w:pStyle w:val="Heading2"/>
        <w:ind w:left="0"/>
      </w:pPr>
      <w:r>
        <w:t>3</w:t>
      </w:r>
      <w:r w:rsidRPr="0048090A">
        <w:t>.</w:t>
      </w:r>
      <w:r>
        <w:t>2</w:t>
      </w:r>
      <w:r w:rsidRPr="0048090A">
        <w:t xml:space="preserve"> </w:t>
      </w:r>
      <w:r>
        <w:t>the naoqi framework</w:t>
      </w:r>
    </w:p>
    <w:p w14:paraId="683EE066" w14:textId="77777777" w:rsidR="00DA3D5D" w:rsidRDefault="00DA3D5D" w:rsidP="0048090A">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9A7C13">
      <w:pPr>
        <w:ind w:firstLine="648"/>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48090A"/>
    <w:p w14:paraId="6AD2079D" w14:textId="77777777" w:rsidR="00DA3D5D" w:rsidRPr="0048090A" w:rsidRDefault="00DA3D5D" w:rsidP="0048090A">
      <w:pPr>
        <w:pStyle w:val="Heading2"/>
        <w:ind w:left="0"/>
      </w:pPr>
      <w:r>
        <w:lastRenderedPageBreak/>
        <w:t>3</w:t>
      </w:r>
      <w:r w:rsidRPr="0048090A">
        <w:t>.</w:t>
      </w:r>
      <w:r>
        <w:t>3</w:t>
      </w:r>
      <w:r w:rsidRPr="0048090A">
        <w:t xml:space="preserve"> </w:t>
      </w:r>
      <w:r>
        <w:t>creating your first module</w:t>
      </w:r>
    </w:p>
    <w:p w14:paraId="167B0DBF" w14:textId="77777777" w:rsidR="00DA3D5D" w:rsidRDefault="00DA3D5D" w:rsidP="00584DB0">
      <w:pPr>
        <w:keepNext/>
        <w:jc w:val="center"/>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09611898" w:rsidR="00DA3D5D" w:rsidRPr="007778F2" w:rsidRDefault="00DA3D5D" w:rsidP="00584DB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50D23">
        <w:rPr>
          <w:noProof/>
        </w:rPr>
        <w:t>4</w:t>
      </w:r>
      <w:r>
        <w:rPr>
          <w:noProof/>
        </w:rPr>
        <w:fldChar w:fldCharType="end"/>
      </w:r>
      <w:r>
        <w:t xml:space="preserve"> - First Opening Choregraphe</w:t>
      </w:r>
    </w:p>
    <w:p w14:paraId="4CF1F633" w14:textId="77777777" w:rsidR="00DA3D5D" w:rsidRDefault="00DA3D5D" w:rsidP="00DD1B12">
      <w:pPr>
        <w:ind w:firstLine="648"/>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DD1B12">
      <w:pPr>
        <w:ind w:firstLine="648"/>
      </w:pPr>
    </w:p>
    <w:p w14:paraId="12DE9391" w14:textId="77777777" w:rsidR="00DA3D5D" w:rsidRDefault="00DA3D5D" w:rsidP="00DD1B12">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2AC58E47" w:rsidR="00DA3D5D" w:rsidRDefault="00DA3D5D" w:rsidP="00DD1B1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50D23">
        <w:rPr>
          <w:noProof/>
        </w:rPr>
        <w:t>5</w:t>
      </w:r>
      <w:r>
        <w:rPr>
          <w:noProof/>
        </w:rPr>
        <w:fldChar w:fldCharType="end"/>
      </w:r>
      <w:r>
        <w:t xml:space="preserve"> - Project Properties</w:t>
      </w:r>
    </w:p>
    <w:p w14:paraId="61E399D7" w14:textId="7556047B" w:rsidR="00DA3D5D" w:rsidRDefault="00DA3D5D" w:rsidP="00DD1B12">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DD1B12"/>
    <w:p w14:paraId="38594595" w14:textId="77777777" w:rsidR="00DA3D5D" w:rsidRDefault="00DA3D5D" w:rsidP="00CC2B01">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718CED6E" w:rsidR="00DA3D5D" w:rsidRDefault="00DA3D5D" w:rsidP="00CC2B01">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50D23">
        <w:rPr>
          <w:noProof/>
        </w:rPr>
        <w:t>6</w:t>
      </w:r>
      <w:r>
        <w:rPr>
          <w:noProof/>
        </w:rPr>
        <w:fldChar w:fldCharType="end"/>
      </w:r>
      <w:r>
        <w:t xml:space="preserve"> - Behavior Properties</w:t>
      </w:r>
    </w:p>
    <w:p w14:paraId="5116FD1C" w14:textId="77777777" w:rsidR="00DA3D5D" w:rsidRDefault="00DA3D5D" w:rsidP="00D21501">
      <w:pPr>
        <w:pStyle w:val="Caption"/>
        <w:jc w:val="center"/>
      </w:pPr>
      <w:r>
        <w:tab/>
      </w:r>
    </w:p>
    <w:p w14:paraId="79F8F9A7" w14:textId="7AF6AAF7" w:rsidR="00DA3D5D" w:rsidRDefault="00DA3D5D" w:rsidP="00AA3473">
      <w:pPr>
        <w:ind w:left="0" w:firstLine="72"/>
      </w:pPr>
      <w:r>
        <w:t>Fill out the following sections shown in fig</w:t>
      </w:r>
      <w:r w:rsidR="006D5516">
        <w:t>ure 6</w:t>
      </w:r>
      <w:r>
        <w:t xml:space="preserve"> after clicking “behavior_1”:</w:t>
      </w:r>
    </w:p>
    <w:p w14:paraId="5F8E7DBE" w14:textId="77777777" w:rsidR="00DA3D5D" w:rsidRDefault="00DA3D5D" w:rsidP="00DD1B12">
      <w:pPr>
        <w:pStyle w:val="ListParagraph"/>
        <w:numPr>
          <w:ilvl w:val="0"/>
          <w:numId w:val="16"/>
        </w:numPr>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DD1B12">
      <w:pPr>
        <w:pStyle w:val="ListParagraph"/>
        <w:numPr>
          <w:ilvl w:val="0"/>
          <w:numId w:val="16"/>
        </w:numPr>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DD1B12">
      <w:pPr>
        <w:pStyle w:val="ListParagraph"/>
        <w:numPr>
          <w:ilvl w:val="0"/>
          <w:numId w:val="16"/>
        </w:numPr>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DD1B12">
      <w:pPr>
        <w:pStyle w:val="ListParagraph"/>
        <w:numPr>
          <w:ilvl w:val="0"/>
          <w:numId w:val="16"/>
        </w:numPr>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DD1B12">
      <w:pPr>
        <w:pStyle w:val="ListParagraph"/>
        <w:numPr>
          <w:ilvl w:val="0"/>
          <w:numId w:val="16"/>
        </w:numPr>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DD1B12">
      <w:pPr>
        <w:pStyle w:val="ListParagraph"/>
        <w:numPr>
          <w:ilvl w:val="0"/>
          <w:numId w:val="16"/>
        </w:numPr>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DD1B12">
      <w:pPr>
        <w:pStyle w:val="ListParagraph"/>
        <w:numPr>
          <w:ilvl w:val="0"/>
          <w:numId w:val="16"/>
        </w:numPr>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FC1707">
      <w:pPr>
        <w:ind w:left="0" w:firstLine="432"/>
      </w:pPr>
    </w:p>
    <w:p w14:paraId="30D73452" w14:textId="77777777" w:rsidR="00DA3D5D" w:rsidRDefault="00DA3D5D" w:rsidP="00482197">
      <w:pPr>
        <w:ind w:left="0"/>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482197">
      <w:pPr>
        <w:ind w:left="0"/>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1F00DD">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59C6A469" w:rsidR="00495F20" w:rsidRPr="00CF3E78" w:rsidRDefault="00495F2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350D23">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3"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P0+4ywtAgAAZgQAAA4AAAAAAAAAAAAAAAAALgIA&#10;AGRycy9lMm9Eb2MueG1sUEsBAi0AFAAGAAgAAAAhALA79o3hAAAACgEAAA8AAAAAAAAAAAAAAAAA&#10;hwQAAGRycy9kb3ducmV2LnhtbFBLBQYAAAAABAAEAPMAAACVBQAAAAA=&#10;" stroked="f">
                <v:textbox style="mso-fit-shape-to-text:t" inset="0,0,0,0">
                  <w:txbxContent>
                    <w:p w14:paraId="5B0E9540" w14:textId="59C6A469" w:rsidR="00495F20" w:rsidRPr="00CF3E78" w:rsidRDefault="00495F2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350D23">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CC2B01">
      <w:pPr>
        <w:pStyle w:val="Caption"/>
        <w:ind w:left="0"/>
      </w:pPr>
    </w:p>
    <w:p w14:paraId="3B4947B3" w14:textId="77777777" w:rsidR="00DA3D5D" w:rsidRDefault="00DA3D5D" w:rsidP="00CC2B01"/>
    <w:p w14:paraId="0550704E" w14:textId="77777777" w:rsidR="00DA3D5D" w:rsidRDefault="00DA3D5D" w:rsidP="00CC2B01"/>
    <w:p w14:paraId="79F10CC4" w14:textId="77777777" w:rsidR="00DA3D5D" w:rsidRDefault="00DA3D5D" w:rsidP="00CC2B01"/>
    <w:p w14:paraId="2F83B064" w14:textId="77777777" w:rsidR="00DA3D5D" w:rsidRDefault="00DA3D5D" w:rsidP="00CC2B01"/>
    <w:p w14:paraId="6A12C976" w14:textId="77777777" w:rsidR="00DA3D5D" w:rsidRDefault="00DA3D5D" w:rsidP="00CC2B01"/>
    <w:p w14:paraId="6DC7AB9A" w14:textId="77777777" w:rsidR="00DA3D5D" w:rsidRDefault="00DA3D5D" w:rsidP="00CC2B01"/>
    <w:p w14:paraId="200F16D4" w14:textId="77777777" w:rsidR="00DA3D5D" w:rsidRDefault="00DA3D5D" w:rsidP="00CC2B01"/>
    <w:p w14:paraId="7DEB7B6F" w14:textId="77777777" w:rsidR="00DA3D5D" w:rsidRDefault="00DA3D5D" w:rsidP="00CC2B01"/>
    <w:p w14:paraId="4DEB48E9" w14:textId="77777777" w:rsidR="00DA3D5D" w:rsidRDefault="00DA3D5D" w:rsidP="00CC2B01"/>
    <w:p w14:paraId="5658E896" w14:textId="77777777" w:rsidR="00DA3D5D" w:rsidRDefault="00DA3D5D" w:rsidP="00CC2B01"/>
    <w:p w14:paraId="2BDFA972" w14:textId="77777777" w:rsidR="00DA3D5D" w:rsidRDefault="00DA3D5D" w:rsidP="00CC2B01"/>
    <w:p w14:paraId="3E7443EB" w14:textId="77777777" w:rsidR="00DA3D5D" w:rsidRDefault="00DA3D5D" w:rsidP="00CC2B01"/>
    <w:p w14:paraId="7AE784BE" w14:textId="0A8A1B5A" w:rsidR="00DA3D5D" w:rsidRDefault="00DA3D5D" w:rsidP="00482197">
      <w:pPr>
        <w:ind w:left="0"/>
      </w:pPr>
      <w:r>
        <w:lastRenderedPageBreak/>
        <w:t>Fill out the foll</w:t>
      </w:r>
      <w:r w:rsidR="006D5516">
        <w:t>owing sections shown in figure 7</w:t>
      </w:r>
      <w:r>
        <w:t xml:space="preserve"> after clicking “Python…”:</w:t>
      </w:r>
    </w:p>
    <w:p w14:paraId="1EDC5CAB" w14:textId="77777777" w:rsidR="00DA3D5D" w:rsidRDefault="00DA3D5D" w:rsidP="001F00DD">
      <w:pPr>
        <w:pStyle w:val="ListParagraph"/>
        <w:numPr>
          <w:ilvl w:val="0"/>
          <w:numId w:val="16"/>
        </w:numPr>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1F00DD">
      <w:pPr>
        <w:pStyle w:val="ListParagraph"/>
        <w:numPr>
          <w:ilvl w:val="0"/>
          <w:numId w:val="16"/>
        </w:numPr>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1F00DD">
      <w:pPr>
        <w:pStyle w:val="ListParagraph"/>
        <w:numPr>
          <w:ilvl w:val="0"/>
          <w:numId w:val="16"/>
        </w:numPr>
      </w:pPr>
      <w:r>
        <w:rPr>
          <w:b/>
        </w:rPr>
        <w:t>Input</w:t>
      </w:r>
      <w:r w:rsidRPr="00C67C9D">
        <w:t>:</w:t>
      </w:r>
      <w:r>
        <w:t xml:space="preserve"> Allows the user to add multiple start inputs.</w:t>
      </w:r>
    </w:p>
    <w:p w14:paraId="684A44B3" w14:textId="77777777" w:rsidR="00DA3D5D" w:rsidRDefault="00DA3D5D" w:rsidP="001F00DD">
      <w:pPr>
        <w:pStyle w:val="ListParagraph"/>
        <w:numPr>
          <w:ilvl w:val="0"/>
          <w:numId w:val="16"/>
        </w:numPr>
      </w:pPr>
      <w:r>
        <w:rPr>
          <w:b/>
        </w:rPr>
        <w:t>Output</w:t>
      </w:r>
      <w:r w:rsidRPr="00C67C9D">
        <w:t>:</w:t>
      </w:r>
      <w:r>
        <w:t xml:space="preserve"> Allows different outputs to be added to the module</w:t>
      </w:r>
    </w:p>
    <w:p w14:paraId="043A84E9" w14:textId="1C212EB8" w:rsidR="00DA3D5D" w:rsidRDefault="00DA3D5D" w:rsidP="001F00DD">
      <w:pPr>
        <w:pStyle w:val="ListParagraph"/>
        <w:numPr>
          <w:ilvl w:val="0"/>
          <w:numId w:val="16"/>
        </w:numPr>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C67C9D">
      <w:pPr>
        <w:pStyle w:val="ListParagraph"/>
        <w:numPr>
          <w:ilvl w:val="0"/>
          <w:numId w:val="16"/>
        </w:numPr>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482197">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A55349D" w:rsidR="00DA3D5D" w:rsidRDefault="00482197" w:rsidP="00C67C9D">
      <w:pPr>
        <w:ind w:left="432" w:firstLine="288"/>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055A6F39" w:rsidR="00495F20" w:rsidRPr="00370FD5" w:rsidRDefault="00495F2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350D23">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4"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" stroked="f">
                <v:textbox style="mso-fit-shape-to-text:t" inset="0,0,0,0">
                  <w:txbxContent>
                    <w:p w14:paraId="38DDDB13" w14:textId="055A6F39" w:rsidR="00495F20" w:rsidRPr="00370FD5" w:rsidRDefault="00495F2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350D23">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C67C9D">
      <w:pPr>
        <w:ind w:left="432" w:firstLine="288"/>
      </w:pPr>
    </w:p>
    <w:p w14:paraId="63926086" w14:textId="77777777" w:rsidR="00DA3D5D" w:rsidRDefault="00DA3D5D" w:rsidP="00C67C9D">
      <w:pPr>
        <w:ind w:left="432" w:firstLine="288"/>
      </w:pPr>
    </w:p>
    <w:p w14:paraId="018DE839" w14:textId="77777777" w:rsidR="00DA3D5D" w:rsidRDefault="00DA3D5D" w:rsidP="00C67C9D">
      <w:pPr>
        <w:ind w:left="432" w:firstLine="288"/>
      </w:pPr>
    </w:p>
    <w:p w14:paraId="3C1289A1" w14:textId="136DE775" w:rsidR="00DA3D5D" w:rsidRDefault="00DA3D5D" w:rsidP="00C67C9D">
      <w:pPr>
        <w:ind w:left="432" w:firstLine="288"/>
      </w:pPr>
    </w:p>
    <w:p w14:paraId="2E36C4CD" w14:textId="77777777" w:rsidR="00DA3D5D" w:rsidRDefault="00DA3D5D" w:rsidP="00C67C9D">
      <w:pPr>
        <w:ind w:left="432" w:firstLine="288"/>
      </w:pPr>
    </w:p>
    <w:p w14:paraId="0628AD37" w14:textId="77777777" w:rsidR="00DA3D5D" w:rsidRDefault="00DA3D5D" w:rsidP="00C67C9D">
      <w:pPr>
        <w:ind w:left="432" w:firstLine="288"/>
      </w:pPr>
    </w:p>
    <w:p w14:paraId="6189C80F" w14:textId="77777777" w:rsidR="00DA3D5D" w:rsidRDefault="00DA3D5D" w:rsidP="00C67C9D">
      <w:pPr>
        <w:ind w:left="432" w:firstLine="288"/>
      </w:pPr>
    </w:p>
    <w:p w14:paraId="7DCCC050" w14:textId="77777777" w:rsidR="00DA3D5D" w:rsidRDefault="00DA3D5D" w:rsidP="00C67C9D">
      <w:pPr>
        <w:ind w:left="432" w:firstLine="288"/>
      </w:pPr>
    </w:p>
    <w:p w14:paraId="32FAA73D" w14:textId="77777777" w:rsidR="00DA3D5D" w:rsidRDefault="00DA3D5D" w:rsidP="00C67C9D">
      <w:pPr>
        <w:ind w:left="432" w:firstLine="288"/>
      </w:pPr>
    </w:p>
    <w:p w14:paraId="54EE9179" w14:textId="77777777" w:rsidR="00DA3D5D" w:rsidRDefault="00DA3D5D" w:rsidP="00C67C9D">
      <w:pPr>
        <w:ind w:left="432" w:firstLine="288"/>
      </w:pPr>
    </w:p>
    <w:p w14:paraId="5F4F9F47" w14:textId="77777777" w:rsidR="00DA3D5D" w:rsidRDefault="00DA3D5D" w:rsidP="00C67C9D">
      <w:pPr>
        <w:ind w:left="432" w:firstLine="288"/>
      </w:pPr>
    </w:p>
    <w:p w14:paraId="0C9E5C36" w14:textId="77777777" w:rsidR="00DA3D5D" w:rsidRDefault="00DA3D5D" w:rsidP="00C67C9D">
      <w:pPr>
        <w:ind w:left="432" w:firstLine="288"/>
      </w:pPr>
    </w:p>
    <w:p w14:paraId="324428EF" w14:textId="77777777" w:rsidR="00DA3D5D" w:rsidRDefault="00DA3D5D" w:rsidP="00C67C9D">
      <w:pPr>
        <w:ind w:left="432" w:firstLine="288"/>
      </w:pPr>
    </w:p>
    <w:p w14:paraId="7BE31DD4" w14:textId="77777777" w:rsidR="00DA3D5D" w:rsidRDefault="00DA3D5D" w:rsidP="00C67C9D">
      <w:pPr>
        <w:ind w:left="432" w:firstLine="288"/>
      </w:pPr>
    </w:p>
    <w:p w14:paraId="52FC5962" w14:textId="77777777" w:rsidR="00DA3D5D" w:rsidRDefault="00DA3D5D" w:rsidP="00C67C9D">
      <w:pPr>
        <w:ind w:left="432" w:firstLine="288"/>
      </w:pPr>
    </w:p>
    <w:p w14:paraId="35FDD8BF" w14:textId="77777777" w:rsidR="00DA3D5D" w:rsidRDefault="00DA3D5D" w:rsidP="00C67C9D">
      <w:pPr>
        <w:ind w:left="432" w:firstLine="288"/>
      </w:pPr>
    </w:p>
    <w:p w14:paraId="6670F08D" w14:textId="67E1B092" w:rsidR="00DA3D5D" w:rsidRPr="00482197" w:rsidRDefault="00DA3D5D" w:rsidP="00CC2B01">
      <w:pPr>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BA76BF">
      <w:pPr>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910279"/>
    <w:p w14:paraId="7FF66FE8" w14:textId="77777777" w:rsidR="00DA3D5D" w:rsidRDefault="00DA3D5D" w:rsidP="00BA76BF">
      <w:pPr>
        <w:keepNext/>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6802E41A"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50D23">
        <w:rPr>
          <w:noProof/>
        </w:rPr>
        <w:t>9</w:t>
      </w:r>
      <w:r>
        <w:rPr>
          <w:noProof/>
        </w:rPr>
        <w:fldChar w:fldCharType="end"/>
      </w:r>
      <w:r>
        <w:t xml:space="preserve"> - Draw the Lines</w:t>
      </w:r>
    </w:p>
    <w:p w14:paraId="0B28CC9F" w14:textId="755A677F" w:rsidR="00482197" w:rsidRDefault="00DA3D5D" w:rsidP="00482197">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482197">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BA76BF">
      <w:pPr>
        <w:ind w:firstLine="648"/>
      </w:pPr>
    </w:p>
    <w:p w14:paraId="3BA49CA3" w14:textId="77777777" w:rsidR="00DA3D5D" w:rsidRDefault="00DA3D5D" w:rsidP="0048090A">
      <w:pPr>
        <w:pStyle w:val="Heading2"/>
        <w:ind w:left="0"/>
      </w:pPr>
      <w:r>
        <w:t>3</w:t>
      </w:r>
      <w:r w:rsidRPr="0048090A">
        <w:t>.</w:t>
      </w:r>
      <w:r>
        <w:t>4</w:t>
      </w:r>
      <w:r w:rsidRPr="0048090A">
        <w:t xml:space="preserve"> </w:t>
      </w:r>
      <w:r>
        <w:t>integrating your module onto nao</w:t>
      </w:r>
    </w:p>
    <w:p w14:paraId="3519F620" w14:textId="5A40FAF6" w:rsidR="00DA3D5D" w:rsidRDefault="00DA3D5D" w:rsidP="00BA76BF">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BA76BF"/>
    <w:p w14:paraId="765EAE61" w14:textId="77777777" w:rsidR="00DA3D5D" w:rsidRPr="00BA76BF" w:rsidRDefault="00DA3D5D" w:rsidP="00BA76BF"/>
    <w:p w14:paraId="2954C330" w14:textId="77777777" w:rsidR="00DA3D5D" w:rsidRDefault="00DA3D5D" w:rsidP="00BA76BF">
      <w:pPr>
        <w:keepNext/>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F78E276"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50D23">
        <w:rPr>
          <w:noProof/>
        </w:rPr>
        <w:t>10</w:t>
      </w:r>
      <w:r>
        <w:rPr>
          <w:noProof/>
        </w:rPr>
        <w:fldChar w:fldCharType="end"/>
      </w:r>
      <w:r>
        <w:t xml:space="preserve"> - Connecting Your Robot</w:t>
      </w:r>
    </w:p>
    <w:p w14:paraId="6EC7D7FF" w14:textId="6C1DD05D" w:rsidR="00DA3D5D" w:rsidRDefault="00DA3D5D" w:rsidP="00482197">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BA76BF">
      <w:pPr>
        <w:ind w:firstLine="648"/>
      </w:pPr>
    </w:p>
    <w:p w14:paraId="04E171AF" w14:textId="77777777" w:rsidR="00DA3D5D" w:rsidRDefault="00DA3D5D" w:rsidP="00BA76BF">
      <w:pPr>
        <w:keepNext/>
        <w:ind w:firstLine="648"/>
        <w:jc w:val="center"/>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595AC910" w:rsidR="00DA3D5D" w:rsidRPr="00BA76BF"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50D23">
        <w:rPr>
          <w:noProof/>
        </w:rPr>
        <w:t>11</w:t>
      </w:r>
      <w:r>
        <w:rPr>
          <w:noProof/>
        </w:rPr>
        <w:fldChar w:fldCharType="end"/>
      </w:r>
      <w:r>
        <w:t xml:space="preserve"> - Robot Applications</w:t>
      </w:r>
    </w:p>
    <w:p w14:paraId="5314BECD" w14:textId="77777777" w:rsidR="00DA3D5D" w:rsidRPr="0048090A" w:rsidRDefault="00DA3D5D" w:rsidP="0048090A">
      <w:pPr>
        <w:ind w:left="0"/>
        <w:rPr>
          <w:sz w:val="28"/>
          <w:szCs w:val="28"/>
        </w:rPr>
      </w:pPr>
    </w:p>
    <w:p w14:paraId="5DE89730" w14:textId="77777777" w:rsidR="00DA3D5D" w:rsidRPr="0048090A" w:rsidRDefault="00DA3D5D" w:rsidP="0048090A">
      <w:pPr>
        <w:pStyle w:val="Heading1"/>
        <w:ind w:left="0"/>
        <w:rPr>
          <w:noProof/>
        </w:rPr>
      </w:pPr>
      <w:r w:rsidRPr="0048090A">
        <w:rPr>
          <w:noProof/>
        </w:rPr>
        <w:t>SECTION 4: HELP</w:t>
      </w:r>
    </w:p>
    <w:p w14:paraId="3EFCE8AD" w14:textId="77777777" w:rsidR="00DA3D5D" w:rsidRDefault="00DA3D5D" w:rsidP="0048090A"/>
    <w:p w14:paraId="0776FF55" w14:textId="77777777" w:rsidR="00DA3D5D" w:rsidRPr="0048090A" w:rsidRDefault="00DA3D5D" w:rsidP="0048090A">
      <w:pPr>
        <w:pStyle w:val="Heading2"/>
        <w:ind w:left="0"/>
      </w:pPr>
      <w:r>
        <w:t>4</w:t>
      </w:r>
      <w:r w:rsidRPr="0048090A">
        <w:t>.</w:t>
      </w:r>
      <w:r>
        <w:t>1</w:t>
      </w:r>
      <w:r w:rsidRPr="0048090A">
        <w:t xml:space="preserve"> </w:t>
      </w:r>
      <w:r>
        <w:t>general faqs</w:t>
      </w:r>
    </w:p>
    <w:p w14:paraId="06F11958" w14:textId="1599BB04"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D30203">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D30203">
      <w:pPr>
        <w:spacing w:after="0"/>
        <w:ind w:left="0" w:right="0"/>
        <w:rPr>
          <w:rFonts w:ascii="Times New Roman" w:eastAsia="Times New Roman" w:hAnsi="Times New Roman" w:cs="Times New Roman"/>
          <w:kern w:val="0"/>
          <w:sz w:val="24"/>
          <w:szCs w:val="24"/>
          <w:lang w:eastAsia="en-US"/>
          <w14:ligatures w14:val="none"/>
        </w:rPr>
      </w:pPr>
    </w:p>
    <w:p w14:paraId="62F5747C" w14:textId="77777777" w:rsidR="00D30203" w:rsidRDefault="00D30203" w:rsidP="00D30203">
      <w:pPr>
        <w:spacing w:after="0"/>
        <w:ind w:left="0" w:right="0"/>
        <w:rPr>
          <w:rFonts w:ascii="Arial" w:eastAsia="Times New Roman" w:hAnsi="Arial" w:cs="Arial"/>
          <w:color w:val="000000"/>
          <w:kern w:val="0"/>
          <w:lang w:eastAsia="en-US"/>
          <w14:ligatures w14:val="none"/>
        </w:rPr>
      </w:pPr>
    </w:p>
    <w:p w14:paraId="009074A2" w14:textId="5D650FE7"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D30203">
      <w:pPr>
        <w:numPr>
          <w:ilvl w:val="0"/>
          <w:numId w:val="26"/>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9D42E8">
      <w:pPr>
        <w:spacing w:after="0"/>
        <w:ind w:left="720" w:right="0"/>
        <w:textAlignment w:val="baseline"/>
        <w:rPr>
          <w:rFonts w:ascii="Arial" w:eastAsia="Times New Roman" w:hAnsi="Arial" w:cs="Arial"/>
          <w:color w:val="000000"/>
          <w:kern w:val="0"/>
          <w:lang w:eastAsia="en-US"/>
          <w14:ligatures w14:val="none"/>
        </w:rPr>
      </w:pPr>
    </w:p>
    <w:p w14:paraId="48EFFEF4" w14:textId="13961B94" w:rsidR="009D42E8" w:rsidRDefault="009D42E8" w:rsidP="004C2BCA">
      <w:pPr>
        <w:spacing w:after="0"/>
        <w:ind w:left="0"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9D42E8">
      <w:pPr>
        <w:numPr>
          <w:ilvl w:val="0"/>
          <w:numId w:val="26"/>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9D42E8">
      <w:pPr>
        <w:spacing w:after="0"/>
        <w:ind w:right="0"/>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9D42E8">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9D42E8">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4C2BCA">
      <w:pPr>
        <w:spacing w:after="0"/>
        <w:ind w:left="360" w:right="0"/>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4C2BC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4C2BCA">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283CD09D" w14:textId="77777777" w:rsidR="00D30203" w:rsidRDefault="00D30203" w:rsidP="0048090A"/>
    <w:p w14:paraId="2F14397A" w14:textId="77777777" w:rsidR="00DA3D5D" w:rsidRPr="0048090A" w:rsidRDefault="00DA3D5D" w:rsidP="0048090A">
      <w:pPr>
        <w:pStyle w:val="Heading2"/>
        <w:ind w:left="0"/>
      </w:pPr>
      <w:r>
        <w:t>4</w:t>
      </w:r>
      <w:r w:rsidRPr="0048090A">
        <w:t>.</w:t>
      </w:r>
      <w:r>
        <w:t>2</w:t>
      </w:r>
      <w:r w:rsidRPr="0048090A">
        <w:t xml:space="preserve"> </w:t>
      </w:r>
      <w:r>
        <w:t>troubleshooting</w:t>
      </w:r>
      <w:bookmarkStart w:id="48" w:name="_GoBack"/>
      <w:bookmarkEnd w:id="48"/>
    </w:p>
    <w:p w14:paraId="35EDCB79" w14:textId="77777777" w:rsidR="00DA3D5D" w:rsidRPr="0048090A" w:rsidRDefault="00DA3D5D" w:rsidP="0048090A"/>
    <w:p w14:paraId="7EA3A5BD" w14:textId="6A92F4D8" w:rsidR="00DA3D5D" w:rsidRPr="0048090A" w:rsidRDefault="00DA3D5D" w:rsidP="0048090A"/>
    <w:p w14:paraId="671A3A1F" w14:textId="008AC72D" w:rsidR="00DA3D5D" w:rsidRDefault="00DA3D5D" w:rsidP="005246A8"/>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19668BCA" w:rsidR="00495F20" w:rsidRDefault="00495F20" w:rsidP="005246A8"/>
    <w:p w14:paraId="6B61E672" w14:textId="22C7F0B1" w:rsidR="00DA3D5D" w:rsidRDefault="00D30203"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g">
            <w:drawing>
              <wp:anchor distT="0" distB="0" distL="114300" distR="114300" simplePos="0" relativeHeight="251709440" behindDoc="1" locked="0" layoutInCell="1" allowOverlap="1" wp14:anchorId="009BECD0" wp14:editId="7E49DDFF">
                <wp:simplePos x="0" y="0"/>
                <wp:positionH relativeFrom="page">
                  <wp:posOffset>205384</wp:posOffset>
                </wp:positionH>
                <wp:positionV relativeFrom="page">
                  <wp:posOffset>494030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0C2A05" id="Group 211" o:spid="_x0000_s1026" alt="Decorative sidebar for cover page " style="position:absolute;margin-left:16.15pt;margin-top:38.9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25D2935C" w14:textId="1CBC4C6A" w:rsidR="00DA3D5D" w:rsidRPr="00AA4716" w:rsidRDefault="00DA3D5D" w:rsidP="00AA4716"/>
    <w:p w14:paraId="20A2B2AE" w14:textId="0779DF0F"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04320" behindDoc="0" locked="0" layoutInCell="1" allowOverlap="1" wp14:anchorId="7CE9FBAB" wp14:editId="7ED3CFFD">
                <wp:simplePos x="0" y="0"/>
                <wp:positionH relativeFrom="column">
                  <wp:posOffset>873760</wp:posOffset>
                </wp:positionH>
                <wp:positionV relativeFrom="paragraph">
                  <wp:posOffset>2109025</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5D8F2DA5" w:rsidR="00495F20" w:rsidRDefault="00495F20" w:rsidP="0005062A">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4C6132A1" w14:textId="0BD5D071" w:rsidR="00495F20" w:rsidRPr="006111F3" w:rsidRDefault="00495F20"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5" type="#_x0000_t202" style="position:absolute;left:0;text-align:left;margin-left:68.8pt;margin-top:166.05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" stroked="f">
                <v:textbox>
                  <w:txbxContent>
                    <w:p w14:paraId="136CB4CF" w14:textId="5D8F2DA5" w:rsidR="00495F20" w:rsidRDefault="00495F20" w:rsidP="0005062A">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4C6132A1" w14:textId="0BD5D071" w:rsidR="00495F20" w:rsidRPr="006111F3" w:rsidRDefault="00495F20" w:rsidP="0005062A">
                      <w:pPr>
                        <w:jc w:val="center"/>
                        <w:rPr>
                          <w:b/>
                          <w:sz w:val="44"/>
                          <w:szCs w:val="44"/>
                        </w:rPr>
                      </w:pPr>
                      <w:r>
                        <w:rPr>
                          <w:color w:val="FF0000"/>
                          <w:sz w:val="44"/>
                          <w:szCs w:val="44"/>
                        </w:rPr>
                        <w:t>Final Report</w:t>
                      </w:r>
                    </w:p>
                  </w:txbxContent>
                </v:textbox>
                <w10:wrap type="square"/>
              </v:shape>
            </w:pict>
          </mc:Fallback>
        </mc:AlternateContent>
      </w:r>
      <w:r w:rsidRPr="0005062A">
        <w:rPr>
          <w:noProof/>
          <w:lang w:eastAsia="en-US"/>
        </w:rPr>
        <w:drawing>
          <wp:anchor distT="0" distB="0" distL="114300" distR="114300" simplePos="0" relativeHeight="251706368" behindDoc="1" locked="0" layoutInCell="1" allowOverlap="1" wp14:anchorId="7886E8B5" wp14:editId="64999DAD">
            <wp:simplePos x="0" y="0"/>
            <wp:positionH relativeFrom="column">
              <wp:posOffset>2014855</wp:posOffset>
            </wp:positionH>
            <wp:positionV relativeFrom="paragraph">
              <wp:posOffset>687977</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noProof/>
          <w:lang w:eastAsia="en-US"/>
        </w:rPr>
        <w:drawing>
          <wp:anchor distT="0" distB="0" distL="114300" distR="114300" simplePos="0" relativeHeight="251707392" behindDoc="1" locked="0" layoutInCell="1" allowOverlap="1" wp14:anchorId="3D5718FF" wp14:editId="057DA9FC">
            <wp:simplePos x="0" y="0"/>
            <wp:positionH relativeFrom="column">
              <wp:posOffset>826135</wp:posOffset>
            </wp:positionH>
            <wp:positionV relativeFrom="paragraph">
              <wp:posOffset>557737</wp:posOffset>
            </wp:positionV>
            <wp:extent cx="1758507" cy="1550822"/>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1DCA6D15" w14:textId="77777777" w:rsidR="0005062A" w:rsidRPr="0005062A" w:rsidRDefault="0005062A" w:rsidP="0005062A">
      <w:pPr>
        <w:rPr>
          <w:rFonts w:ascii="Arial" w:eastAsia="Times New Roman" w:hAnsi="Arial" w:cs="Arial"/>
          <w:sz w:val="24"/>
          <w:szCs w:val="24"/>
          <w:lang w:eastAsia="en-US"/>
        </w:rPr>
      </w:pPr>
    </w:p>
    <w:p w14:paraId="76204892" w14:textId="77777777" w:rsidR="0005062A" w:rsidRPr="0005062A" w:rsidRDefault="0005062A" w:rsidP="0005062A">
      <w:pPr>
        <w:rPr>
          <w:rFonts w:ascii="Arial" w:eastAsia="Times New Roman" w:hAnsi="Arial" w:cs="Arial"/>
          <w:sz w:val="24"/>
          <w:szCs w:val="24"/>
          <w:lang w:eastAsia="en-US"/>
        </w:rPr>
      </w:pPr>
    </w:p>
    <w:p w14:paraId="6CBA4E88" w14:textId="77777777" w:rsidR="0005062A" w:rsidRPr="0005062A" w:rsidRDefault="0005062A" w:rsidP="0005062A">
      <w:pPr>
        <w:rPr>
          <w:rFonts w:ascii="Arial" w:eastAsia="Times New Roman" w:hAnsi="Arial" w:cs="Arial"/>
          <w:sz w:val="24"/>
          <w:szCs w:val="24"/>
          <w:lang w:eastAsia="en-US"/>
        </w:rPr>
      </w:pPr>
    </w:p>
    <w:p w14:paraId="05319CBD" w14:textId="77777777" w:rsidR="0005062A" w:rsidRPr="0005062A" w:rsidRDefault="0005062A" w:rsidP="0005062A">
      <w:pPr>
        <w:rPr>
          <w:rFonts w:ascii="Arial" w:eastAsia="Times New Roman" w:hAnsi="Arial" w:cs="Arial"/>
          <w:sz w:val="24"/>
          <w:szCs w:val="24"/>
          <w:lang w:eastAsia="en-US"/>
        </w:rPr>
      </w:pPr>
    </w:p>
    <w:p w14:paraId="26AC6985" w14:textId="77777777" w:rsidR="0005062A" w:rsidRPr="0005062A" w:rsidRDefault="0005062A" w:rsidP="0005062A">
      <w:pPr>
        <w:rPr>
          <w:rFonts w:ascii="Arial" w:eastAsia="Times New Roman" w:hAnsi="Arial" w:cs="Arial"/>
          <w:sz w:val="24"/>
          <w:szCs w:val="24"/>
          <w:lang w:eastAsia="en-US"/>
        </w:rPr>
      </w:pPr>
    </w:p>
    <w:p w14:paraId="4F02668F" w14:textId="77777777" w:rsidR="0005062A" w:rsidRPr="0005062A" w:rsidRDefault="0005062A" w:rsidP="0005062A">
      <w:pPr>
        <w:rPr>
          <w:rFonts w:ascii="Arial" w:eastAsia="Times New Roman" w:hAnsi="Arial" w:cs="Arial"/>
          <w:sz w:val="24"/>
          <w:szCs w:val="24"/>
          <w:lang w:eastAsia="en-US"/>
        </w:rPr>
      </w:pPr>
    </w:p>
    <w:p w14:paraId="777DFF5A" w14:textId="77777777" w:rsidR="0005062A" w:rsidRPr="0005062A" w:rsidRDefault="0005062A" w:rsidP="0005062A">
      <w:pPr>
        <w:rPr>
          <w:rFonts w:ascii="Arial" w:eastAsia="Times New Roman" w:hAnsi="Arial" w:cs="Arial"/>
          <w:sz w:val="24"/>
          <w:szCs w:val="24"/>
          <w:lang w:eastAsia="en-US"/>
        </w:rPr>
      </w:pPr>
    </w:p>
    <w:p w14:paraId="775B8F45" w14:textId="77777777"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1D5A83C6" w:rsidR="0005062A" w:rsidRDefault="0005062A" w:rsidP="0005062A">
      <w:pPr>
        <w:tabs>
          <w:tab w:val="left" w:pos="2379"/>
        </w:tabs>
        <w:rPr>
          <w:rFonts w:ascii="Arial" w:eastAsia="Times New Roman" w:hAnsi="Arial" w:cs="Arial"/>
          <w:sz w:val="24"/>
          <w:szCs w:val="24"/>
          <w:lang w:eastAsia="en-US"/>
        </w:rPr>
      </w:pPr>
    </w:p>
    <w:p w14:paraId="347E0970" w14:textId="623CE49A" w:rsidR="0005062A" w:rsidRDefault="0005062A" w:rsidP="0005062A">
      <w:pPr>
        <w:tabs>
          <w:tab w:val="left" w:pos="2379"/>
        </w:tabs>
        <w:rPr>
          <w:rFonts w:ascii="Arial" w:eastAsia="Times New Roman" w:hAnsi="Arial" w:cs="Arial"/>
          <w:sz w:val="24"/>
          <w:szCs w:val="24"/>
          <w:lang w:eastAsia="en-US"/>
        </w:rPr>
      </w:pPr>
    </w:p>
    <w:p w14:paraId="551ADCC2" w14:textId="0293DF23" w:rsidR="0005062A" w:rsidRDefault="0005062A" w:rsidP="0005062A">
      <w:pPr>
        <w:tabs>
          <w:tab w:val="left" w:pos="2379"/>
        </w:tabs>
        <w:rPr>
          <w:rFonts w:ascii="Arial" w:eastAsia="Times New Roman" w:hAnsi="Arial" w:cs="Arial"/>
          <w:sz w:val="24"/>
          <w:szCs w:val="24"/>
          <w:lang w:eastAsia="en-US"/>
        </w:rPr>
      </w:pPr>
    </w:p>
    <w:p w14:paraId="7DE40153" w14:textId="2F13D587" w:rsidR="0005062A" w:rsidRDefault="0005062A" w:rsidP="0005062A">
      <w:pPr>
        <w:tabs>
          <w:tab w:val="left" w:pos="2379"/>
        </w:tabs>
        <w:rPr>
          <w:rFonts w:ascii="Arial" w:eastAsia="Times New Roman" w:hAnsi="Arial" w:cs="Arial"/>
          <w:sz w:val="24"/>
          <w:szCs w:val="24"/>
          <w:lang w:eastAsia="en-US"/>
        </w:rPr>
      </w:pPr>
    </w:p>
    <w:p w14:paraId="26F356B7" w14:textId="60526692" w:rsidR="0005062A" w:rsidRDefault="0005062A" w:rsidP="0005062A">
      <w:pPr>
        <w:tabs>
          <w:tab w:val="left" w:pos="2379"/>
        </w:tabs>
        <w:rPr>
          <w:rFonts w:ascii="Arial" w:eastAsia="Times New Roman" w:hAnsi="Arial" w:cs="Arial"/>
          <w:sz w:val="24"/>
          <w:szCs w:val="24"/>
          <w:lang w:eastAsia="en-US"/>
        </w:rPr>
      </w:pPr>
    </w:p>
    <w:p w14:paraId="5435E2CD" w14:textId="324AC4AA" w:rsidR="0005062A" w:rsidRDefault="0005062A" w:rsidP="0005062A">
      <w:pPr>
        <w:tabs>
          <w:tab w:val="left" w:pos="2379"/>
        </w:tabs>
        <w:rPr>
          <w:rFonts w:ascii="Arial" w:eastAsia="Times New Roman" w:hAnsi="Arial" w:cs="Arial"/>
          <w:sz w:val="24"/>
          <w:szCs w:val="24"/>
          <w:lang w:eastAsia="en-US"/>
        </w:rPr>
      </w:pPr>
    </w:p>
    <w:p w14:paraId="796780B3" w14:textId="12C15628" w:rsidR="0005062A" w:rsidRDefault="0005062A" w:rsidP="0005062A">
      <w:pPr>
        <w:tabs>
          <w:tab w:val="left" w:pos="2379"/>
        </w:tabs>
        <w:rPr>
          <w:rFonts w:ascii="Arial" w:eastAsia="Times New Roman" w:hAnsi="Arial" w:cs="Arial"/>
          <w:sz w:val="24"/>
          <w:szCs w:val="24"/>
          <w:lang w:eastAsia="en-US"/>
        </w:rPr>
      </w:pPr>
    </w:p>
    <w:p w14:paraId="1E12EB37" w14:textId="56D656AD" w:rsidR="0005062A" w:rsidRDefault="0005062A" w:rsidP="0005062A">
      <w:pPr>
        <w:tabs>
          <w:tab w:val="left" w:pos="2379"/>
        </w:tabs>
        <w:rPr>
          <w:rFonts w:ascii="Arial" w:eastAsia="Times New Roman" w:hAnsi="Arial" w:cs="Arial"/>
          <w:sz w:val="24"/>
          <w:szCs w:val="24"/>
          <w:lang w:eastAsia="en-US"/>
        </w:rPr>
      </w:pPr>
    </w:p>
    <w:p w14:paraId="77C7FF70" w14:textId="4E9F6EA9" w:rsidR="0005062A" w:rsidRDefault="0005062A" w:rsidP="0005062A">
      <w:pPr>
        <w:tabs>
          <w:tab w:val="left" w:pos="2379"/>
        </w:tabs>
        <w:rPr>
          <w:rFonts w:ascii="Arial" w:eastAsia="Times New Roman" w:hAnsi="Arial" w:cs="Arial"/>
          <w:sz w:val="24"/>
          <w:szCs w:val="24"/>
          <w:lang w:eastAsia="en-US"/>
        </w:rPr>
      </w:pPr>
    </w:p>
    <w:p w14:paraId="556536B7" w14:textId="26F0E4D9" w:rsidR="0005062A" w:rsidRDefault="0005062A" w:rsidP="0005062A">
      <w:pPr>
        <w:tabs>
          <w:tab w:val="left" w:pos="2379"/>
        </w:tabs>
        <w:rPr>
          <w:rFonts w:ascii="Arial" w:eastAsia="Times New Roman" w:hAnsi="Arial" w:cs="Arial"/>
          <w:sz w:val="24"/>
          <w:szCs w:val="24"/>
          <w:lang w:eastAsia="en-US"/>
        </w:rPr>
      </w:pPr>
    </w:p>
    <w:p w14:paraId="02880E8F" w14:textId="38A3407E" w:rsidR="0005062A" w:rsidRDefault="0005062A" w:rsidP="0005062A">
      <w:pPr>
        <w:tabs>
          <w:tab w:val="left" w:pos="2379"/>
        </w:tabs>
        <w:rPr>
          <w:rFonts w:ascii="Arial" w:eastAsia="Times New Roman" w:hAnsi="Arial" w:cs="Arial"/>
          <w:sz w:val="24"/>
          <w:szCs w:val="24"/>
          <w:lang w:eastAsia="en-US"/>
        </w:rPr>
      </w:pPr>
    </w:p>
    <w:p w14:paraId="69EDF29F" w14:textId="6881AE3A" w:rsidR="0005062A" w:rsidRDefault="0005062A" w:rsidP="0005062A">
      <w:pPr>
        <w:tabs>
          <w:tab w:val="left" w:pos="2379"/>
        </w:tabs>
        <w:rPr>
          <w:rFonts w:ascii="Arial" w:eastAsia="Times New Roman" w:hAnsi="Arial" w:cs="Arial"/>
          <w:sz w:val="24"/>
          <w:szCs w:val="24"/>
          <w:lang w:eastAsia="en-US"/>
        </w:rPr>
      </w:pPr>
    </w:p>
    <w:p w14:paraId="5205D98F" w14:textId="457831C5" w:rsidR="0005062A" w:rsidRDefault="0005062A" w:rsidP="0005062A">
      <w:pPr>
        <w:tabs>
          <w:tab w:val="left" w:pos="2379"/>
        </w:tabs>
        <w:rPr>
          <w:rFonts w:ascii="Arial" w:eastAsia="Times New Roman" w:hAnsi="Arial" w:cs="Arial"/>
          <w:sz w:val="24"/>
          <w:szCs w:val="24"/>
          <w:lang w:eastAsia="en-US"/>
        </w:rPr>
      </w:pPr>
    </w:p>
    <w:p w14:paraId="2F1A1ED8" w14:textId="181E1ADD" w:rsidR="0005062A" w:rsidRDefault="0005062A" w:rsidP="0005062A">
      <w:pPr>
        <w:tabs>
          <w:tab w:val="left" w:pos="2379"/>
        </w:tabs>
        <w:rPr>
          <w:rFonts w:ascii="Arial" w:eastAsia="Times New Roman" w:hAnsi="Arial" w:cs="Arial"/>
          <w:sz w:val="24"/>
          <w:szCs w:val="24"/>
          <w:lang w:eastAsia="en-US"/>
        </w:rPr>
      </w:pPr>
    </w:p>
    <w:p w14:paraId="55F95452" w14:textId="7267327F"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0A680BE5">
                <wp:simplePos x="0" y="0"/>
                <wp:positionH relativeFrom="column">
                  <wp:posOffset>890344</wp:posOffset>
                </wp:positionH>
                <wp:positionV relativeFrom="paragraph">
                  <wp:posOffset>3552330</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0376CEFB" w:rsidR="00495F20" w:rsidRDefault="00495F20"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DA05E99" w14:textId="165EC457" w:rsidR="00495F20" w:rsidRPr="006111F3" w:rsidRDefault="00495F20"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6" type="#_x0000_t202" style="position:absolute;left:0;text-align:left;margin-left:70.1pt;margin-top:279.7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" stroked="f">
                <v:textbox>
                  <w:txbxContent>
                    <w:p w14:paraId="1604B4FF" w14:textId="0376CEFB" w:rsidR="00495F20" w:rsidRDefault="00495F20"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DA05E99" w14:textId="165EC457" w:rsidR="00495F20" w:rsidRPr="006111F3" w:rsidRDefault="00495F20" w:rsidP="0005062A">
                      <w:pPr>
                        <w:jc w:val="center"/>
                        <w:rPr>
                          <w:b/>
                          <w:sz w:val="44"/>
                          <w:szCs w:val="44"/>
                        </w:rPr>
                      </w:pPr>
                      <w:r>
                        <w:rPr>
                          <w:color w:val="FF0000"/>
                          <w:sz w:val="44"/>
                          <w:szCs w:val="44"/>
                        </w:rPr>
                        <w:t>References</w:t>
                      </w:r>
                    </w:p>
                  </w:txbxContent>
                </v:textbox>
                <w10:wrap type="square"/>
              </v:shape>
            </w:pict>
          </mc:Fallback>
        </mc:AlternateContent>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19D6204E">
            <wp:simplePos x="0" y="0"/>
            <wp:positionH relativeFrom="column">
              <wp:posOffset>961390</wp:posOffset>
            </wp:positionH>
            <wp:positionV relativeFrom="paragraph">
              <wp:posOffset>2009775</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7AD0703D">
            <wp:simplePos x="0" y="0"/>
            <wp:positionH relativeFrom="column">
              <wp:posOffset>2150292</wp:posOffset>
            </wp:positionH>
            <wp:positionV relativeFrom="paragraph">
              <wp:posOffset>2139992</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mc:AlternateContent>
          <mc:Choice Requires="wpg">
            <w:drawing>
              <wp:anchor distT="0" distB="0" distL="114300" distR="114300" simplePos="0" relativeHeight="251711488" behindDoc="1" locked="0" layoutInCell="1" allowOverlap="1" wp14:anchorId="2E62C555" wp14:editId="7908180B">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8B3C97"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1370092F" w14:textId="77777777" w:rsidR="0005062A" w:rsidRPr="0005062A" w:rsidRDefault="0005062A" w:rsidP="0005062A">
      <w:pPr>
        <w:rPr>
          <w:rFonts w:ascii="Arial" w:eastAsia="Times New Roman" w:hAnsi="Arial" w:cs="Arial"/>
          <w:sz w:val="24"/>
          <w:szCs w:val="24"/>
          <w:lang w:eastAsia="en-US"/>
        </w:rPr>
      </w:pPr>
    </w:p>
    <w:p w14:paraId="101E09E6" w14:textId="77777777" w:rsidR="0005062A" w:rsidRPr="0005062A" w:rsidRDefault="0005062A" w:rsidP="0005062A">
      <w:pPr>
        <w:rPr>
          <w:rFonts w:ascii="Arial" w:eastAsia="Times New Roman" w:hAnsi="Arial" w:cs="Arial"/>
          <w:sz w:val="24"/>
          <w:szCs w:val="24"/>
          <w:lang w:eastAsia="en-US"/>
        </w:rPr>
      </w:pPr>
    </w:p>
    <w:p w14:paraId="06BB755C" w14:textId="77777777" w:rsidR="0005062A" w:rsidRPr="0005062A" w:rsidRDefault="0005062A" w:rsidP="0005062A">
      <w:pPr>
        <w:rPr>
          <w:rFonts w:ascii="Arial" w:eastAsia="Times New Roman" w:hAnsi="Arial" w:cs="Arial"/>
          <w:sz w:val="24"/>
          <w:szCs w:val="24"/>
          <w:lang w:eastAsia="en-US"/>
        </w:rPr>
      </w:pPr>
    </w:p>
    <w:p w14:paraId="59A9CA8A" w14:textId="77777777" w:rsidR="0005062A" w:rsidRPr="0005062A" w:rsidRDefault="0005062A" w:rsidP="0005062A">
      <w:pPr>
        <w:rPr>
          <w:rFonts w:ascii="Arial" w:eastAsia="Times New Roman" w:hAnsi="Arial" w:cs="Arial"/>
          <w:sz w:val="24"/>
          <w:szCs w:val="24"/>
          <w:lang w:eastAsia="en-US"/>
        </w:rPr>
      </w:pPr>
    </w:p>
    <w:p w14:paraId="67E9FAF8" w14:textId="77777777" w:rsidR="0005062A" w:rsidRPr="0005062A" w:rsidRDefault="0005062A" w:rsidP="0005062A">
      <w:pPr>
        <w:rPr>
          <w:rFonts w:ascii="Arial" w:eastAsia="Times New Roman" w:hAnsi="Arial" w:cs="Arial"/>
          <w:sz w:val="24"/>
          <w:szCs w:val="24"/>
          <w:lang w:eastAsia="en-US"/>
        </w:rPr>
      </w:pPr>
    </w:p>
    <w:p w14:paraId="4833C886" w14:textId="77777777" w:rsidR="0005062A" w:rsidRPr="0005062A" w:rsidRDefault="0005062A" w:rsidP="0005062A">
      <w:pPr>
        <w:rPr>
          <w:rFonts w:ascii="Arial" w:eastAsia="Times New Roman" w:hAnsi="Arial" w:cs="Arial"/>
          <w:sz w:val="24"/>
          <w:szCs w:val="24"/>
          <w:lang w:eastAsia="en-US"/>
        </w:rPr>
      </w:pPr>
    </w:p>
    <w:p w14:paraId="7CC0FDBA" w14:textId="77777777" w:rsidR="0005062A" w:rsidRPr="0005062A" w:rsidRDefault="0005062A" w:rsidP="0005062A">
      <w:pPr>
        <w:rPr>
          <w:rFonts w:ascii="Arial" w:eastAsia="Times New Roman" w:hAnsi="Arial" w:cs="Arial"/>
          <w:sz w:val="24"/>
          <w:szCs w:val="24"/>
          <w:lang w:eastAsia="en-US"/>
        </w:rPr>
      </w:pPr>
    </w:p>
    <w:p w14:paraId="3A1FB4AE" w14:textId="77777777" w:rsidR="0005062A" w:rsidRPr="0005062A" w:rsidRDefault="0005062A" w:rsidP="0005062A">
      <w:pPr>
        <w:rPr>
          <w:rFonts w:ascii="Arial" w:eastAsia="Times New Roman" w:hAnsi="Arial" w:cs="Arial"/>
          <w:sz w:val="24"/>
          <w:szCs w:val="24"/>
          <w:lang w:eastAsia="en-US"/>
        </w:rPr>
      </w:pPr>
    </w:p>
    <w:p w14:paraId="1409E9D7" w14:textId="77777777" w:rsidR="0005062A" w:rsidRPr="0005062A" w:rsidRDefault="0005062A" w:rsidP="0005062A">
      <w:pPr>
        <w:rPr>
          <w:rFonts w:ascii="Arial" w:eastAsia="Times New Roman" w:hAnsi="Arial" w:cs="Arial"/>
          <w:sz w:val="24"/>
          <w:szCs w:val="24"/>
          <w:lang w:eastAsia="en-US"/>
        </w:rPr>
      </w:pPr>
    </w:p>
    <w:p w14:paraId="0AD2A268" w14:textId="77777777"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77777777"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3E87B" w14:textId="77777777" w:rsidR="00AA17E1" w:rsidRDefault="00AA17E1">
      <w:r>
        <w:separator/>
      </w:r>
    </w:p>
    <w:p w14:paraId="57EA9D69" w14:textId="77777777" w:rsidR="00AA17E1" w:rsidRDefault="00AA17E1"/>
  </w:endnote>
  <w:endnote w:type="continuationSeparator" w:id="0">
    <w:p w14:paraId="12FEF927" w14:textId="77777777" w:rsidR="00AA17E1" w:rsidRDefault="00AA17E1">
      <w:r>
        <w:continuationSeparator/>
      </w:r>
    </w:p>
    <w:p w14:paraId="5AA90AFC" w14:textId="77777777" w:rsidR="00AA17E1" w:rsidRDefault="00AA17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29D662B5" w:rsidR="00495F20" w:rsidRDefault="00495F20">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7AF4AA97" w14:textId="77777777" w:rsidR="00495F20" w:rsidRDefault="00495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B0BEC" w14:textId="77777777" w:rsidR="00AA17E1" w:rsidRDefault="00AA17E1">
      <w:r>
        <w:separator/>
      </w:r>
    </w:p>
    <w:p w14:paraId="27454962" w14:textId="77777777" w:rsidR="00AA17E1" w:rsidRDefault="00AA17E1"/>
  </w:footnote>
  <w:footnote w:type="continuationSeparator" w:id="0">
    <w:p w14:paraId="7A2DBFD8" w14:textId="77777777" w:rsidR="00AA17E1" w:rsidRDefault="00AA17E1">
      <w:r>
        <w:continuationSeparator/>
      </w:r>
    </w:p>
    <w:p w14:paraId="4825C75E" w14:textId="77777777" w:rsidR="00AA17E1" w:rsidRDefault="00AA17E1"/>
  </w:footnote>
  <w:footnote w:id="1">
    <w:p w14:paraId="13479EDE" w14:textId="77777777" w:rsidR="00495F20" w:rsidRDefault="00495F20"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495F20" w:rsidRDefault="00495F20">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495F20" w:rsidRDefault="00495F20">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331295"/>
    <w:multiLevelType w:val="hybridMultilevel"/>
    <w:tmpl w:val="081C7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D765C3"/>
    <w:multiLevelType w:val="multilevel"/>
    <w:tmpl w:val="4F2A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50346"/>
    <w:multiLevelType w:val="multilevel"/>
    <w:tmpl w:val="693A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144BA3"/>
    <w:multiLevelType w:val="multilevel"/>
    <w:tmpl w:val="BF0A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FA79A6"/>
    <w:multiLevelType w:val="multilevel"/>
    <w:tmpl w:val="5626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FC2A34"/>
    <w:multiLevelType w:val="hybridMultilevel"/>
    <w:tmpl w:val="83D86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2"/>
  </w:num>
  <w:num w:numId="3">
    <w:abstractNumId w:val="28"/>
  </w:num>
  <w:num w:numId="4">
    <w:abstractNumId w:val="5"/>
  </w:num>
  <w:num w:numId="5">
    <w:abstractNumId w:val="29"/>
  </w:num>
  <w:num w:numId="6">
    <w:abstractNumId w:val="7"/>
  </w:num>
  <w:num w:numId="7">
    <w:abstractNumId w:val="31"/>
  </w:num>
  <w:num w:numId="8">
    <w:abstractNumId w:val="1"/>
  </w:num>
  <w:num w:numId="9">
    <w:abstractNumId w:val="27"/>
  </w:num>
  <w:num w:numId="10">
    <w:abstractNumId w:val="23"/>
  </w:num>
  <w:num w:numId="11">
    <w:abstractNumId w:val="24"/>
  </w:num>
  <w:num w:numId="12">
    <w:abstractNumId w:val="25"/>
  </w:num>
  <w:num w:numId="13">
    <w:abstractNumId w:val="38"/>
  </w:num>
  <w:num w:numId="14">
    <w:abstractNumId w:val="35"/>
  </w:num>
  <w:num w:numId="15">
    <w:abstractNumId w:val="16"/>
  </w:num>
  <w:num w:numId="16">
    <w:abstractNumId w:val="32"/>
  </w:num>
  <w:num w:numId="17">
    <w:abstractNumId w:val="44"/>
  </w:num>
  <w:num w:numId="18">
    <w:abstractNumId w:val="34"/>
  </w:num>
  <w:num w:numId="19">
    <w:abstractNumId w:val="19"/>
  </w:num>
  <w:num w:numId="20">
    <w:abstractNumId w:val="3"/>
  </w:num>
  <w:num w:numId="21">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abstractNumId w:val="33"/>
  </w:num>
  <w:num w:numId="23">
    <w:abstractNumId w:val="10"/>
  </w:num>
  <w:num w:numId="24">
    <w:abstractNumId w:val="11"/>
  </w:num>
  <w:num w:numId="25">
    <w:abstractNumId w:val="0"/>
  </w:num>
  <w:num w:numId="26">
    <w:abstractNumId w:val="9"/>
  </w:num>
  <w:num w:numId="27">
    <w:abstractNumId w:val="18"/>
  </w:num>
  <w:num w:numId="28">
    <w:abstractNumId w:val="20"/>
  </w:num>
  <w:num w:numId="29">
    <w:abstractNumId w:val="37"/>
  </w:num>
  <w:num w:numId="30">
    <w:abstractNumId w:val="41"/>
  </w:num>
  <w:num w:numId="31">
    <w:abstractNumId w:val="42"/>
  </w:num>
  <w:num w:numId="32">
    <w:abstractNumId w:val="40"/>
  </w:num>
  <w:num w:numId="33">
    <w:abstractNumId w:val="15"/>
  </w:num>
  <w:num w:numId="34">
    <w:abstractNumId w:val="36"/>
  </w:num>
  <w:num w:numId="35">
    <w:abstractNumId w:val="26"/>
  </w:num>
  <w:num w:numId="36">
    <w:abstractNumId w:val="17"/>
  </w:num>
  <w:num w:numId="37">
    <w:abstractNumId w:val="22"/>
  </w:num>
  <w:num w:numId="38">
    <w:abstractNumId w:val="21"/>
  </w:num>
  <w:num w:numId="39">
    <w:abstractNumId w:val="4"/>
  </w:num>
  <w:num w:numId="40">
    <w:abstractNumId w:val="39"/>
  </w:num>
  <w:num w:numId="41">
    <w:abstractNumId w:val="8"/>
  </w:num>
  <w:num w:numId="42">
    <w:abstractNumId w:val="43"/>
  </w:num>
  <w:num w:numId="43">
    <w:abstractNumId w:val="13"/>
  </w:num>
  <w:num w:numId="44">
    <w:abstractNumId w:val="12"/>
  </w:num>
  <w:num w:numId="45">
    <w:abstractNumId w:val="12"/>
    <w:lvlOverride w:ilvl="1">
      <w:lvl w:ilvl="1">
        <w:numFmt w:val="bullet"/>
        <w:lvlText w:val=""/>
        <w:lvlJc w:val="left"/>
        <w:pPr>
          <w:tabs>
            <w:tab w:val="num" w:pos="1440"/>
          </w:tabs>
          <w:ind w:left="1440" w:hanging="360"/>
        </w:pPr>
        <w:rPr>
          <w:rFonts w:ascii="Symbol" w:hAnsi="Symbol" w:hint="default"/>
          <w:sz w:val="20"/>
        </w:rPr>
      </w:lvl>
    </w:lvlOverride>
  </w:num>
  <w:num w:numId="46">
    <w:abstractNumId w:val="30"/>
  </w:num>
  <w:num w:numId="4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5062A"/>
    <w:rsid w:val="0005206B"/>
    <w:rsid w:val="00067E02"/>
    <w:rsid w:val="000777D6"/>
    <w:rsid w:val="00087CF2"/>
    <w:rsid w:val="000A1592"/>
    <w:rsid w:val="000A1637"/>
    <w:rsid w:val="000D278A"/>
    <w:rsid w:val="000E528F"/>
    <w:rsid w:val="000F44B6"/>
    <w:rsid w:val="00106EC2"/>
    <w:rsid w:val="0010745E"/>
    <w:rsid w:val="00107CB6"/>
    <w:rsid w:val="00127BAC"/>
    <w:rsid w:val="00133034"/>
    <w:rsid w:val="0013333F"/>
    <w:rsid w:val="00174C2C"/>
    <w:rsid w:val="00182172"/>
    <w:rsid w:val="00190C38"/>
    <w:rsid w:val="00193090"/>
    <w:rsid w:val="00193898"/>
    <w:rsid w:val="001C7DEA"/>
    <w:rsid w:val="001D0022"/>
    <w:rsid w:val="001D5B9B"/>
    <w:rsid w:val="001E031C"/>
    <w:rsid w:val="001E4A6E"/>
    <w:rsid w:val="001F00DD"/>
    <w:rsid w:val="002139A9"/>
    <w:rsid w:val="00234D1C"/>
    <w:rsid w:val="00292759"/>
    <w:rsid w:val="002B1717"/>
    <w:rsid w:val="002B21AE"/>
    <w:rsid w:val="002C4033"/>
    <w:rsid w:val="002E7074"/>
    <w:rsid w:val="002F2A02"/>
    <w:rsid w:val="002F674A"/>
    <w:rsid w:val="002F6B85"/>
    <w:rsid w:val="003067D4"/>
    <w:rsid w:val="00312DD5"/>
    <w:rsid w:val="00313D1A"/>
    <w:rsid w:val="003239E0"/>
    <w:rsid w:val="00323F34"/>
    <w:rsid w:val="0033593E"/>
    <w:rsid w:val="003432F2"/>
    <w:rsid w:val="00343849"/>
    <w:rsid w:val="00350D23"/>
    <w:rsid w:val="003510DA"/>
    <w:rsid w:val="003648B4"/>
    <w:rsid w:val="00365D97"/>
    <w:rsid w:val="00367A60"/>
    <w:rsid w:val="00367CC3"/>
    <w:rsid w:val="00391618"/>
    <w:rsid w:val="00391803"/>
    <w:rsid w:val="00394A77"/>
    <w:rsid w:val="003A32C5"/>
    <w:rsid w:val="003C3B17"/>
    <w:rsid w:val="003C6BB4"/>
    <w:rsid w:val="003D51E3"/>
    <w:rsid w:val="004304B9"/>
    <w:rsid w:val="00432939"/>
    <w:rsid w:val="00442452"/>
    <w:rsid w:val="00450F5D"/>
    <w:rsid w:val="00451C44"/>
    <w:rsid w:val="004529ED"/>
    <w:rsid w:val="004534A5"/>
    <w:rsid w:val="00455E9E"/>
    <w:rsid w:val="004566FA"/>
    <w:rsid w:val="00466212"/>
    <w:rsid w:val="004717DD"/>
    <w:rsid w:val="004747DB"/>
    <w:rsid w:val="0048090A"/>
    <w:rsid w:val="00482197"/>
    <w:rsid w:val="00495232"/>
    <w:rsid w:val="00495F20"/>
    <w:rsid w:val="004A4EC4"/>
    <w:rsid w:val="004B0D5D"/>
    <w:rsid w:val="004C1088"/>
    <w:rsid w:val="004C2BCA"/>
    <w:rsid w:val="00513138"/>
    <w:rsid w:val="00513B8A"/>
    <w:rsid w:val="005246A8"/>
    <w:rsid w:val="00525535"/>
    <w:rsid w:val="005331CA"/>
    <w:rsid w:val="00541B2D"/>
    <w:rsid w:val="005504AE"/>
    <w:rsid w:val="00554BB0"/>
    <w:rsid w:val="005558E3"/>
    <w:rsid w:val="00570FDA"/>
    <w:rsid w:val="00573664"/>
    <w:rsid w:val="00584DB0"/>
    <w:rsid w:val="00585B8C"/>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52FE0"/>
    <w:rsid w:val="00861373"/>
    <w:rsid w:val="0087048C"/>
    <w:rsid w:val="00874542"/>
    <w:rsid w:val="00890405"/>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32A1"/>
    <w:rsid w:val="009A7C13"/>
    <w:rsid w:val="009B013A"/>
    <w:rsid w:val="009B69A4"/>
    <w:rsid w:val="009C4C75"/>
    <w:rsid w:val="009C6037"/>
    <w:rsid w:val="009D29FD"/>
    <w:rsid w:val="009D42E8"/>
    <w:rsid w:val="009F0F1C"/>
    <w:rsid w:val="009F379E"/>
    <w:rsid w:val="00A01B5C"/>
    <w:rsid w:val="00A03A47"/>
    <w:rsid w:val="00A14599"/>
    <w:rsid w:val="00A31ACB"/>
    <w:rsid w:val="00A31C80"/>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39BE"/>
    <w:rsid w:val="00BA76BF"/>
    <w:rsid w:val="00BB3D17"/>
    <w:rsid w:val="00BB46BB"/>
    <w:rsid w:val="00BB5778"/>
    <w:rsid w:val="00BB77DA"/>
    <w:rsid w:val="00BC6F2D"/>
    <w:rsid w:val="00BE1FEF"/>
    <w:rsid w:val="00C06B76"/>
    <w:rsid w:val="00C35C1A"/>
    <w:rsid w:val="00C41938"/>
    <w:rsid w:val="00C51B0C"/>
    <w:rsid w:val="00C5386A"/>
    <w:rsid w:val="00C64B77"/>
    <w:rsid w:val="00C65923"/>
    <w:rsid w:val="00C67C9D"/>
    <w:rsid w:val="00C73A6B"/>
    <w:rsid w:val="00C76A2D"/>
    <w:rsid w:val="00C87995"/>
    <w:rsid w:val="00C903DE"/>
    <w:rsid w:val="00CB3F59"/>
    <w:rsid w:val="00CB5473"/>
    <w:rsid w:val="00CC2B01"/>
    <w:rsid w:val="00CC5A40"/>
    <w:rsid w:val="00CC67F3"/>
    <w:rsid w:val="00CE3F33"/>
    <w:rsid w:val="00CE6CC4"/>
    <w:rsid w:val="00CF6DFD"/>
    <w:rsid w:val="00D10AB6"/>
    <w:rsid w:val="00D21501"/>
    <w:rsid w:val="00D30203"/>
    <w:rsid w:val="00D3606F"/>
    <w:rsid w:val="00D44E86"/>
    <w:rsid w:val="00D614EE"/>
    <w:rsid w:val="00D6409A"/>
    <w:rsid w:val="00D65EAA"/>
    <w:rsid w:val="00D713A2"/>
    <w:rsid w:val="00D817C3"/>
    <w:rsid w:val="00DA0B66"/>
    <w:rsid w:val="00DA3D5D"/>
    <w:rsid w:val="00DC2FB6"/>
    <w:rsid w:val="00DD1B12"/>
    <w:rsid w:val="00DD2937"/>
    <w:rsid w:val="00DF050D"/>
    <w:rsid w:val="00E001A4"/>
    <w:rsid w:val="00E0185B"/>
    <w:rsid w:val="00E279B8"/>
    <w:rsid w:val="00E32CAB"/>
    <w:rsid w:val="00E445F5"/>
    <w:rsid w:val="00E6095A"/>
    <w:rsid w:val="00E756E6"/>
    <w:rsid w:val="00E81D9E"/>
    <w:rsid w:val="00E9084D"/>
    <w:rsid w:val="00E9115C"/>
    <w:rsid w:val="00E93FD1"/>
    <w:rsid w:val="00EA05B8"/>
    <w:rsid w:val="00EB203B"/>
    <w:rsid w:val="00EB3320"/>
    <w:rsid w:val="00EB3D27"/>
    <w:rsid w:val="00EC6352"/>
    <w:rsid w:val="00EE767C"/>
    <w:rsid w:val="00EE7A9B"/>
    <w:rsid w:val="00F001EA"/>
    <w:rsid w:val="00F01CD9"/>
    <w:rsid w:val="00F06263"/>
    <w:rsid w:val="00F2191D"/>
    <w:rsid w:val="00F25155"/>
    <w:rsid w:val="00F32F0B"/>
    <w:rsid w:val="00F646EE"/>
    <w:rsid w:val="00F911AA"/>
    <w:rsid w:val="00F93ABE"/>
    <w:rsid w:val="00F94D5B"/>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5B342F"/>
    <w:rsid w:val="006122FA"/>
    <w:rsid w:val="006B6F21"/>
    <w:rsid w:val="006D6D87"/>
    <w:rsid w:val="00703EAE"/>
    <w:rsid w:val="007F4594"/>
    <w:rsid w:val="00825CF3"/>
    <w:rsid w:val="009878AB"/>
    <w:rsid w:val="009C73A4"/>
    <w:rsid w:val="00A20EB8"/>
    <w:rsid w:val="00AB747E"/>
    <w:rsid w:val="00AD5280"/>
    <w:rsid w:val="00AF0E96"/>
    <w:rsid w:val="00AF4C5E"/>
    <w:rsid w:val="00B147D7"/>
    <w:rsid w:val="00BA2132"/>
    <w:rsid w:val="00BB4601"/>
    <w:rsid w:val="00C26E2A"/>
    <w:rsid w:val="00CC14BD"/>
    <w:rsid w:val="00E37343"/>
    <w:rsid w:val="00E86E00"/>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296219-7874-46A0-8FED-8DB02DA6E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0</TotalTime>
  <Pages>1</Pages>
  <Words>8170</Words>
  <Characters>46573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54634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4</cp:revision>
  <cp:lastPrinted>2019-03-04T20:13:00Z</cp:lastPrinted>
  <dcterms:created xsi:type="dcterms:W3CDTF">2019-03-04T20:13:00Z</dcterms:created>
  <dcterms:modified xsi:type="dcterms:W3CDTF">2019-03-04T20:13:00Z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