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3411A9" w:rsidRPr="00BE1FEF" w:rsidRDefault="003411A9"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3411A9" w:rsidRPr="00BE1FEF" w:rsidRDefault="003411A9"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3411A9" w:rsidRPr="006111F3" w:rsidRDefault="003411A9"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3411A9" w:rsidRPr="006111F3" w:rsidRDefault="003411A9"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3411A9"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3411A9"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3411A9" w:rsidRDefault="003411A9"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3411A9" w:rsidRPr="00E0185B" w:rsidRDefault="003411A9"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3411A9" w:rsidRDefault="003411A9"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3411A9" w:rsidRPr="00E0185B" w:rsidRDefault="003411A9"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58DD3917"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001D46">
              <w:rPr>
                <w:noProof/>
                <w:webHidden/>
              </w:rPr>
              <w:t>4</w:t>
            </w:r>
            <w:r>
              <w:rPr>
                <w:noProof/>
                <w:webHidden/>
              </w:rPr>
              <w:fldChar w:fldCharType="end"/>
            </w:r>
          </w:hyperlink>
        </w:p>
        <w:p w14:paraId="421F164C" w14:textId="25A67CFF" w:rsidR="003D51E3" w:rsidRDefault="003411A9">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001D46">
              <w:rPr>
                <w:noProof/>
                <w:webHidden/>
              </w:rPr>
              <w:t>4</w:t>
            </w:r>
            <w:r w:rsidR="003D51E3">
              <w:rPr>
                <w:noProof/>
                <w:webHidden/>
              </w:rPr>
              <w:fldChar w:fldCharType="end"/>
            </w:r>
          </w:hyperlink>
        </w:p>
        <w:p w14:paraId="3DA7487D" w14:textId="0CEDB5E7" w:rsidR="003D51E3" w:rsidRDefault="003411A9">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001D46">
              <w:rPr>
                <w:noProof/>
                <w:webHidden/>
              </w:rPr>
              <w:t>4</w:t>
            </w:r>
            <w:r w:rsidR="003D51E3">
              <w:rPr>
                <w:noProof/>
                <w:webHidden/>
              </w:rPr>
              <w:fldChar w:fldCharType="end"/>
            </w:r>
          </w:hyperlink>
        </w:p>
        <w:p w14:paraId="5594A5F2" w14:textId="32C170EA" w:rsidR="003D51E3" w:rsidRDefault="003411A9">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001D46">
              <w:rPr>
                <w:noProof/>
                <w:webHidden/>
              </w:rPr>
              <w:t>4</w:t>
            </w:r>
            <w:r w:rsidR="003D51E3">
              <w:rPr>
                <w:noProof/>
                <w:webHidden/>
              </w:rPr>
              <w:fldChar w:fldCharType="end"/>
            </w:r>
          </w:hyperlink>
        </w:p>
        <w:p w14:paraId="611349F7" w14:textId="50D414A9" w:rsidR="003D51E3" w:rsidRDefault="003411A9">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001D46">
              <w:rPr>
                <w:noProof/>
                <w:webHidden/>
              </w:rPr>
              <w:t>6</w:t>
            </w:r>
            <w:r w:rsidR="003D51E3">
              <w:rPr>
                <w:noProof/>
                <w:webHidden/>
              </w:rPr>
              <w:fldChar w:fldCharType="end"/>
            </w:r>
          </w:hyperlink>
        </w:p>
        <w:p w14:paraId="3C096A10" w14:textId="186856C8" w:rsidR="003D51E3" w:rsidRDefault="003411A9">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001D46">
              <w:rPr>
                <w:noProof/>
                <w:webHidden/>
              </w:rPr>
              <w:t>6</w:t>
            </w:r>
            <w:r w:rsidR="003D51E3">
              <w:rPr>
                <w:noProof/>
                <w:webHidden/>
              </w:rPr>
              <w:fldChar w:fldCharType="end"/>
            </w:r>
          </w:hyperlink>
        </w:p>
        <w:p w14:paraId="5036BFC7" w14:textId="2C0ADA70" w:rsidR="003D51E3" w:rsidRDefault="003411A9">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001D46">
              <w:rPr>
                <w:noProof/>
                <w:webHidden/>
              </w:rPr>
              <w:t>6</w:t>
            </w:r>
            <w:r w:rsidR="003D51E3">
              <w:rPr>
                <w:noProof/>
                <w:webHidden/>
              </w:rPr>
              <w:fldChar w:fldCharType="end"/>
            </w:r>
          </w:hyperlink>
        </w:p>
        <w:p w14:paraId="4CBAA6CB" w14:textId="14DBB996" w:rsidR="003D51E3" w:rsidRDefault="003411A9">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001D46">
              <w:rPr>
                <w:noProof/>
                <w:webHidden/>
              </w:rPr>
              <w:t>6</w:t>
            </w:r>
            <w:r w:rsidR="003D51E3">
              <w:rPr>
                <w:noProof/>
                <w:webHidden/>
              </w:rPr>
              <w:fldChar w:fldCharType="end"/>
            </w:r>
          </w:hyperlink>
        </w:p>
        <w:p w14:paraId="2F9D90D0" w14:textId="4E5EDA2A" w:rsidR="003D51E3" w:rsidRDefault="003411A9">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001D46">
              <w:rPr>
                <w:noProof/>
                <w:webHidden/>
              </w:rPr>
              <w:t>7</w:t>
            </w:r>
            <w:r w:rsidR="003D51E3">
              <w:rPr>
                <w:noProof/>
                <w:webHidden/>
              </w:rPr>
              <w:fldChar w:fldCharType="end"/>
            </w:r>
          </w:hyperlink>
        </w:p>
        <w:p w14:paraId="4AC957F3" w14:textId="7BDD438C" w:rsidR="003D51E3" w:rsidRDefault="003411A9">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001D46">
              <w:rPr>
                <w:noProof/>
                <w:webHidden/>
              </w:rPr>
              <w:t>7</w:t>
            </w:r>
            <w:r w:rsidR="003D51E3">
              <w:rPr>
                <w:noProof/>
                <w:webHidden/>
              </w:rPr>
              <w:fldChar w:fldCharType="end"/>
            </w:r>
          </w:hyperlink>
        </w:p>
        <w:p w14:paraId="293FDDB2" w14:textId="186FD1DB" w:rsidR="003D51E3" w:rsidRDefault="003411A9">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001D46">
              <w:rPr>
                <w:noProof/>
                <w:webHidden/>
              </w:rPr>
              <w:t>8</w:t>
            </w:r>
            <w:r w:rsidR="003D51E3">
              <w:rPr>
                <w:noProof/>
                <w:webHidden/>
              </w:rPr>
              <w:fldChar w:fldCharType="end"/>
            </w:r>
          </w:hyperlink>
        </w:p>
        <w:p w14:paraId="1228B608" w14:textId="6C7E261F" w:rsidR="003D51E3" w:rsidRDefault="003411A9">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001D46">
              <w:rPr>
                <w:noProof/>
                <w:webHidden/>
              </w:rPr>
              <w:t>9</w:t>
            </w:r>
            <w:r w:rsidR="003D51E3">
              <w:rPr>
                <w:noProof/>
                <w:webHidden/>
              </w:rPr>
              <w:fldChar w:fldCharType="end"/>
            </w:r>
          </w:hyperlink>
        </w:p>
        <w:p w14:paraId="3EDC0582" w14:textId="3AB4E741" w:rsidR="003D51E3" w:rsidRDefault="003411A9">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001D46">
              <w:rPr>
                <w:noProof/>
                <w:webHidden/>
              </w:rPr>
              <w:t>9</w:t>
            </w:r>
            <w:r w:rsidR="003D51E3">
              <w:rPr>
                <w:noProof/>
                <w:webHidden/>
              </w:rPr>
              <w:fldChar w:fldCharType="end"/>
            </w:r>
          </w:hyperlink>
        </w:p>
        <w:p w14:paraId="19CC1356" w14:textId="49ED295C" w:rsidR="003D51E3" w:rsidRDefault="003411A9">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001D46">
              <w:rPr>
                <w:noProof/>
                <w:webHidden/>
              </w:rPr>
              <w:t>9</w:t>
            </w:r>
            <w:r w:rsidR="003D51E3">
              <w:rPr>
                <w:noProof/>
                <w:webHidden/>
              </w:rPr>
              <w:fldChar w:fldCharType="end"/>
            </w:r>
          </w:hyperlink>
        </w:p>
        <w:p w14:paraId="450E8C2E" w14:textId="20AFACAE" w:rsidR="003D51E3" w:rsidRDefault="003411A9">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001D46">
              <w:rPr>
                <w:noProof/>
                <w:webHidden/>
              </w:rPr>
              <w:t>9</w:t>
            </w:r>
            <w:r w:rsidR="003D51E3">
              <w:rPr>
                <w:noProof/>
                <w:webHidden/>
              </w:rPr>
              <w:fldChar w:fldCharType="end"/>
            </w:r>
          </w:hyperlink>
        </w:p>
        <w:p w14:paraId="5A24948E" w14:textId="6A9C3F52" w:rsidR="003D51E3" w:rsidRDefault="003411A9">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001D46">
              <w:rPr>
                <w:noProof/>
                <w:webHidden/>
              </w:rPr>
              <w:t>9</w:t>
            </w:r>
            <w:r w:rsidR="003D51E3">
              <w:rPr>
                <w:noProof/>
                <w:webHidden/>
              </w:rPr>
              <w:fldChar w:fldCharType="end"/>
            </w:r>
          </w:hyperlink>
        </w:p>
        <w:p w14:paraId="4863EF3E" w14:textId="4329CC4D" w:rsidR="003D51E3" w:rsidRDefault="003411A9">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001D46">
              <w:rPr>
                <w:noProof/>
                <w:webHidden/>
              </w:rPr>
              <w:t>10</w:t>
            </w:r>
            <w:r w:rsidR="003D51E3">
              <w:rPr>
                <w:noProof/>
                <w:webHidden/>
              </w:rPr>
              <w:fldChar w:fldCharType="end"/>
            </w:r>
          </w:hyperlink>
        </w:p>
        <w:p w14:paraId="3CDDE754" w14:textId="5CA5C60D" w:rsidR="003D51E3" w:rsidRDefault="003411A9">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001D46">
              <w:rPr>
                <w:noProof/>
                <w:webHidden/>
              </w:rPr>
              <w:t>11</w:t>
            </w:r>
            <w:r w:rsidR="003D51E3">
              <w:rPr>
                <w:noProof/>
                <w:webHidden/>
              </w:rPr>
              <w:fldChar w:fldCharType="end"/>
            </w:r>
          </w:hyperlink>
        </w:p>
        <w:p w14:paraId="28005822" w14:textId="01DB218B" w:rsidR="003D51E3" w:rsidRDefault="003411A9">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001D46">
              <w:rPr>
                <w:noProof/>
                <w:webHidden/>
              </w:rPr>
              <w:t>11</w:t>
            </w:r>
            <w:r w:rsidR="003D51E3">
              <w:rPr>
                <w:noProof/>
                <w:webHidden/>
              </w:rPr>
              <w:fldChar w:fldCharType="end"/>
            </w:r>
          </w:hyperlink>
        </w:p>
        <w:p w14:paraId="3041E94B" w14:textId="4A7845C8" w:rsidR="003D51E3" w:rsidRDefault="003411A9">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001D46">
              <w:rPr>
                <w:noProof/>
                <w:webHidden/>
              </w:rPr>
              <w:t>11</w:t>
            </w:r>
            <w:r w:rsidR="003D51E3">
              <w:rPr>
                <w:noProof/>
                <w:webHidden/>
              </w:rPr>
              <w:fldChar w:fldCharType="end"/>
            </w:r>
          </w:hyperlink>
        </w:p>
        <w:p w14:paraId="6B9FAD06" w14:textId="10D7EC3B" w:rsidR="003D51E3" w:rsidRDefault="003411A9">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001D46">
              <w:rPr>
                <w:noProof/>
                <w:webHidden/>
              </w:rPr>
              <w:t>12</w:t>
            </w:r>
            <w:r w:rsidR="003D51E3">
              <w:rPr>
                <w:noProof/>
                <w:webHidden/>
              </w:rPr>
              <w:fldChar w:fldCharType="end"/>
            </w:r>
          </w:hyperlink>
        </w:p>
        <w:p w14:paraId="67BDA3A8" w14:textId="59E49119" w:rsidR="003D51E3" w:rsidRDefault="003411A9">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001D46">
              <w:rPr>
                <w:noProof/>
                <w:webHidden/>
              </w:rPr>
              <w:t>12</w:t>
            </w:r>
            <w:r w:rsidR="003D51E3">
              <w:rPr>
                <w:noProof/>
                <w:webHidden/>
              </w:rPr>
              <w:fldChar w:fldCharType="end"/>
            </w:r>
          </w:hyperlink>
        </w:p>
        <w:p w14:paraId="713C5432" w14:textId="687869D8" w:rsidR="003D51E3" w:rsidRDefault="003411A9">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001D46">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10E5647C"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001D46">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3F422EE2"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001D46">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3411A9" w:rsidRDefault="003411A9"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3411A9" w:rsidRPr="006111F3" w:rsidRDefault="003411A9"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3411A9" w:rsidRDefault="003411A9"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3411A9" w:rsidRPr="006111F3" w:rsidRDefault="003411A9"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28C391E8" w14:textId="6813055A" w:rsidR="001D3F6B" w:rsidRDefault="001D3F6B" w:rsidP="001D3F6B">
      <w:pPr>
        <w:pStyle w:val="Heading1"/>
        <w:rPr>
          <w:noProof/>
          <w:kern w:val="0"/>
          <w:lang w:eastAsia="en-US"/>
          <w14:ligatures w14:val="none"/>
        </w:rPr>
      </w:pPr>
      <w:bookmarkStart w:id="119" w:name="_Toc2843320"/>
      <w:bookmarkStart w:id="120" w:name="_Toc2843402"/>
      <w:r>
        <w:t>Contents</w:t>
      </w:r>
      <w:bookmarkEnd w:id="119"/>
      <w:bookmarkEnd w:id="120"/>
      <w:r>
        <w:fldChar w:fldCharType="begin"/>
      </w:r>
      <w:r>
        <w:instrText xml:space="preserve"> TOC \o "1-2" \h \z \u </w:instrText>
      </w:r>
      <w:r>
        <w:fldChar w:fldCharType="separate"/>
      </w:r>
    </w:p>
    <w:p w14:paraId="1A52B0A6" w14:textId="2EC84429" w:rsidR="001D3F6B" w:rsidRDefault="001D3F6B">
      <w:pPr>
        <w:pStyle w:val="TOC2"/>
        <w:tabs>
          <w:tab w:val="right" w:leader="dot" w:pos="9350"/>
        </w:tabs>
        <w:rPr>
          <w:noProof/>
          <w:kern w:val="0"/>
          <w:lang w:eastAsia="en-US"/>
          <w14:ligatures w14:val="none"/>
        </w:rPr>
      </w:pPr>
    </w:p>
    <w:p w14:paraId="2536E78F" w14:textId="407F47E8" w:rsidR="001D3F6B" w:rsidRDefault="003411A9">
      <w:pPr>
        <w:pStyle w:val="TOC1"/>
        <w:tabs>
          <w:tab w:val="right" w:leader="dot" w:pos="9350"/>
        </w:tabs>
        <w:rPr>
          <w:noProof/>
          <w:kern w:val="0"/>
          <w:lang w:eastAsia="en-US"/>
          <w14:ligatures w14:val="none"/>
        </w:rPr>
      </w:pPr>
      <w:hyperlink w:anchor="_Toc2842866" w:history="1">
        <w:r w:rsidR="001D3F6B" w:rsidRPr="000848DA">
          <w:rPr>
            <w:rStyle w:val="Hyperlink"/>
            <w:noProof/>
          </w:rPr>
          <w:t xml:space="preserve">section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465E0DA0" w14:textId="22EEE7A2" w:rsidR="001D3F6B" w:rsidRDefault="003411A9">
      <w:pPr>
        <w:pStyle w:val="TOC2"/>
        <w:tabs>
          <w:tab w:val="left" w:pos="880"/>
          <w:tab w:val="right" w:leader="dot" w:pos="9350"/>
        </w:tabs>
        <w:rPr>
          <w:noProof/>
          <w:kern w:val="0"/>
          <w:lang w:eastAsia="en-US"/>
          <w14:ligatures w14:val="none"/>
        </w:rPr>
      </w:pPr>
      <w:hyperlink w:anchor="_Toc2842867" w:history="1">
        <w:r w:rsidR="001D3F6B" w:rsidRPr="000848DA">
          <w:rPr>
            <w:rStyle w:val="Hyperlink"/>
            <w:noProof/>
          </w:rPr>
          <w:t>1.1</w:t>
        </w:r>
        <w:r w:rsidR="001D3F6B">
          <w:rPr>
            <w:noProof/>
            <w:kern w:val="0"/>
            <w:lang w:eastAsia="en-US"/>
            <w14:ligatures w14:val="none"/>
          </w:rPr>
          <w:tab/>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213D8134" w14:textId="1C7A90EA" w:rsidR="001D3F6B" w:rsidRDefault="003411A9">
      <w:pPr>
        <w:pStyle w:val="TOC2"/>
        <w:tabs>
          <w:tab w:val="left" w:pos="880"/>
          <w:tab w:val="right" w:leader="dot" w:pos="9350"/>
        </w:tabs>
        <w:rPr>
          <w:noProof/>
          <w:kern w:val="0"/>
          <w:lang w:eastAsia="en-US"/>
          <w14:ligatures w14:val="none"/>
        </w:rPr>
      </w:pPr>
      <w:hyperlink w:anchor="_Toc2842868" w:history="1">
        <w:r w:rsidR="001D3F6B" w:rsidRPr="000848DA">
          <w:rPr>
            <w:rStyle w:val="Hyperlink"/>
            <w:noProof/>
          </w:rPr>
          <w:t>1.2</w:t>
        </w:r>
        <w:r w:rsidR="001D3F6B">
          <w:rPr>
            <w:noProof/>
            <w:kern w:val="0"/>
            <w:lang w:eastAsia="en-US"/>
            <w14:ligatures w14:val="none"/>
          </w:rPr>
          <w:tab/>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4F9265B5" w14:textId="5BC36337" w:rsidR="001D3F6B" w:rsidRDefault="003411A9">
      <w:pPr>
        <w:pStyle w:val="TOC1"/>
        <w:tabs>
          <w:tab w:val="right" w:leader="dot" w:pos="9350"/>
        </w:tabs>
        <w:rPr>
          <w:noProof/>
          <w:kern w:val="0"/>
          <w:lang w:eastAsia="en-US"/>
          <w14:ligatures w14:val="none"/>
        </w:rPr>
      </w:pPr>
      <w:hyperlink w:anchor="_Toc2842869" w:history="1">
        <w:r w:rsidR="001D3F6B" w:rsidRPr="000848DA">
          <w:rPr>
            <w:rStyle w:val="Hyperlink"/>
            <w:noProof/>
          </w:rPr>
          <w:t xml:space="preserve">section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3E54A4F9" w14:textId="411AADC8" w:rsidR="001D3F6B" w:rsidRDefault="003411A9">
      <w:pPr>
        <w:pStyle w:val="TOC2"/>
        <w:tabs>
          <w:tab w:val="left" w:pos="880"/>
          <w:tab w:val="right" w:leader="dot" w:pos="9350"/>
        </w:tabs>
        <w:rPr>
          <w:noProof/>
          <w:kern w:val="0"/>
          <w:lang w:eastAsia="en-US"/>
          <w14:ligatures w14:val="none"/>
        </w:rPr>
      </w:pPr>
      <w:hyperlink w:anchor="_Toc2842870" w:history="1">
        <w:r w:rsidR="001D3F6B" w:rsidRPr="000848DA">
          <w:rPr>
            <w:rStyle w:val="Hyperlink"/>
            <w:noProof/>
          </w:rPr>
          <w:t>2.1</w:t>
        </w:r>
        <w:r w:rsidR="001D3F6B">
          <w:rPr>
            <w:noProof/>
            <w:kern w:val="0"/>
            <w:lang w:eastAsia="en-US"/>
            <w14:ligatures w14:val="none"/>
          </w:rPr>
          <w:tab/>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5049C497" w14:textId="3950E41E" w:rsidR="001D3F6B" w:rsidRDefault="003411A9">
      <w:pPr>
        <w:pStyle w:val="TOC2"/>
        <w:tabs>
          <w:tab w:val="left" w:pos="880"/>
          <w:tab w:val="right" w:leader="dot" w:pos="9350"/>
        </w:tabs>
        <w:rPr>
          <w:noProof/>
          <w:kern w:val="0"/>
          <w:lang w:eastAsia="en-US"/>
          <w14:ligatures w14:val="none"/>
        </w:rPr>
      </w:pPr>
      <w:hyperlink w:anchor="_Toc2842871" w:history="1">
        <w:r w:rsidR="001D3F6B" w:rsidRPr="000848DA">
          <w:rPr>
            <w:rStyle w:val="Hyperlink"/>
            <w:noProof/>
          </w:rPr>
          <w:t>2.2</w:t>
        </w:r>
        <w:r w:rsidR="001D3F6B">
          <w:rPr>
            <w:noProof/>
            <w:kern w:val="0"/>
            <w:lang w:eastAsia="en-US"/>
            <w14:ligatures w14:val="none"/>
          </w:rPr>
          <w:tab/>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3907B06B" w14:textId="5737ED86" w:rsidR="001D3F6B" w:rsidRDefault="003411A9">
      <w:pPr>
        <w:pStyle w:val="TOC1"/>
        <w:tabs>
          <w:tab w:val="right" w:leader="dot" w:pos="9350"/>
        </w:tabs>
        <w:rPr>
          <w:noProof/>
          <w:kern w:val="0"/>
          <w:lang w:eastAsia="en-US"/>
          <w14:ligatures w14:val="none"/>
        </w:rPr>
      </w:pPr>
      <w:hyperlink w:anchor="_Toc2842872" w:history="1">
        <w:r w:rsidR="001D3F6B" w:rsidRPr="000848DA">
          <w:rPr>
            <w:rStyle w:val="Hyperlink"/>
            <w:noProof/>
          </w:rPr>
          <w:t xml:space="preserve">section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7707D15C" w14:textId="70FCCE9B" w:rsidR="001D3F6B" w:rsidRDefault="003411A9">
      <w:pPr>
        <w:pStyle w:val="TOC2"/>
        <w:tabs>
          <w:tab w:val="left" w:pos="880"/>
          <w:tab w:val="right" w:leader="dot" w:pos="9350"/>
        </w:tabs>
        <w:rPr>
          <w:noProof/>
          <w:kern w:val="0"/>
          <w:lang w:eastAsia="en-US"/>
          <w14:ligatures w14:val="none"/>
        </w:rPr>
      </w:pPr>
      <w:hyperlink w:anchor="_Toc2842873" w:history="1">
        <w:r w:rsidR="001D3F6B" w:rsidRPr="000848DA">
          <w:rPr>
            <w:rStyle w:val="Hyperlink"/>
            <w:noProof/>
          </w:rPr>
          <w:t>3.1</w:t>
        </w:r>
        <w:r w:rsidR="001D3F6B">
          <w:rPr>
            <w:noProof/>
            <w:kern w:val="0"/>
            <w:lang w:eastAsia="en-US"/>
            <w14:ligatures w14:val="none"/>
          </w:rPr>
          <w:tab/>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r>
        <w:r w:rsidR="001D3F6B">
          <w:rPr>
            <w:noProof/>
            <w:webHidden/>
          </w:rPr>
          <w:fldChar w:fldCharType="separate"/>
        </w:r>
        <w:r w:rsidR="00001D46">
          <w:rPr>
            <w:noProof/>
            <w:webHidden/>
          </w:rPr>
          <w:t>16</w:t>
        </w:r>
        <w:r w:rsidR="001D3F6B">
          <w:rPr>
            <w:noProof/>
            <w:webHidden/>
          </w:rPr>
          <w:fldChar w:fldCharType="end"/>
        </w:r>
      </w:hyperlink>
    </w:p>
    <w:p w14:paraId="01F7A41F" w14:textId="64738398" w:rsidR="001D3F6B" w:rsidRDefault="003411A9">
      <w:pPr>
        <w:pStyle w:val="TOC2"/>
        <w:tabs>
          <w:tab w:val="left" w:pos="880"/>
          <w:tab w:val="right" w:leader="dot" w:pos="9350"/>
        </w:tabs>
        <w:rPr>
          <w:noProof/>
          <w:kern w:val="0"/>
          <w:lang w:eastAsia="en-US"/>
          <w14:ligatures w14:val="none"/>
        </w:rPr>
      </w:pPr>
      <w:hyperlink w:anchor="_Toc2842874" w:history="1">
        <w:r w:rsidR="001D3F6B" w:rsidRPr="000848DA">
          <w:rPr>
            <w:rStyle w:val="Hyperlink"/>
            <w:noProof/>
          </w:rPr>
          <w:t>3.2</w:t>
        </w:r>
        <w:r w:rsidR="001D3F6B">
          <w:rPr>
            <w:noProof/>
            <w:kern w:val="0"/>
            <w:lang w:eastAsia="en-US"/>
            <w14:ligatures w14:val="none"/>
          </w:rPr>
          <w:tab/>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r>
        <w:r w:rsidR="001D3F6B">
          <w:rPr>
            <w:noProof/>
            <w:webHidden/>
          </w:rPr>
          <w:fldChar w:fldCharType="separate"/>
        </w:r>
        <w:r w:rsidR="00001D46">
          <w:rPr>
            <w:noProof/>
            <w:webHidden/>
          </w:rPr>
          <w:t>17</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End w:id="121"/>
      <w:bookmarkEnd w:id="122"/>
      <w:bookmarkEnd w:id="123"/>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4" w:name="_Toc2842867"/>
      <w:bookmarkStart w:id="125" w:name="_Toc2843322"/>
      <w:bookmarkStart w:id="126" w:name="_Toc2843404"/>
      <w:r>
        <w:t>nao robot</w:t>
      </w:r>
      <w:bookmarkEnd w:id="124"/>
      <w:bookmarkEnd w:id="125"/>
      <w:bookmarkEnd w:id="126"/>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7" w:name="_Toc2842868"/>
      <w:bookmarkStart w:id="128" w:name="_Toc2843323"/>
      <w:bookmarkStart w:id="129" w:name="_Toc2843405"/>
      <w:r>
        <w:t>windows desktop</w:t>
      </w:r>
      <w:bookmarkEnd w:id="127"/>
      <w:bookmarkEnd w:id="128"/>
      <w:bookmarkEnd w:id="129"/>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0" w:name="_Toc2842869"/>
      <w:bookmarkStart w:id="131" w:name="_Toc2843324"/>
      <w:bookmarkStart w:id="132" w:name="_Toc2843406"/>
      <w:r>
        <w:t>section 2: software</w:t>
      </w:r>
      <w:bookmarkEnd w:id="130"/>
      <w:bookmarkEnd w:id="131"/>
      <w:bookmarkEnd w:id="132"/>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bookmarkStart w:id="133" w:name="_Toc2842870"/>
      <w:bookmarkStart w:id="134" w:name="_Toc2843325"/>
      <w:bookmarkStart w:id="135" w:name="_Toc2843407"/>
      <w:r>
        <w:t>choregraphe</w:t>
      </w:r>
      <w:bookmarkEnd w:id="133"/>
      <w:bookmarkEnd w:id="134"/>
      <w:bookmarkEnd w:id="135"/>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bookmarkStart w:id="136" w:name="_Toc2842871"/>
      <w:bookmarkStart w:id="137" w:name="_Toc2843326"/>
      <w:bookmarkStart w:id="138" w:name="_Toc2843408"/>
      <w:r>
        <w:t>documentation</w:t>
      </w:r>
      <w:bookmarkEnd w:id="136"/>
      <w:bookmarkEnd w:id="137"/>
      <w:bookmarkEnd w:id="138"/>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bookmarkStart w:id="139" w:name="_Toc2842872"/>
      <w:bookmarkStart w:id="140" w:name="_Toc2843327"/>
      <w:bookmarkStart w:id="141" w:name="_Toc2843409"/>
      <w:r>
        <w:t>section 3: programming tools</w:t>
      </w:r>
      <w:bookmarkEnd w:id="139"/>
      <w:bookmarkEnd w:id="140"/>
      <w:bookmarkEnd w:id="141"/>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bookmarkStart w:id="142" w:name="_Toc2842873"/>
      <w:bookmarkStart w:id="143" w:name="_Toc2843328"/>
      <w:bookmarkStart w:id="144" w:name="_Toc2843410"/>
      <w:r>
        <w:t>python 2.7</w:t>
      </w:r>
      <w:bookmarkEnd w:id="142"/>
      <w:bookmarkEnd w:id="143"/>
      <w:bookmarkEnd w:id="144"/>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bookmarkStart w:id="145" w:name="_Toc2842874"/>
      <w:bookmarkStart w:id="146" w:name="_Toc2843329"/>
      <w:bookmarkStart w:id="147" w:name="_Toc2843411"/>
      <w:r>
        <w:lastRenderedPageBreak/>
        <w:t>web-based api’s</w:t>
      </w:r>
      <w:bookmarkEnd w:id="145"/>
      <w:bookmarkEnd w:id="146"/>
      <w:bookmarkEnd w:id="147"/>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3411A9" w:rsidRDefault="003411A9"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3411A9" w:rsidRPr="006111F3" w:rsidRDefault="003411A9"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3411A9" w:rsidRDefault="003411A9"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3411A9" w:rsidRPr="006111F3" w:rsidRDefault="003411A9"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48" w:name="_Toc2842875"/>
      <w:bookmarkStart w:id="149" w:name="_Toc2843330"/>
      <w:bookmarkStart w:id="150" w:name="_Toc2843412"/>
      <w:r>
        <w:rPr>
          <w:noProof/>
        </w:rPr>
        <w:lastRenderedPageBreak/>
        <w:t>CONTENTS</w:t>
      </w:r>
      <w:bookmarkEnd w:id="148"/>
      <w:bookmarkEnd w:id="149"/>
      <w:bookmarkEnd w:id="150"/>
      <w:r w:rsidR="001D3F6B">
        <w:fldChar w:fldCharType="begin"/>
      </w:r>
      <w:r w:rsidR="001D3F6B">
        <w:instrText xml:space="preserve"> TOC \o "1-2" \h \z \u </w:instrText>
      </w:r>
      <w:r w:rsidR="001D3F6B">
        <w:fldChar w:fldCharType="separate"/>
      </w:r>
    </w:p>
    <w:p w14:paraId="715FB691" w14:textId="2685AFA5" w:rsidR="001D3F6B" w:rsidRDefault="003411A9">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001D46">
          <w:rPr>
            <w:noProof/>
            <w:webHidden/>
          </w:rPr>
          <w:t>20</w:t>
        </w:r>
        <w:r w:rsidR="001D3F6B">
          <w:rPr>
            <w:noProof/>
            <w:webHidden/>
          </w:rPr>
          <w:fldChar w:fldCharType="end"/>
        </w:r>
      </w:hyperlink>
    </w:p>
    <w:p w14:paraId="7FEBD3EE" w14:textId="0CCCC3D7" w:rsidR="001D3F6B" w:rsidRDefault="003411A9">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001D46">
          <w:rPr>
            <w:noProof/>
            <w:webHidden/>
          </w:rPr>
          <w:t>20</w:t>
        </w:r>
        <w:r w:rsidR="001D3F6B">
          <w:rPr>
            <w:noProof/>
            <w:webHidden/>
          </w:rPr>
          <w:fldChar w:fldCharType="end"/>
        </w:r>
      </w:hyperlink>
    </w:p>
    <w:p w14:paraId="152E4A06" w14:textId="5E3D3B54" w:rsidR="001D3F6B" w:rsidRDefault="003411A9">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001D46">
          <w:rPr>
            <w:noProof/>
            <w:webHidden/>
          </w:rPr>
          <w:t>20</w:t>
        </w:r>
        <w:r w:rsidR="001D3F6B">
          <w:rPr>
            <w:noProof/>
            <w:webHidden/>
          </w:rPr>
          <w:fldChar w:fldCharType="end"/>
        </w:r>
      </w:hyperlink>
    </w:p>
    <w:p w14:paraId="2BDA85B3" w14:textId="7599C9B0" w:rsidR="001D3F6B" w:rsidRDefault="003411A9">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001D46">
          <w:rPr>
            <w:noProof/>
            <w:webHidden/>
          </w:rPr>
          <w:t>20</w:t>
        </w:r>
        <w:r w:rsidR="001D3F6B">
          <w:rPr>
            <w:noProof/>
            <w:webHidden/>
          </w:rPr>
          <w:fldChar w:fldCharType="end"/>
        </w:r>
      </w:hyperlink>
    </w:p>
    <w:p w14:paraId="7947DC5F" w14:textId="2553F861" w:rsidR="001D3F6B" w:rsidRDefault="003411A9">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001D46">
          <w:rPr>
            <w:noProof/>
            <w:webHidden/>
          </w:rPr>
          <w:t>20</w:t>
        </w:r>
        <w:r w:rsidR="001D3F6B">
          <w:rPr>
            <w:noProof/>
            <w:webHidden/>
          </w:rPr>
          <w:fldChar w:fldCharType="end"/>
        </w:r>
      </w:hyperlink>
    </w:p>
    <w:p w14:paraId="54DE1921" w14:textId="5944A53D" w:rsidR="001D3F6B" w:rsidRDefault="003411A9">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001D46">
          <w:rPr>
            <w:noProof/>
            <w:webHidden/>
          </w:rPr>
          <w:t>21</w:t>
        </w:r>
        <w:r w:rsidR="001D3F6B">
          <w:rPr>
            <w:noProof/>
            <w:webHidden/>
          </w:rPr>
          <w:fldChar w:fldCharType="end"/>
        </w:r>
      </w:hyperlink>
    </w:p>
    <w:p w14:paraId="6776E120" w14:textId="17B66AAE" w:rsidR="001D3F6B" w:rsidRDefault="003411A9">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001D46">
          <w:rPr>
            <w:noProof/>
            <w:webHidden/>
          </w:rPr>
          <w:t>21</w:t>
        </w:r>
        <w:r w:rsidR="001D3F6B">
          <w:rPr>
            <w:noProof/>
            <w:webHidden/>
          </w:rPr>
          <w:fldChar w:fldCharType="end"/>
        </w:r>
      </w:hyperlink>
    </w:p>
    <w:p w14:paraId="56A7762B" w14:textId="1C63DF5C" w:rsidR="001D3F6B" w:rsidRDefault="003411A9">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001D46">
          <w:rPr>
            <w:noProof/>
            <w:webHidden/>
          </w:rPr>
          <w:t>21</w:t>
        </w:r>
        <w:r w:rsidR="001D3F6B">
          <w:rPr>
            <w:noProof/>
            <w:webHidden/>
          </w:rPr>
          <w:fldChar w:fldCharType="end"/>
        </w:r>
      </w:hyperlink>
    </w:p>
    <w:p w14:paraId="716D3EE3" w14:textId="4A4EC033" w:rsidR="001D3F6B" w:rsidRDefault="003411A9">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001D46">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51" w:name="_Toc2842876"/>
      <w:bookmarkStart w:id="152" w:name="_Toc2843331"/>
      <w:bookmarkStart w:id="153" w:name="_Toc2843413"/>
      <w:r>
        <w:lastRenderedPageBreak/>
        <w:t xml:space="preserve">section 1: </w:t>
      </w:r>
      <w:r w:rsidR="009C6037">
        <w:t>Unit Testing</w:t>
      </w:r>
      <w:bookmarkEnd w:id="151"/>
      <w:bookmarkEnd w:id="152"/>
      <w:bookmarkEnd w:id="153"/>
    </w:p>
    <w:p w14:paraId="11F030B9" w14:textId="16782972" w:rsidR="009C6037" w:rsidRDefault="009A0C18" w:rsidP="0084303C">
      <w:pPr>
        <w:pStyle w:val="Heading2"/>
        <w:jc w:val="both"/>
      </w:pPr>
      <w:bookmarkStart w:id="154" w:name="_Toc2842877"/>
      <w:bookmarkStart w:id="155" w:name="_Toc2843332"/>
      <w:bookmarkStart w:id="156" w:name="_Toc2843414"/>
      <w:r>
        <w:t xml:space="preserve">1.1 </w:t>
      </w:r>
      <w:r w:rsidR="009C6037">
        <w:t>Behavior development Testing</w:t>
      </w:r>
      <w:bookmarkEnd w:id="154"/>
      <w:bookmarkEnd w:id="155"/>
      <w:bookmarkEnd w:id="156"/>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57" w:name="_Toc2842878"/>
      <w:bookmarkStart w:id="158" w:name="_Toc2843333"/>
      <w:bookmarkStart w:id="159" w:name="_Toc2843415"/>
      <w:r>
        <w:t xml:space="preserve">1.2 </w:t>
      </w:r>
      <w:r w:rsidR="009C6037">
        <w:t>Integration Testing</w:t>
      </w:r>
      <w:bookmarkEnd w:id="157"/>
      <w:bookmarkEnd w:id="158"/>
      <w:bookmarkEnd w:id="159"/>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60" w:name="_Toc2842879"/>
      <w:bookmarkStart w:id="161" w:name="_Toc2843334"/>
      <w:bookmarkStart w:id="162" w:name="_Toc2843416"/>
      <w:r>
        <w:t xml:space="preserve">section 2: </w:t>
      </w:r>
      <w:r w:rsidR="009C6037">
        <w:t>System Testing</w:t>
      </w:r>
      <w:bookmarkEnd w:id="160"/>
      <w:bookmarkEnd w:id="161"/>
      <w:bookmarkEnd w:id="162"/>
    </w:p>
    <w:p w14:paraId="5076FA9F" w14:textId="5375E82E" w:rsidR="006D5516" w:rsidRDefault="00E93FD1" w:rsidP="0084303C">
      <w:pPr>
        <w:pStyle w:val="Heading2"/>
        <w:jc w:val="both"/>
      </w:pPr>
      <w:bookmarkStart w:id="163" w:name="_Toc2842880"/>
      <w:bookmarkStart w:id="164" w:name="_Toc2843335"/>
      <w:bookmarkStart w:id="165"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32E512E9" w:rsidR="003411A9" w:rsidRPr="008C56BB" w:rsidRDefault="003411A9"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001D46">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32E512E9" w:rsidR="003411A9" w:rsidRPr="008C56BB" w:rsidRDefault="003411A9"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001D46">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63"/>
      <w:bookmarkEnd w:id="164"/>
      <w:bookmarkEnd w:id="165"/>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6" w:name="_Toc2842881"/>
      <w:bookmarkStart w:id="167" w:name="_Toc2843336"/>
      <w:bookmarkStart w:id="168" w:name="_Toc2843418"/>
      <w:r>
        <w:t xml:space="preserve">section 3: </w:t>
      </w:r>
      <w:r w:rsidR="009C6037">
        <w:t>User Testing</w:t>
      </w:r>
      <w:bookmarkEnd w:id="166"/>
      <w:bookmarkEnd w:id="167"/>
      <w:bookmarkEnd w:id="168"/>
    </w:p>
    <w:p w14:paraId="022FE044" w14:textId="77777777" w:rsidR="001016C2" w:rsidRDefault="001016C2" w:rsidP="0084303C">
      <w:pPr>
        <w:pStyle w:val="Heading2"/>
        <w:jc w:val="both"/>
      </w:pPr>
      <w:bookmarkStart w:id="169" w:name="_Toc2842882"/>
      <w:bookmarkStart w:id="170" w:name="_Toc2843337"/>
      <w:bookmarkStart w:id="171" w:name="_Toc2843419"/>
      <w:r>
        <w:t>3.1 Blind Test</w:t>
      </w:r>
      <w:bookmarkEnd w:id="169"/>
      <w:bookmarkEnd w:id="170"/>
      <w:bookmarkEnd w:id="171"/>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72" w:name="_Toc2842883"/>
      <w:bookmarkStart w:id="173" w:name="_Toc2843338"/>
      <w:bookmarkStart w:id="174" w:name="_Toc2843420"/>
      <w:r>
        <w:t>3.2 Behaviors Revealed</w:t>
      </w:r>
      <w:bookmarkEnd w:id="172"/>
      <w:bookmarkEnd w:id="173"/>
      <w:bookmarkEnd w:id="174"/>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75" w:name="_Toc2842884"/>
      <w:bookmarkStart w:id="176" w:name="_Toc2843339"/>
      <w:bookmarkStart w:id="177" w:name="_Toc2843421"/>
      <w:r>
        <w:t>3.</w:t>
      </w:r>
      <w:r w:rsidR="00FE1979">
        <w:t>3</w:t>
      </w:r>
      <w:r>
        <w:t xml:space="preserve"> Conclusion of Testing Session</w:t>
      </w:r>
      <w:bookmarkEnd w:id="175"/>
      <w:bookmarkEnd w:id="176"/>
      <w:bookmarkEnd w:id="177"/>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78" w:name="_Toc2842885"/>
      <w:bookmarkStart w:id="179" w:name="_Toc2843340"/>
      <w:bookmarkStart w:id="180" w:name="_Toc2843422"/>
      <w:r>
        <w:t xml:space="preserve">section 4: </w:t>
      </w:r>
      <w:r w:rsidR="00C81CFB">
        <w:t>Testing scenarios</w:t>
      </w:r>
      <w:bookmarkEnd w:id="178"/>
      <w:bookmarkEnd w:id="179"/>
      <w:bookmarkEnd w:id="180"/>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81" w:name="_Toc2842886"/>
    <w:bookmarkStart w:id="182" w:name="_Toc2843341"/>
    <w:bookmarkStart w:id="183" w:name="_Toc2843423"/>
    <w:p w14:paraId="1F67CC1E" w14:textId="7A4D6488"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81"/>
      <w:bookmarkEnd w:id="182"/>
      <w:bookmarkEnd w:id="183"/>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84" w:name="_Toc2842887"/>
      <w:bookmarkStart w:id="185" w:name="_Toc2843342"/>
      <w:bookmarkStart w:id="186"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84"/>
      <w:bookmarkEnd w:id="185"/>
      <w:bookmarkEnd w:id="186"/>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3411A9" w:rsidRDefault="003411A9"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3411A9" w:rsidRPr="006111F3" w:rsidRDefault="003411A9"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3411A9" w:rsidRDefault="003411A9"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3411A9" w:rsidRPr="006111F3" w:rsidRDefault="003411A9"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7" w:name="_Toc2842888"/>
      <w:bookmarkStart w:id="188" w:name="_Toc2843343"/>
      <w:bookmarkStart w:id="189" w:name="_Toc2843425"/>
      <w:r>
        <w:rPr>
          <w:noProof/>
        </w:rPr>
        <w:lastRenderedPageBreak/>
        <w:t>CONTENTS</w:t>
      </w:r>
      <w:bookmarkEnd w:id="187"/>
      <w:bookmarkEnd w:id="188"/>
      <w:bookmarkEnd w:id="189"/>
    </w:p>
    <w:p w14:paraId="570EE89A" w14:textId="3921AAF2" w:rsidR="002A1011" w:rsidRDefault="002A1011" w:rsidP="0084303C">
      <w:pPr>
        <w:jc w:val="both"/>
      </w:pPr>
      <w:r>
        <w:t xml:space="preserve">Section 1: </w:t>
      </w:r>
      <w:r w:rsidR="005725C5">
        <w:t>Problems Encountered</w:t>
      </w:r>
      <w:r>
        <w:t>………………………………</w:t>
      </w:r>
      <w:r w:rsidR="005725C5">
        <w:t>….</w:t>
      </w:r>
      <w:r>
        <w:t>…………………………………………………………………</w:t>
      </w:r>
      <w:proofErr w:type="gramStart"/>
      <w:r>
        <w:t>…..</w:t>
      </w:r>
      <w:proofErr w:type="gramEnd"/>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w:t>
      </w:r>
      <w:r>
        <w:t>2</w:t>
      </w:r>
      <w:r>
        <w:t xml:space="preserve"> </w:t>
      </w:r>
      <w:r>
        <w:t>Segmentation Faults</w:t>
      </w:r>
      <w:r>
        <w:t>…............</w:t>
      </w:r>
      <w:r>
        <w:t>.</w:t>
      </w:r>
      <w:r>
        <w:t>..................................................................................................X</w:t>
      </w:r>
    </w:p>
    <w:p w14:paraId="58810C05" w14:textId="39B780BC" w:rsidR="005725C5" w:rsidRDefault="005725C5" w:rsidP="005725C5">
      <w:pPr>
        <w:ind w:firstLine="648"/>
        <w:jc w:val="both"/>
      </w:pPr>
      <w:r>
        <w:t>1.</w:t>
      </w:r>
      <w:r>
        <w:t>3</w:t>
      </w:r>
      <w:r>
        <w:t xml:space="preserve"> </w:t>
      </w:r>
      <w:r>
        <w:t>Trigger Conditions</w:t>
      </w:r>
      <w:r>
        <w:t>…..................................................................................................................X</w:t>
      </w:r>
    </w:p>
    <w:p w14:paraId="69B701F1" w14:textId="54EEB859" w:rsidR="005725C5" w:rsidRDefault="005725C5" w:rsidP="005725C5">
      <w:pPr>
        <w:ind w:firstLine="648"/>
        <w:jc w:val="both"/>
      </w:pPr>
      <w:r>
        <w:t>1.</w:t>
      </w:r>
      <w:r>
        <w:t>4 Speech Recognition</w:t>
      </w:r>
      <w:r>
        <w:t>…................................................................................................................X</w:t>
      </w:r>
    </w:p>
    <w:p w14:paraId="598D7AD2" w14:textId="5DDA5C46" w:rsidR="005725C5" w:rsidRDefault="005725C5" w:rsidP="005725C5">
      <w:pPr>
        <w:ind w:firstLine="648"/>
        <w:jc w:val="both"/>
      </w:pPr>
      <w:r>
        <w:t>1.</w:t>
      </w:r>
      <w:r>
        <w:t>5</w:t>
      </w:r>
      <w:r>
        <w:t xml:space="preserve"> </w:t>
      </w:r>
      <w:r>
        <w:t>Overheating…</w:t>
      </w:r>
      <w:r>
        <w:t>….........................................................................................................................X</w:t>
      </w:r>
    </w:p>
    <w:p w14:paraId="0DCF1AEF" w14:textId="15D26687" w:rsidR="005725C5" w:rsidRDefault="005725C5" w:rsidP="005725C5">
      <w:pPr>
        <w:ind w:firstLine="648"/>
        <w:jc w:val="both"/>
      </w:pPr>
      <w:r>
        <w:t>1.</w:t>
      </w:r>
      <w:r>
        <w:t>6</w:t>
      </w:r>
      <w:r>
        <w:t xml:space="preserve"> </w:t>
      </w:r>
      <w:r>
        <w:t>Mystery Response</w:t>
      </w:r>
      <w:r>
        <w:t>…..................................................................................................................X</w:t>
      </w:r>
    </w:p>
    <w:p w14:paraId="4181A4C2" w14:textId="6A92EF37" w:rsidR="002A1011" w:rsidRDefault="002A1011" w:rsidP="0084303C">
      <w:pPr>
        <w:jc w:val="both"/>
      </w:pPr>
      <w:r>
        <w:t xml:space="preserve">Section 2: </w:t>
      </w:r>
      <w:r w:rsidR="005725C5">
        <w:t>Bug Report……….</w:t>
      </w:r>
      <w:r>
        <w:t>………………………………………………………………………………………………………………</w:t>
      </w:r>
      <w:proofErr w:type="gramStart"/>
      <w:r>
        <w:t>…..</w:t>
      </w:r>
      <w:proofErr w:type="gramEnd"/>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90" w:name="_Toc2842889"/>
      <w:bookmarkStart w:id="191" w:name="_Toc2843344"/>
      <w:bookmarkStart w:id="192"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90"/>
      <w:bookmarkEnd w:id="191"/>
      <w:bookmarkEnd w:id="192"/>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36A3DED9" w:rsidR="001016C2" w:rsidRDefault="003411A9" w:rsidP="0084303C">
      <w:pPr>
        <w:pStyle w:val="Heading2"/>
        <w:jc w:val="both"/>
      </w:pPr>
      <w:bookmarkStart w:id="193" w:name="_Toc2842890"/>
      <w:bookmarkStart w:id="194" w:name="_Toc2843345"/>
      <w:bookmarkStart w:id="195" w:name="_Toc2843427"/>
      <w:r>
        <w:t xml:space="preserve">1.2: </w:t>
      </w:r>
      <w:r w:rsidR="001016C2">
        <w:t>Segmentation Faults</w:t>
      </w:r>
      <w:bookmarkEnd w:id="193"/>
      <w:bookmarkEnd w:id="194"/>
      <w:bookmarkEnd w:id="195"/>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6E65D13" w14:textId="145D62D5" w:rsidR="00E510A0" w:rsidRDefault="003411A9" w:rsidP="00E510A0">
      <w:pPr>
        <w:pStyle w:val="Heading2"/>
        <w:jc w:val="both"/>
      </w:pPr>
      <w:bookmarkStart w:id="196" w:name="_Toc2842891"/>
      <w:bookmarkStart w:id="197" w:name="_Toc2843346"/>
      <w:bookmarkStart w:id="198" w:name="_Toc2843428"/>
      <w:r>
        <w:t xml:space="preserve">1.3: </w:t>
      </w:r>
      <w:r w:rsidR="00E510A0">
        <w:t>Trigger Conditions</w:t>
      </w:r>
      <w:bookmarkEnd w:id="196"/>
      <w:bookmarkEnd w:id="197"/>
      <w:bookmarkEnd w:id="198"/>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problems.</w:t>
      </w:r>
    </w:p>
    <w:p w14:paraId="2D7BE1D4" w14:textId="0E77B695" w:rsidR="00E510A0" w:rsidRDefault="003411A9" w:rsidP="00E510A0">
      <w:pPr>
        <w:pStyle w:val="Heading2"/>
        <w:jc w:val="both"/>
      </w:pPr>
      <w:bookmarkStart w:id="199" w:name="_Toc2842892"/>
      <w:bookmarkStart w:id="200" w:name="_Toc2843347"/>
      <w:bookmarkStart w:id="201" w:name="_Toc2843429"/>
      <w:r>
        <w:lastRenderedPageBreak/>
        <w:t xml:space="preserve">1.4: </w:t>
      </w:r>
      <w:r w:rsidR="00E510A0">
        <w:t>Speech Recognition</w:t>
      </w:r>
      <w:bookmarkEnd w:id="199"/>
      <w:bookmarkEnd w:id="200"/>
      <w:bookmarkEnd w:id="201"/>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t>Resolution</w:t>
      </w:r>
    </w:p>
    <w:p w14:paraId="6F67261E" w14:textId="161E55E5" w:rsidR="00E510A0" w:rsidRDefault="00E510A0" w:rsidP="00E510A0">
      <w:r>
        <w:tab/>
        <w:t xml:space="preserve">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59D9AFD8" w14:textId="24B787E0" w:rsidR="00C333F0" w:rsidRDefault="003411A9" w:rsidP="00C333F0">
      <w:pPr>
        <w:pStyle w:val="Heading2"/>
      </w:pPr>
      <w:bookmarkStart w:id="202" w:name="_Toc2842893"/>
      <w:bookmarkStart w:id="203" w:name="_Toc2843348"/>
      <w:bookmarkStart w:id="204" w:name="_Toc2843430"/>
      <w:r>
        <w:t xml:space="preserve">1.5: </w:t>
      </w:r>
      <w:r w:rsidR="00C333F0">
        <w:t>Overheating</w:t>
      </w:r>
      <w:bookmarkEnd w:id="202"/>
      <w:bookmarkEnd w:id="203"/>
      <w:bookmarkEnd w:id="204"/>
    </w:p>
    <w:p w14:paraId="0F3BD863" w14:textId="77777777" w:rsidR="00C333F0" w:rsidRDefault="00C333F0" w:rsidP="00C333F0">
      <w:pPr>
        <w:pStyle w:val="Heading3"/>
      </w:pPr>
      <w:r>
        <w:t>Problem</w:t>
      </w:r>
    </w:p>
    <w:p w14:paraId="05E900C5" w14:textId="77777777"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77777777" w:rsidR="00C333F0" w:rsidRDefault="00C333F0" w:rsidP="00C333F0">
      <w:r>
        <w:tab/>
        <w:t>During both demoing and development not do too many strenuous modules in a row. This avoids annoying warning messages and motor damage.</w:t>
      </w:r>
    </w:p>
    <w:p w14:paraId="5B4EB8FB" w14:textId="4FE79B9F" w:rsidR="00C333F0" w:rsidRDefault="003411A9" w:rsidP="00C333F0">
      <w:pPr>
        <w:pStyle w:val="Heading2"/>
      </w:pPr>
      <w:bookmarkStart w:id="205" w:name="_Toc2842894"/>
      <w:bookmarkStart w:id="206" w:name="_Toc2843349"/>
      <w:bookmarkStart w:id="207" w:name="_Toc2843431"/>
      <w:r>
        <w:t xml:space="preserve">1.6: </w:t>
      </w:r>
      <w:r w:rsidR="00C333F0">
        <w:t>Mystery Response</w:t>
      </w:r>
      <w:bookmarkEnd w:id="205"/>
      <w:bookmarkEnd w:id="206"/>
      <w:bookmarkEnd w:id="207"/>
    </w:p>
    <w:p w14:paraId="761B60A1" w14:textId="77777777" w:rsidR="00C333F0" w:rsidRDefault="00C333F0" w:rsidP="00C333F0">
      <w:pPr>
        <w:pStyle w:val="Heading3"/>
      </w:pPr>
      <w:r>
        <w:t>Problem</w:t>
      </w:r>
    </w:p>
    <w:p w14:paraId="1356EC77" w14:textId="77777777" w:rsidR="00C333F0" w:rsidRDefault="00C333F0" w:rsidP="00C333F0">
      <w:r>
        <w:tab/>
        <w:t>When NAO is not doing anything, one is speaking to NAO, or to someone else in the room, NAO will say strange responses, like “Let’s go is been to” or “, and lets go has been” (with ‘,’ said as “comma”). When looking in the dialog, whether or not anything was actually said by “human” NAO believes that “bye” has been said.</w:t>
      </w:r>
    </w:p>
    <w:p w14:paraId="08BA3AF8" w14:textId="77777777" w:rsidR="00C333F0" w:rsidRDefault="00C333F0" w:rsidP="00C333F0">
      <w:pPr>
        <w:pStyle w:val="Heading3"/>
      </w:pPr>
      <w:r>
        <w:t>Resolution</w:t>
      </w:r>
    </w:p>
    <w:p w14:paraId="64E13962" w14:textId="034A0539" w:rsidR="00EE767C" w:rsidRDefault="00C333F0" w:rsidP="001D3F6B">
      <w:r>
        <w:tab/>
        <w:t>No resolution has been made for this problem, as the cause is a mystery. It triggers regardless of if input was given, and there are no behaviors implemented by the team that have the trigger phrase “bye”, and when the user intentionally says “bye” to NAO, the same response is not given.</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t xml:space="preserve">section </w:t>
      </w:r>
      <w:r>
        <w:t>2</w:t>
      </w:r>
      <w:r>
        <w:t xml:space="preserve">: </w:t>
      </w:r>
      <w:r>
        <w:t>bug report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208" w:name="_Toc2842895"/>
      <w:bookmarkStart w:id="209" w:name="_Toc2843350"/>
      <w:bookmarkStart w:id="210"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3411A9" w:rsidRDefault="003411A9" w:rsidP="00343849">
                            <w:pPr>
                              <w:jc w:val="center"/>
                              <w:rPr>
                                <w:b/>
                                <w:sz w:val="44"/>
                                <w:szCs w:val="44"/>
                              </w:rPr>
                            </w:pPr>
                            <w:bookmarkStart w:id="211" w:name="_GoBack"/>
                            <w:r w:rsidRPr="006111F3">
                              <w:rPr>
                                <w:b/>
                                <w:sz w:val="44"/>
                                <w:szCs w:val="44"/>
                              </w:rPr>
                              <w:t>NAO Documentation</w:t>
                            </w:r>
                            <w:r>
                              <w:rPr>
                                <w:b/>
                                <w:sz w:val="44"/>
                                <w:szCs w:val="44"/>
                              </w:rPr>
                              <w:t xml:space="preserve"> Part 5</w:t>
                            </w:r>
                            <w:r w:rsidRPr="006111F3">
                              <w:rPr>
                                <w:b/>
                                <w:sz w:val="44"/>
                                <w:szCs w:val="44"/>
                              </w:rPr>
                              <w:t>:</w:t>
                            </w:r>
                          </w:p>
                          <w:p w14:paraId="2701467A" w14:textId="7A398DCF" w:rsidR="003411A9" w:rsidRPr="006111F3" w:rsidRDefault="003411A9" w:rsidP="00343849">
                            <w:pPr>
                              <w:jc w:val="center"/>
                              <w:rPr>
                                <w:b/>
                                <w:sz w:val="44"/>
                                <w:szCs w:val="44"/>
                              </w:rPr>
                            </w:pPr>
                            <w:r w:rsidRPr="006111F3">
                              <w:rPr>
                                <w:color w:val="FF0000"/>
                                <w:sz w:val="44"/>
                                <w:szCs w:val="44"/>
                              </w:rPr>
                              <w:t>User Manual</w:t>
                            </w:r>
                            <w:bookmarkEnd w:id="2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3411A9" w:rsidRDefault="003411A9" w:rsidP="00343849">
                      <w:pPr>
                        <w:jc w:val="center"/>
                        <w:rPr>
                          <w:b/>
                          <w:sz w:val="44"/>
                          <w:szCs w:val="44"/>
                        </w:rPr>
                      </w:pPr>
                      <w:bookmarkStart w:id="212" w:name="_GoBack"/>
                      <w:r w:rsidRPr="006111F3">
                        <w:rPr>
                          <w:b/>
                          <w:sz w:val="44"/>
                          <w:szCs w:val="44"/>
                        </w:rPr>
                        <w:t>NAO Documentation</w:t>
                      </w:r>
                      <w:r>
                        <w:rPr>
                          <w:b/>
                          <w:sz w:val="44"/>
                          <w:szCs w:val="44"/>
                        </w:rPr>
                        <w:t xml:space="preserve"> Part 5</w:t>
                      </w:r>
                      <w:r w:rsidRPr="006111F3">
                        <w:rPr>
                          <w:b/>
                          <w:sz w:val="44"/>
                          <w:szCs w:val="44"/>
                        </w:rPr>
                        <w:t>:</w:t>
                      </w:r>
                    </w:p>
                    <w:p w14:paraId="2701467A" w14:textId="7A398DCF" w:rsidR="003411A9" w:rsidRPr="006111F3" w:rsidRDefault="003411A9" w:rsidP="00343849">
                      <w:pPr>
                        <w:jc w:val="center"/>
                        <w:rPr>
                          <w:b/>
                          <w:sz w:val="44"/>
                          <w:szCs w:val="44"/>
                        </w:rPr>
                      </w:pPr>
                      <w:r w:rsidRPr="006111F3">
                        <w:rPr>
                          <w:color w:val="FF0000"/>
                          <w:sz w:val="44"/>
                          <w:szCs w:val="44"/>
                        </w:rPr>
                        <w:t>User Manual</w:t>
                      </w:r>
                      <w:bookmarkEnd w:id="212"/>
                    </w:p>
                  </w:txbxContent>
                </v:textbox>
                <w10:wrap type="square"/>
              </v:shape>
            </w:pict>
          </mc:Fallback>
        </mc:AlternateContent>
      </w:r>
      <w:bookmarkEnd w:id="208"/>
      <w:bookmarkEnd w:id="209"/>
      <w:bookmarkEnd w:id="210"/>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213" w:name="_Toc2842896"/>
      <w:bookmarkStart w:id="214" w:name="_Toc2843351"/>
      <w:bookmarkStart w:id="215" w:name="_Toc2843433"/>
      <w:r>
        <w:rPr>
          <w:noProof/>
        </w:rPr>
        <w:lastRenderedPageBreak/>
        <w:t>CONTENTS</w:t>
      </w:r>
      <w:bookmarkEnd w:id="213"/>
      <w:bookmarkEnd w:id="214"/>
      <w:bookmarkEnd w:id="215"/>
      <w:r w:rsidR="001D3F6B">
        <w:fldChar w:fldCharType="begin"/>
      </w:r>
      <w:r w:rsidR="001D3F6B">
        <w:instrText xml:space="preserve"> TOC \o "1-2" \h \z \u </w:instrText>
      </w:r>
      <w:r w:rsidR="001D3F6B">
        <w:fldChar w:fldCharType="separate"/>
      </w:r>
    </w:p>
    <w:p w14:paraId="64D7BC6F" w14:textId="37D28DF3" w:rsidR="001D3F6B" w:rsidRDefault="003411A9">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001D46">
          <w:rPr>
            <w:noProof/>
            <w:webHidden/>
          </w:rPr>
          <w:t>33</w:t>
        </w:r>
        <w:r w:rsidR="001D3F6B">
          <w:rPr>
            <w:noProof/>
            <w:webHidden/>
          </w:rPr>
          <w:fldChar w:fldCharType="end"/>
        </w:r>
      </w:hyperlink>
    </w:p>
    <w:p w14:paraId="4364CEFB" w14:textId="4605933C" w:rsidR="001D3F6B" w:rsidRDefault="003411A9">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Pr>
            <w:rStyle w:val="Hyperlink"/>
            <w:noProof/>
          </w:rPr>
          <w:t>hat</w:t>
        </w:r>
        <w:r w:rsidR="001D3F6B" w:rsidRPr="000C58B3">
          <w:rPr>
            <w:rStyle w:val="Hyperlink"/>
            <w:noProof/>
          </w:rPr>
          <w:t xml:space="preserve"> </w:t>
        </w:r>
        <w:r>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001D46">
          <w:rPr>
            <w:noProof/>
            <w:webHidden/>
          </w:rPr>
          <w:t>33</w:t>
        </w:r>
        <w:r w:rsidR="001D3F6B">
          <w:rPr>
            <w:noProof/>
            <w:webHidden/>
          </w:rPr>
          <w:fldChar w:fldCharType="end"/>
        </w:r>
      </w:hyperlink>
    </w:p>
    <w:p w14:paraId="0D65592A" w14:textId="7350771E" w:rsidR="001D3F6B" w:rsidRDefault="003411A9">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001D46">
          <w:rPr>
            <w:noProof/>
            <w:webHidden/>
          </w:rPr>
          <w:t>33</w:t>
        </w:r>
        <w:r w:rsidR="001D3F6B">
          <w:rPr>
            <w:noProof/>
            <w:webHidden/>
          </w:rPr>
          <w:fldChar w:fldCharType="end"/>
        </w:r>
      </w:hyperlink>
    </w:p>
    <w:p w14:paraId="041A5BE8" w14:textId="4514A032" w:rsidR="001D3F6B" w:rsidRDefault="003411A9">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001D46">
          <w:rPr>
            <w:noProof/>
            <w:webHidden/>
          </w:rPr>
          <w:t>33</w:t>
        </w:r>
        <w:r w:rsidR="001D3F6B">
          <w:rPr>
            <w:noProof/>
            <w:webHidden/>
          </w:rPr>
          <w:fldChar w:fldCharType="end"/>
        </w:r>
      </w:hyperlink>
    </w:p>
    <w:p w14:paraId="024476E0" w14:textId="4B65ABF8" w:rsidR="001D3F6B" w:rsidRDefault="003411A9">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Pr>
            <w:rStyle w:val="Hyperlink"/>
            <w:noProof/>
          </w:rPr>
          <w:t>I</w:t>
        </w:r>
        <w:r w:rsidR="001D3F6B" w:rsidRPr="000C58B3">
          <w:rPr>
            <w:rStyle w:val="Hyperlink"/>
            <w:noProof/>
          </w:rPr>
          <w:t>nitial (</w:t>
        </w:r>
        <w:r>
          <w:rPr>
            <w:rStyle w:val="Hyperlink"/>
            <w:noProof/>
          </w:rPr>
          <w:t>P</w:t>
        </w:r>
        <w:r w:rsidR="001D3F6B" w:rsidRPr="000C58B3">
          <w:rPr>
            <w:rStyle w:val="Hyperlink"/>
            <w:noProof/>
          </w:rPr>
          <w:t xml:space="preserve">re-built) </w:t>
        </w:r>
        <w:r>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001D46">
          <w:rPr>
            <w:noProof/>
            <w:webHidden/>
          </w:rPr>
          <w:t>33</w:t>
        </w:r>
        <w:r w:rsidR="001D3F6B">
          <w:rPr>
            <w:noProof/>
            <w:webHidden/>
          </w:rPr>
          <w:fldChar w:fldCharType="end"/>
        </w:r>
      </w:hyperlink>
    </w:p>
    <w:p w14:paraId="17912D91" w14:textId="40F9AFD3" w:rsidR="001D3F6B" w:rsidRDefault="003411A9">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Pr>
            <w:rStyle w:val="Hyperlink"/>
            <w:noProof/>
          </w:rPr>
          <w:t>V</w:t>
        </w:r>
        <w:r w:rsidR="001D3F6B" w:rsidRPr="000C58B3">
          <w:rPr>
            <w:rStyle w:val="Hyperlink"/>
            <w:noProof/>
          </w:rPr>
          <w:t xml:space="preserve">erbal </w:t>
        </w:r>
        <w:r>
          <w:rPr>
            <w:rStyle w:val="Hyperlink"/>
            <w:noProof/>
          </w:rPr>
          <w:t>R</w:t>
        </w:r>
        <w:r w:rsidR="001D3F6B" w:rsidRPr="000C58B3">
          <w:rPr>
            <w:rStyle w:val="Hyperlink"/>
            <w:noProof/>
          </w:rPr>
          <w:t>esponses (</w:t>
        </w:r>
        <w:r>
          <w:rPr>
            <w:rStyle w:val="Hyperlink"/>
            <w:noProof/>
          </w:rPr>
          <w:t>Q</w:t>
        </w:r>
        <w:r w:rsidR="001D3F6B" w:rsidRPr="000C58B3">
          <w:rPr>
            <w:rStyle w:val="Hyperlink"/>
            <w:noProof/>
          </w:rPr>
          <w:t>&amp;</w:t>
        </w:r>
        <w:r>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001D46">
          <w:rPr>
            <w:noProof/>
            <w:webHidden/>
          </w:rPr>
          <w:t>34</w:t>
        </w:r>
        <w:r w:rsidR="001D3F6B">
          <w:rPr>
            <w:noProof/>
            <w:webHidden/>
          </w:rPr>
          <w:fldChar w:fldCharType="end"/>
        </w:r>
      </w:hyperlink>
    </w:p>
    <w:p w14:paraId="378DE460" w14:textId="7C3B5623" w:rsidR="001D3F6B" w:rsidRDefault="003411A9">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Pr>
            <w:rStyle w:val="Hyperlink"/>
            <w:noProof/>
          </w:rPr>
          <w:t>I</w:t>
        </w:r>
        <w:r w:rsidR="001D3F6B" w:rsidRPr="000C58B3">
          <w:rPr>
            <w:rStyle w:val="Hyperlink"/>
            <w:noProof/>
          </w:rPr>
          <w:t xml:space="preserve">nternet-based </w:t>
        </w:r>
        <w:r>
          <w:rPr>
            <w:rStyle w:val="Hyperlink"/>
            <w:noProof/>
          </w:rPr>
          <w:t>R</w:t>
        </w:r>
        <w:r w:rsidR="001D3F6B" w:rsidRPr="000C58B3">
          <w:rPr>
            <w:rStyle w:val="Hyperlink"/>
            <w:noProof/>
          </w:rPr>
          <w:t xml:space="preserve">equests &amp; </w:t>
        </w:r>
        <w:r>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001D46">
          <w:rPr>
            <w:noProof/>
            <w:webHidden/>
          </w:rPr>
          <w:t>37</w:t>
        </w:r>
        <w:r w:rsidR="001D3F6B">
          <w:rPr>
            <w:noProof/>
            <w:webHidden/>
          </w:rPr>
          <w:fldChar w:fldCharType="end"/>
        </w:r>
      </w:hyperlink>
    </w:p>
    <w:p w14:paraId="597F1968" w14:textId="27026D2D" w:rsidR="001D3F6B" w:rsidRDefault="003411A9">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Pr>
            <w:rStyle w:val="Hyperlink"/>
            <w:noProof/>
          </w:rPr>
          <w:t>F</w:t>
        </w:r>
        <w:r w:rsidR="001D3F6B" w:rsidRPr="000C58B3">
          <w:rPr>
            <w:rStyle w:val="Hyperlink"/>
            <w:noProof/>
          </w:rPr>
          <w:t xml:space="preserve">acial </w:t>
        </w:r>
        <w:r>
          <w:rPr>
            <w:rStyle w:val="Hyperlink"/>
            <w:noProof/>
          </w:rPr>
          <w:t>D</w:t>
        </w:r>
        <w:r w:rsidR="001D3F6B" w:rsidRPr="000C58B3">
          <w:rPr>
            <w:rStyle w:val="Hyperlink"/>
            <w:noProof/>
          </w:rPr>
          <w:t xml:space="preserve">etection &amp; </w:t>
        </w:r>
        <w:r>
          <w:rPr>
            <w:rStyle w:val="Hyperlink"/>
            <w:noProof/>
          </w:rPr>
          <w:t>R</w:t>
        </w:r>
        <w:r w:rsidR="001D3F6B" w:rsidRPr="000C58B3">
          <w:rPr>
            <w:rStyle w:val="Hyperlink"/>
            <w:noProof/>
          </w:rPr>
          <w:t xml:space="preserve">ecognition </w:t>
        </w:r>
        <w:r>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001D46">
          <w:rPr>
            <w:noProof/>
            <w:webHidden/>
          </w:rPr>
          <w:t>38</w:t>
        </w:r>
        <w:r w:rsidR="001D3F6B">
          <w:rPr>
            <w:noProof/>
            <w:webHidden/>
          </w:rPr>
          <w:fldChar w:fldCharType="end"/>
        </w:r>
      </w:hyperlink>
    </w:p>
    <w:p w14:paraId="7BFE7F26" w14:textId="1340685F" w:rsidR="001D3F6B" w:rsidRDefault="003411A9">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Pr>
            <w:rStyle w:val="Hyperlink"/>
            <w:noProof/>
          </w:rPr>
          <w:t>B</w:t>
        </w:r>
        <w:r w:rsidR="001D3F6B" w:rsidRPr="000C58B3">
          <w:rPr>
            <w:rStyle w:val="Hyperlink"/>
            <w:noProof/>
          </w:rPr>
          <w:t xml:space="preserve">asic </w:t>
        </w:r>
        <w:r>
          <w:rPr>
            <w:rStyle w:val="Hyperlink"/>
            <w:noProof/>
          </w:rPr>
          <w:t>M</w:t>
        </w:r>
        <w:r w:rsidR="001D3F6B" w:rsidRPr="000C58B3">
          <w:rPr>
            <w:rStyle w:val="Hyperlink"/>
            <w:noProof/>
          </w:rPr>
          <w:t xml:space="preserve">ovement </w:t>
        </w:r>
        <w:r>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001D46">
          <w:rPr>
            <w:noProof/>
            <w:webHidden/>
          </w:rPr>
          <w:t>40</w:t>
        </w:r>
        <w:r w:rsidR="001D3F6B">
          <w:rPr>
            <w:noProof/>
            <w:webHidden/>
          </w:rPr>
          <w:fldChar w:fldCharType="end"/>
        </w:r>
      </w:hyperlink>
    </w:p>
    <w:p w14:paraId="6D60C2DF" w14:textId="342E6956" w:rsidR="001D3F6B" w:rsidRDefault="003411A9">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Pr>
            <w:rStyle w:val="Hyperlink"/>
            <w:noProof/>
          </w:rPr>
          <w:t>A</w:t>
        </w:r>
        <w:r w:rsidR="001D3F6B" w:rsidRPr="000C58B3">
          <w:rPr>
            <w:rStyle w:val="Hyperlink"/>
            <w:noProof/>
          </w:rPr>
          <w:t xml:space="preserve">dvanced </w:t>
        </w:r>
        <w:r>
          <w:rPr>
            <w:rStyle w:val="Hyperlink"/>
            <w:noProof/>
          </w:rPr>
          <w:t>M</w:t>
        </w:r>
        <w:r w:rsidR="001D3F6B" w:rsidRPr="000C58B3">
          <w:rPr>
            <w:rStyle w:val="Hyperlink"/>
            <w:noProof/>
          </w:rPr>
          <w:t xml:space="preserve">ovement </w:t>
        </w:r>
        <w:r>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001D46">
          <w:rPr>
            <w:noProof/>
            <w:webHidden/>
          </w:rPr>
          <w:t>42</w:t>
        </w:r>
        <w:r w:rsidR="001D3F6B">
          <w:rPr>
            <w:noProof/>
            <w:webHidden/>
          </w:rPr>
          <w:fldChar w:fldCharType="end"/>
        </w:r>
      </w:hyperlink>
    </w:p>
    <w:p w14:paraId="3420DEC5" w14:textId="55EC0E24" w:rsidR="001D3F6B" w:rsidRDefault="003411A9">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001D46">
          <w:rPr>
            <w:noProof/>
            <w:webHidden/>
          </w:rPr>
          <w:t>43</w:t>
        </w:r>
        <w:r w:rsidR="001D3F6B">
          <w:rPr>
            <w:noProof/>
            <w:webHidden/>
          </w:rPr>
          <w:fldChar w:fldCharType="end"/>
        </w:r>
      </w:hyperlink>
    </w:p>
    <w:p w14:paraId="6C0F0BD9" w14:textId="546110AA" w:rsidR="001D3F6B" w:rsidRDefault="003411A9">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001D46">
          <w:rPr>
            <w:noProof/>
            <w:webHidden/>
          </w:rPr>
          <w:t>43</w:t>
        </w:r>
        <w:r w:rsidR="001D3F6B">
          <w:rPr>
            <w:noProof/>
            <w:webHidden/>
          </w:rPr>
          <w:fldChar w:fldCharType="end"/>
        </w:r>
      </w:hyperlink>
    </w:p>
    <w:p w14:paraId="18466D55" w14:textId="0161B684" w:rsidR="001D3F6B" w:rsidRDefault="003411A9">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Pr>
            <w:rStyle w:val="Hyperlink"/>
            <w:noProof/>
          </w:rPr>
          <w:t>I</w:t>
        </w:r>
        <w:r w:rsidR="001D3F6B" w:rsidRPr="000C58B3">
          <w:rPr>
            <w:rStyle w:val="Hyperlink"/>
            <w:noProof/>
          </w:rPr>
          <w:t xml:space="preserve">ntroduction to </w:t>
        </w:r>
        <w:r>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001D46">
          <w:rPr>
            <w:noProof/>
            <w:webHidden/>
          </w:rPr>
          <w:t>43</w:t>
        </w:r>
        <w:r w:rsidR="001D3F6B">
          <w:rPr>
            <w:noProof/>
            <w:webHidden/>
          </w:rPr>
          <w:fldChar w:fldCharType="end"/>
        </w:r>
      </w:hyperlink>
    </w:p>
    <w:p w14:paraId="60DD2620" w14:textId="4C6CD52F" w:rsidR="001D3F6B" w:rsidRDefault="003411A9">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Pr>
            <w:rStyle w:val="Hyperlink"/>
            <w:noProof/>
          </w:rPr>
          <w:t>T</w:t>
        </w:r>
        <w:r w:rsidR="001D3F6B" w:rsidRPr="000C58B3">
          <w:rPr>
            <w:rStyle w:val="Hyperlink"/>
            <w:noProof/>
          </w:rPr>
          <w:t xml:space="preserve">he </w:t>
        </w:r>
        <w:r>
          <w:rPr>
            <w:rStyle w:val="Hyperlink"/>
            <w:noProof/>
          </w:rPr>
          <w:t>NAO</w:t>
        </w:r>
        <w:r w:rsidR="001D3F6B" w:rsidRPr="000C58B3">
          <w:rPr>
            <w:rStyle w:val="Hyperlink"/>
            <w:noProof/>
          </w:rPr>
          <w:t xml:space="preserve">qi </w:t>
        </w:r>
        <w:r>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001D46">
          <w:rPr>
            <w:noProof/>
            <w:webHidden/>
          </w:rPr>
          <w:t>43</w:t>
        </w:r>
        <w:r w:rsidR="001D3F6B">
          <w:rPr>
            <w:noProof/>
            <w:webHidden/>
          </w:rPr>
          <w:fldChar w:fldCharType="end"/>
        </w:r>
      </w:hyperlink>
    </w:p>
    <w:p w14:paraId="1F0C8812" w14:textId="2BA0FC06" w:rsidR="001D3F6B" w:rsidRDefault="003411A9">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Pr>
            <w:rStyle w:val="Hyperlink"/>
            <w:noProof/>
          </w:rPr>
          <w:t>C</w:t>
        </w:r>
        <w:r w:rsidR="001D3F6B" w:rsidRPr="000C58B3">
          <w:rPr>
            <w:rStyle w:val="Hyperlink"/>
            <w:noProof/>
          </w:rPr>
          <w:t xml:space="preserve">reating </w:t>
        </w:r>
        <w:r>
          <w:rPr>
            <w:rStyle w:val="Hyperlink"/>
            <w:noProof/>
          </w:rPr>
          <w:t>Y</w:t>
        </w:r>
        <w:r w:rsidR="001D3F6B" w:rsidRPr="000C58B3">
          <w:rPr>
            <w:rStyle w:val="Hyperlink"/>
            <w:noProof/>
          </w:rPr>
          <w:t xml:space="preserve">our </w:t>
        </w:r>
        <w:r>
          <w:rPr>
            <w:rStyle w:val="Hyperlink"/>
            <w:noProof/>
          </w:rPr>
          <w:t>F</w:t>
        </w:r>
        <w:r w:rsidR="001D3F6B" w:rsidRPr="000C58B3">
          <w:rPr>
            <w:rStyle w:val="Hyperlink"/>
            <w:noProof/>
          </w:rPr>
          <w:t xml:space="preserve">irst </w:t>
        </w:r>
        <w:r>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001D46">
          <w:rPr>
            <w:noProof/>
            <w:webHidden/>
          </w:rPr>
          <w:t>44</w:t>
        </w:r>
        <w:r w:rsidR="001D3F6B">
          <w:rPr>
            <w:noProof/>
            <w:webHidden/>
          </w:rPr>
          <w:fldChar w:fldCharType="end"/>
        </w:r>
      </w:hyperlink>
    </w:p>
    <w:p w14:paraId="3ECCEA57" w14:textId="1732422F" w:rsidR="001D3F6B" w:rsidRDefault="003411A9">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Pr>
            <w:rStyle w:val="Hyperlink"/>
            <w:noProof/>
          </w:rPr>
          <w:t>I</w:t>
        </w:r>
        <w:r w:rsidR="001D3F6B" w:rsidRPr="000C58B3">
          <w:rPr>
            <w:rStyle w:val="Hyperlink"/>
            <w:noProof/>
          </w:rPr>
          <w:t xml:space="preserve">ntegrating </w:t>
        </w:r>
        <w:r>
          <w:rPr>
            <w:rStyle w:val="Hyperlink"/>
            <w:noProof/>
          </w:rPr>
          <w:t>Y</w:t>
        </w:r>
        <w:r w:rsidR="001D3F6B" w:rsidRPr="000C58B3">
          <w:rPr>
            <w:rStyle w:val="Hyperlink"/>
            <w:noProof/>
          </w:rPr>
          <w:t xml:space="preserve">our </w:t>
        </w:r>
        <w:r>
          <w:rPr>
            <w:rStyle w:val="Hyperlink"/>
            <w:noProof/>
          </w:rPr>
          <w:t>M</w:t>
        </w:r>
        <w:r w:rsidR="001D3F6B" w:rsidRPr="000C58B3">
          <w:rPr>
            <w:rStyle w:val="Hyperlink"/>
            <w:noProof/>
          </w:rPr>
          <w:t xml:space="preserve">odule </w:t>
        </w:r>
        <w:r>
          <w:rPr>
            <w:rStyle w:val="Hyperlink"/>
            <w:noProof/>
          </w:rPr>
          <w:t>o</w:t>
        </w:r>
        <w:r w:rsidR="001D3F6B" w:rsidRPr="000C58B3">
          <w:rPr>
            <w:rStyle w:val="Hyperlink"/>
            <w:noProof/>
          </w:rPr>
          <w:t xml:space="preserve">nto </w:t>
        </w:r>
        <w:r>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001D46">
          <w:rPr>
            <w:noProof/>
            <w:webHidden/>
          </w:rPr>
          <w:t>49</w:t>
        </w:r>
        <w:r w:rsidR="001D3F6B">
          <w:rPr>
            <w:noProof/>
            <w:webHidden/>
          </w:rPr>
          <w:fldChar w:fldCharType="end"/>
        </w:r>
      </w:hyperlink>
    </w:p>
    <w:p w14:paraId="5646D03D" w14:textId="6FB47F41" w:rsidR="001D3F6B" w:rsidRDefault="003411A9">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001D46">
          <w:rPr>
            <w:noProof/>
            <w:webHidden/>
          </w:rPr>
          <w:t>50</w:t>
        </w:r>
        <w:r w:rsidR="001D3F6B">
          <w:rPr>
            <w:noProof/>
            <w:webHidden/>
          </w:rPr>
          <w:fldChar w:fldCharType="end"/>
        </w:r>
      </w:hyperlink>
    </w:p>
    <w:p w14:paraId="75AF9CAF" w14:textId="060F30AF" w:rsidR="001D3F6B" w:rsidRDefault="003411A9">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Pr>
            <w:rStyle w:val="Hyperlink"/>
            <w:noProof/>
          </w:rPr>
          <w:t>G</w:t>
        </w:r>
        <w:r w:rsidR="001D3F6B" w:rsidRPr="000C58B3">
          <w:rPr>
            <w:rStyle w:val="Hyperlink"/>
            <w:noProof/>
          </w:rPr>
          <w:t xml:space="preserve">eneral </w:t>
        </w:r>
        <w:r>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001D46">
          <w:rPr>
            <w:noProof/>
            <w:webHidden/>
          </w:rPr>
          <w:t>50</w:t>
        </w:r>
        <w:r w:rsidR="001D3F6B">
          <w:rPr>
            <w:noProof/>
            <w:webHidden/>
          </w:rPr>
          <w:fldChar w:fldCharType="end"/>
        </w:r>
      </w:hyperlink>
    </w:p>
    <w:p w14:paraId="6D1ACE52" w14:textId="052E2AE2" w:rsidR="001D3F6B" w:rsidRDefault="003411A9">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001D46">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16" w:name="_Toc2842897"/>
      <w:bookmarkStart w:id="217" w:name="_Toc2843352"/>
      <w:bookmarkStart w:id="218" w:name="_Toc2843434"/>
      <w:r w:rsidRPr="0048090A">
        <w:rPr>
          <w:noProof/>
        </w:rPr>
        <w:lastRenderedPageBreak/>
        <w:t>SECTION 1: INTRODUCTION TO THE NAO ROBOT</w:t>
      </w:r>
      <w:bookmarkEnd w:id="216"/>
      <w:bookmarkEnd w:id="217"/>
      <w:bookmarkEnd w:id="218"/>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19" w:name="_Toc2842898"/>
      <w:bookmarkStart w:id="220" w:name="_Toc2843353"/>
      <w:bookmarkStart w:id="221" w:name="_Toc2843435"/>
      <w:r w:rsidRPr="0048090A">
        <w:t>1.1 WHAT IS NAO?</w:t>
      </w:r>
      <w:bookmarkEnd w:id="219"/>
      <w:bookmarkEnd w:id="220"/>
      <w:bookmarkEnd w:id="221"/>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22" w:name="_Toc2842899"/>
      <w:bookmarkStart w:id="223" w:name="_Toc2843354"/>
      <w:bookmarkStart w:id="224" w:name="_Toc2843436"/>
      <w:r w:rsidRPr="0048090A">
        <w:t>1.</w:t>
      </w:r>
      <w:r>
        <w:t>2</w:t>
      </w:r>
      <w:r w:rsidRPr="0048090A">
        <w:t xml:space="preserve"> WH</w:t>
      </w:r>
      <w:r>
        <w:t>o made</w:t>
      </w:r>
      <w:r w:rsidRPr="0048090A">
        <w:t xml:space="preserve"> NAO?</w:t>
      </w:r>
      <w:bookmarkEnd w:id="222"/>
      <w:bookmarkEnd w:id="223"/>
      <w:bookmarkEnd w:id="224"/>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25" w:name="_Toc2842900"/>
      <w:bookmarkStart w:id="226" w:name="_Toc2843355"/>
      <w:bookmarkStart w:id="227" w:name="_Toc2843437"/>
      <w:r w:rsidRPr="0048090A">
        <w:rPr>
          <w:noProof/>
        </w:rPr>
        <w:t>SECTION 2: NAO’s CAPABILITIES</w:t>
      </w:r>
      <w:bookmarkEnd w:id="225"/>
      <w:bookmarkEnd w:id="226"/>
      <w:bookmarkEnd w:id="227"/>
    </w:p>
    <w:p w14:paraId="002186BA" w14:textId="77777777" w:rsidR="00DA3D5D" w:rsidRDefault="00DA3D5D" w:rsidP="0084303C">
      <w:pPr>
        <w:pStyle w:val="Heading2"/>
        <w:ind w:left="0"/>
        <w:jc w:val="both"/>
      </w:pPr>
      <w:bookmarkStart w:id="228" w:name="_Toc2842901"/>
      <w:bookmarkStart w:id="229" w:name="_Toc2843356"/>
      <w:bookmarkStart w:id="230" w:name="_Toc2843438"/>
      <w:r>
        <w:t>2</w:t>
      </w:r>
      <w:r w:rsidRPr="0048090A">
        <w:t xml:space="preserve">.1 </w:t>
      </w:r>
      <w:r>
        <w:t>initial (pre-built) capabilities</w:t>
      </w:r>
      <w:bookmarkEnd w:id="228"/>
      <w:bookmarkEnd w:id="229"/>
      <w:bookmarkEnd w:id="230"/>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31" w:name="_Toc2842902"/>
      <w:bookmarkStart w:id="232" w:name="_Toc2843357"/>
      <w:bookmarkStart w:id="233" w:name="_Toc2843439"/>
      <w:r>
        <w:t>2</w:t>
      </w:r>
      <w:r w:rsidRPr="0048090A">
        <w:t>.</w:t>
      </w:r>
      <w:r>
        <w:t>2</w:t>
      </w:r>
      <w:r w:rsidRPr="0048090A">
        <w:t xml:space="preserve"> </w:t>
      </w:r>
      <w:r>
        <w:t>verbal responses (q&amp;a)</w:t>
      </w:r>
      <w:bookmarkEnd w:id="231"/>
      <w:bookmarkEnd w:id="232"/>
      <w:bookmarkEnd w:id="233"/>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w:t>
      </w:r>
      <w:r>
        <w:t>Can you tell me about a class</w:t>
      </w:r>
      <w:r>
        <w:t>?”</w:t>
      </w:r>
    </w:p>
    <w:p w14:paraId="1CDF1EA3" w14:textId="4C89333D" w:rsidR="008374B9" w:rsidRDefault="008374B9" w:rsidP="008374B9">
      <w:pPr>
        <w:pStyle w:val="ListParagraph"/>
        <w:numPr>
          <w:ilvl w:val="0"/>
          <w:numId w:val="2"/>
        </w:numPr>
        <w:jc w:val="both"/>
      </w:pPr>
      <w:r>
        <w:t>“</w:t>
      </w:r>
      <w:r>
        <w:t>Tell me about some classes.</w:t>
      </w:r>
      <w:r>
        <w:t>”</w:t>
      </w:r>
    </w:p>
    <w:p w14:paraId="36A719A6" w14:textId="43324295" w:rsidR="008374B9" w:rsidRDefault="008374B9" w:rsidP="008374B9">
      <w:pPr>
        <w:pStyle w:val="ListParagraph"/>
        <w:numPr>
          <w:ilvl w:val="0"/>
          <w:numId w:val="2"/>
        </w:numPr>
        <w:jc w:val="both"/>
      </w:pPr>
      <w:r>
        <w:t>“</w:t>
      </w:r>
      <w:r>
        <w:t>Class info.</w:t>
      </w:r>
      <w:r>
        <w:t>”</w:t>
      </w:r>
    </w:p>
    <w:p w14:paraId="438FC541" w14:textId="4EDE13B6" w:rsidR="008374B9" w:rsidRDefault="008374B9" w:rsidP="008374B9">
      <w:pPr>
        <w:pStyle w:val="ListParagraph"/>
        <w:numPr>
          <w:ilvl w:val="0"/>
          <w:numId w:val="2"/>
        </w:numPr>
        <w:jc w:val="both"/>
      </w:pPr>
      <w:r>
        <w:t>“</w:t>
      </w:r>
      <w:r>
        <w:t>Class information.</w:t>
      </w:r>
      <w:r>
        <w:t>”</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w:t>
      </w:r>
      <w:r>
        <w:t xml:space="preserve">respond by telling the user that he has taken all of CWU’s Computer Science </w:t>
      </w:r>
      <w:proofErr w:type="gramStart"/>
      <w:r>
        <w:t>classes, and</w:t>
      </w:r>
      <w:proofErr w:type="gramEnd"/>
      <w:r>
        <w:t xml:space="preserve"> ask the user for which class they would like information about. </w:t>
      </w:r>
    </w:p>
    <w:p w14:paraId="77943F15" w14:textId="1E28FC54" w:rsidR="008374B9" w:rsidRPr="008374B9" w:rsidRDefault="008374B9" w:rsidP="008374B9">
      <w:pPr>
        <w:ind w:left="720"/>
        <w:jc w:val="both"/>
      </w:pPr>
      <w:r>
        <w:rPr>
          <w:b/>
        </w:rPr>
        <w:t xml:space="preserve">Note: </w:t>
      </w:r>
      <w:r>
        <w:t xml:space="preserve">NAO understands classes by having the user either A) individually saying each number of a class number (e.g. “three oh one”, or “four </w:t>
      </w:r>
      <w:proofErr w:type="gramStart"/>
      <w:r>
        <w:t>ninety two</w:t>
      </w:r>
      <w:proofErr w:type="gramEnd"/>
      <w:r>
        <w:t>”),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34" w:name="_Toc2842903"/>
      <w:bookmarkStart w:id="235" w:name="_Toc2843358"/>
      <w:bookmarkStart w:id="236" w:name="_Toc2843440"/>
      <w:r>
        <w:t>2</w:t>
      </w:r>
      <w:r w:rsidRPr="0048090A">
        <w:t>.</w:t>
      </w:r>
      <w:r>
        <w:t>3</w:t>
      </w:r>
      <w:r w:rsidRPr="0048090A">
        <w:t xml:space="preserve"> </w:t>
      </w:r>
      <w:r>
        <w:t>internet-based requests &amp; responses</w:t>
      </w:r>
      <w:bookmarkEnd w:id="234"/>
      <w:bookmarkEnd w:id="235"/>
      <w:bookmarkEnd w:id="236"/>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37" w:name="_Toc2842904"/>
      <w:bookmarkStart w:id="238" w:name="_Toc2843359"/>
      <w:bookmarkStart w:id="239" w:name="_Toc2843441"/>
      <w:r>
        <w:t>2</w:t>
      </w:r>
      <w:r w:rsidRPr="0048090A">
        <w:t>.</w:t>
      </w:r>
      <w:r>
        <w:t>4</w:t>
      </w:r>
      <w:r w:rsidRPr="0048090A">
        <w:t xml:space="preserve"> </w:t>
      </w:r>
      <w:r>
        <w:t>facial detection &amp; recognition responses</w:t>
      </w:r>
      <w:bookmarkEnd w:id="237"/>
      <w:bookmarkEnd w:id="238"/>
      <w:bookmarkEnd w:id="239"/>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40" w:name="_Toc2842905"/>
      <w:bookmarkStart w:id="241" w:name="_Toc2843360"/>
      <w:bookmarkStart w:id="242" w:name="_Toc2843442"/>
      <w:r>
        <w:lastRenderedPageBreak/>
        <w:t>2</w:t>
      </w:r>
      <w:r w:rsidRPr="0048090A">
        <w:t>.</w:t>
      </w:r>
      <w:r>
        <w:t>5</w:t>
      </w:r>
      <w:r w:rsidRPr="0048090A">
        <w:t xml:space="preserve"> </w:t>
      </w:r>
      <w:r>
        <w:t>basic movement options</w:t>
      </w:r>
      <w:bookmarkEnd w:id="240"/>
      <w:bookmarkEnd w:id="241"/>
      <w:bookmarkEnd w:id="242"/>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43" w:name="_Toc2842906"/>
      <w:bookmarkStart w:id="244" w:name="_Toc2843361"/>
      <w:bookmarkStart w:id="245" w:name="_Toc2843443"/>
      <w:r>
        <w:t>2</w:t>
      </w:r>
      <w:r w:rsidRPr="0048090A">
        <w:t>.</w:t>
      </w:r>
      <w:r>
        <w:t>6</w:t>
      </w:r>
      <w:r w:rsidRPr="0048090A">
        <w:t xml:space="preserve"> </w:t>
      </w:r>
      <w:r>
        <w:t>advanced movement options</w:t>
      </w:r>
      <w:bookmarkEnd w:id="243"/>
      <w:bookmarkEnd w:id="244"/>
      <w:bookmarkEnd w:id="245"/>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46" w:name="_Toc2842907"/>
      <w:bookmarkStart w:id="247" w:name="_Toc2843362"/>
      <w:bookmarkStart w:id="248" w:name="_Toc2843444"/>
      <w:r>
        <w:t>2</w:t>
      </w:r>
      <w:r w:rsidRPr="0048090A">
        <w:t>.</w:t>
      </w:r>
      <w:r>
        <w:t>7</w:t>
      </w:r>
      <w:r w:rsidRPr="0048090A">
        <w:t xml:space="preserve"> </w:t>
      </w:r>
      <w:r>
        <w:t>Miscellaneous modules</w:t>
      </w:r>
      <w:bookmarkEnd w:id="246"/>
      <w:bookmarkEnd w:id="247"/>
      <w:bookmarkEnd w:id="248"/>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49" w:name="_Toc2842908"/>
      <w:bookmarkStart w:id="250" w:name="_Toc2843363"/>
      <w:bookmarkStart w:id="251" w:name="_Toc2843445"/>
      <w:r w:rsidRPr="0048090A">
        <w:rPr>
          <w:noProof/>
        </w:rPr>
        <w:t>SECTION 3: CREATING YOUR OWN NAO MODULES</w:t>
      </w:r>
      <w:bookmarkEnd w:id="249"/>
      <w:bookmarkEnd w:id="250"/>
      <w:bookmarkEnd w:id="251"/>
    </w:p>
    <w:p w14:paraId="091F0D0B" w14:textId="77777777" w:rsidR="003411A9" w:rsidRPr="003411A9" w:rsidRDefault="003411A9" w:rsidP="003411A9"/>
    <w:p w14:paraId="5B8329CD" w14:textId="77777777" w:rsidR="00DA3D5D" w:rsidRDefault="00DA3D5D" w:rsidP="0084303C">
      <w:pPr>
        <w:pStyle w:val="Heading2"/>
        <w:ind w:left="0"/>
        <w:jc w:val="both"/>
      </w:pPr>
      <w:bookmarkStart w:id="252" w:name="_Toc2842909"/>
      <w:bookmarkStart w:id="253" w:name="_Toc2843364"/>
      <w:bookmarkStart w:id="254" w:name="_Toc2843446"/>
      <w:r>
        <w:t>3</w:t>
      </w:r>
      <w:r w:rsidRPr="0048090A">
        <w:t xml:space="preserve">.1 </w:t>
      </w:r>
      <w:r>
        <w:t>introduction to choregraphe</w:t>
      </w:r>
      <w:bookmarkEnd w:id="252"/>
      <w:bookmarkEnd w:id="253"/>
      <w:bookmarkEnd w:id="254"/>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55" w:name="_Toc2842910"/>
      <w:bookmarkStart w:id="256" w:name="_Toc2843365"/>
      <w:bookmarkStart w:id="257" w:name="_Toc2843447"/>
      <w:r>
        <w:t>3</w:t>
      </w:r>
      <w:r w:rsidRPr="0048090A">
        <w:t>.</w:t>
      </w:r>
      <w:r>
        <w:t>2</w:t>
      </w:r>
      <w:r w:rsidRPr="0048090A">
        <w:t xml:space="preserve"> </w:t>
      </w:r>
      <w:r>
        <w:t>the naoqi framework</w:t>
      </w:r>
      <w:bookmarkEnd w:id="255"/>
      <w:bookmarkEnd w:id="256"/>
      <w:bookmarkEnd w:id="257"/>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58" w:name="_Toc2842911"/>
      <w:bookmarkStart w:id="259" w:name="_Toc2843366"/>
      <w:bookmarkStart w:id="260" w:name="_Toc2843448"/>
      <w:r>
        <w:t>3</w:t>
      </w:r>
      <w:r w:rsidRPr="0048090A">
        <w:t>.</w:t>
      </w:r>
      <w:r>
        <w:t>3</w:t>
      </w:r>
      <w:r w:rsidRPr="0048090A">
        <w:t xml:space="preserve"> </w:t>
      </w:r>
      <w:r>
        <w:t>creating your first module</w:t>
      </w:r>
      <w:bookmarkEnd w:id="258"/>
      <w:bookmarkEnd w:id="259"/>
      <w:bookmarkEnd w:id="260"/>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56CE4ED"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1624F244"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67C80D4C"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10062E8D" w:rsidR="003411A9" w:rsidRPr="00CF3E78" w:rsidRDefault="003411A9"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01D46">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10062E8D" w:rsidR="003411A9" w:rsidRPr="00CF3E78" w:rsidRDefault="003411A9"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01D46">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0D16A4CF" w:rsidR="003411A9" w:rsidRPr="00370FD5" w:rsidRDefault="003411A9"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01D46">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0D16A4CF" w:rsidR="003411A9" w:rsidRPr="00370FD5" w:rsidRDefault="003411A9"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01D46">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3411A9" w:rsidRPr="00CF3E78" w:rsidRDefault="003411A9"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3411A9" w:rsidRPr="00CF3E78" w:rsidRDefault="003411A9"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5B69387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61" w:name="_Toc2842912"/>
      <w:bookmarkStart w:id="262" w:name="_Toc2843367"/>
      <w:bookmarkStart w:id="263" w:name="_Toc2843449"/>
      <w:r>
        <w:t>3</w:t>
      </w:r>
      <w:r w:rsidRPr="0048090A">
        <w:t>.</w:t>
      </w:r>
      <w:r>
        <w:t>4</w:t>
      </w:r>
      <w:r w:rsidRPr="0048090A">
        <w:t xml:space="preserve"> </w:t>
      </w:r>
      <w:r>
        <w:t>integrating your module onto nao</w:t>
      </w:r>
      <w:bookmarkEnd w:id="261"/>
      <w:bookmarkEnd w:id="262"/>
      <w:bookmarkEnd w:id="263"/>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2C490E13"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12B3AE3"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01D46">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64" w:name="_Toc2842913"/>
      <w:bookmarkStart w:id="265" w:name="_Toc2843368"/>
      <w:bookmarkStart w:id="266" w:name="_Toc2843450"/>
      <w:r w:rsidRPr="0048090A">
        <w:rPr>
          <w:noProof/>
        </w:rPr>
        <w:t>SECTION 4: HELP</w:t>
      </w:r>
      <w:bookmarkEnd w:id="264"/>
      <w:bookmarkEnd w:id="265"/>
      <w:bookmarkEnd w:id="266"/>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67" w:name="_Toc2842914"/>
      <w:bookmarkStart w:id="268" w:name="_Toc2843369"/>
      <w:bookmarkStart w:id="269" w:name="_Toc2843451"/>
      <w:r>
        <w:t>4</w:t>
      </w:r>
      <w:r w:rsidRPr="0048090A">
        <w:t>.</w:t>
      </w:r>
      <w:r>
        <w:t>1</w:t>
      </w:r>
      <w:r w:rsidRPr="0048090A">
        <w:t xml:space="preserve"> </w:t>
      </w:r>
      <w:r>
        <w:t>general faqs</w:t>
      </w:r>
      <w:bookmarkEnd w:id="267"/>
      <w:bookmarkEnd w:id="268"/>
      <w:bookmarkEnd w:id="269"/>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70" w:name="_Toc2842915"/>
      <w:bookmarkStart w:id="271" w:name="_Toc2843370"/>
      <w:bookmarkStart w:id="272" w:name="_Toc2843452"/>
      <w:r>
        <w:t>4</w:t>
      </w:r>
      <w:r w:rsidRPr="0048090A">
        <w:t>.</w:t>
      </w:r>
      <w:r>
        <w:t>2</w:t>
      </w:r>
      <w:r w:rsidRPr="0048090A">
        <w:t xml:space="preserve"> </w:t>
      </w:r>
      <w:r>
        <w:t>troubleshooting</w:t>
      </w:r>
      <w:bookmarkEnd w:id="270"/>
      <w:bookmarkEnd w:id="271"/>
      <w:bookmarkEnd w:id="272"/>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73" w:name="_Toc2842916"/>
      <w:bookmarkStart w:id="274" w:name="_Toc2843371"/>
      <w:bookmarkStart w:id="275"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3411A9" w:rsidRDefault="003411A9"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3411A9" w:rsidRPr="006111F3" w:rsidRDefault="003411A9"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3411A9" w:rsidRDefault="003411A9"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3411A9" w:rsidRPr="006111F3" w:rsidRDefault="003411A9" w:rsidP="0005062A">
                      <w:pPr>
                        <w:jc w:val="center"/>
                        <w:rPr>
                          <w:b/>
                          <w:sz w:val="44"/>
                          <w:szCs w:val="44"/>
                        </w:rPr>
                      </w:pPr>
                      <w:r>
                        <w:rPr>
                          <w:color w:val="FF0000"/>
                          <w:sz w:val="44"/>
                          <w:szCs w:val="44"/>
                        </w:rPr>
                        <w:t>Final Report</w:t>
                      </w:r>
                    </w:p>
                  </w:txbxContent>
                </v:textbox>
                <w10:wrap type="square"/>
              </v:shape>
            </w:pict>
          </mc:Fallback>
        </mc:AlternateContent>
      </w:r>
      <w:bookmarkEnd w:id="273"/>
      <w:bookmarkEnd w:id="274"/>
      <w:bookmarkEnd w:id="275"/>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recognizer any sentence, and it would accurately parse the spoken phrase and act upon it accordingly. As it turned out, this is not how NAO robots work; NAO’s are only capable of recognizing words/phrases from the finite list that they are programmed to </w:t>
      </w:r>
      <w:r w:rsidR="00C94090">
        <w:rPr>
          <w:rFonts w:ascii="Arial" w:eastAsia="Times New Roman" w:hAnsi="Arial" w:cs="Arial"/>
          <w:sz w:val="24"/>
          <w:szCs w:val="24"/>
          <w:lang w:eastAsia="en-US"/>
        </w:rPr>
        <w:lastRenderedPageBreak/>
        <w:t xml:space="preserve">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ACDA3" w14:textId="77777777" w:rsidR="00D33B2A" w:rsidRDefault="00D33B2A">
      <w:r>
        <w:separator/>
      </w:r>
    </w:p>
    <w:p w14:paraId="1D2FCCDE" w14:textId="77777777" w:rsidR="00D33B2A" w:rsidRDefault="00D33B2A"/>
  </w:endnote>
  <w:endnote w:type="continuationSeparator" w:id="0">
    <w:p w14:paraId="3A97692C" w14:textId="77777777" w:rsidR="00D33B2A" w:rsidRDefault="00D33B2A">
      <w:r>
        <w:continuationSeparator/>
      </w:r>
    </w:p>
    <w:p w14:paraId="5DAA7E8C" w14:textId="77777777" w:rsidR="00D33B2A" w:rsidRDefault="00D33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6AB8F77" w:rsidR="003411A9" w:rsidRDefault="003411A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AF4AA97" w14:textId="77777777" w:rsidR="003411A9" w:rsidRDefault="00341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E4274" w14:textId="77777777" w:rsidR="00D33B2A" w:rsidRDefault="00D33B2A">
      <w:r>
        <w:separator/>
      </w:r>
    </w:p>
    <w:p w14:paraId="7D381EE6" w14:textId="77777777" w:rsidR="00D33B2A" w:rsidRDefault="00D33B2A"/>
  </w:footnote>
  <w:footnote w:type="continuationSeparator" w:id="0">
    <w:p w14:paraId="275ED7C7" w14:textId="77777777" w:rsidR="00D33B2A" w:rsidRDefault="00D33B2A">
      <w:r>
        <w:continuationSeparator/>
      </w:r>
    </w:p>
    <w:p w14:paraId="7C88A2DD" w14:textId="77777777" w:rsidR="00D33B2A" w:rsidRDefault="00D33B2A"/>
  </w:footnote>
  <w:footnote w:id="1">
    <w:p w14:paraId="13479EDE" w14:textId="77777777" w:rsidR="003411A9" w:rsidRDefault="003411A9"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3411A9" w:rsidRDefault="003411A9">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3411A9" w:rsidRDefault="003411A9">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B46CE"/>
    <w:rsid w:val="001C420D"/>
    <w:rsid w:val="001C7DEA"/>
    <w:rsid w:val="001D0022"/>
    <w:rsid w:val="001D3F6B"/>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3B2A"/>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C2433"/>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27E1F9-782E-4E83-AE0C-14145728E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181</TotalTime>
  <Pages>56</Pages>
  <Words>12041</Words>
  <Characters>68635</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34</cp:revision>
  <cp:lastPrinted>2019-03-07T18:46:00Z</cp:lastPrinted>
  <dcterms:created xsi:type="dcterms:W3CDTF">2019-03-06T18:27:00Z</dcterms:created>
  <dcterms:modified xsi:type="dcterms:W3CDTF">2019-03-07T18:46:00Z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