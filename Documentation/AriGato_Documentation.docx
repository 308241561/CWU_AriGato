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52032" w:rsidRPr="00BE1FEF" w:rsidRDefault="00452032"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52032" w:rsidRPr="00BE1FEF" w:rsidRDefault="00452032"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5C22F2"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5C22F2"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5C22F2">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5C22F2">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5C22F2">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5C22F2">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5C22F2">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5C22F2">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5C22F2">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5C22F2">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5C22F2">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5C22F2">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5C22F2">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5C22F2">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5C22F2">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5C22F2">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5C22F2">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5C22F2">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5C22F2">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5C22F2">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5C22F2">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5C22F2">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5C22F2">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5C22F2">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lastRenderedPageBreak/>
        <w:t>Windows Desktop.…………………………………………………………………………………………………………….…X</w:t>
      </w:r>
    </w:p>
    <w:p w14:paraId="4169521A" w14:textId="4E38A377" w:rsidR="002A1011" w:rsidRDefault="002A1011" w:rsidP="0084303C">
      <w:pPr>
        <w:jc w:val="both"/>
      </w:pPr>
      <w:r>
        <w:t xml:space="preserve">Section 2: </w:t>
      </w:r>
      <w:r w:rsidR="0089166F">
        <w:t>Software…………..</w:t>
      </w:r>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r w:rsidR="000632CF">
        <w:t>..</w:t>
      </w:r>
      <w:r>
        <w:t>………….X</w:t>
      </w:r>
    </w:p>
    <w:p w14:paraId="7DC982ED" w14:textId="53A9F6AC" w:rsidR="002A1011" w:rsidRDefault="002A1011" w:rsidP="0084303C">
      <w:pPr>
        <w:jc w:val="both"/>
      </w:pPr>
      <w:r>
        <w:t xml:space="preserve">Section 2: </w:t>
      </w:r>
      <w:r w:rsidR="002F4A37">
        <w:t>System Testing</w:t>
      </w:r>
      <w:r>
        <w:t>…</w:t>
      </w:r>
      <w:r w:rsidR="002F4A37">
        <w:t>….</w:t>
      </w:r>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The people who are developing my projects are Casey Chen, Hailey Dhanens,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lastRenderedPageBreak/>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5D4BE6D3" w:rsidR="00E510A0"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59D9AFD8" w14:textId="77777777" w:rsidR="00C333F0" w:rsidRDefault="00C333F0" w:rsidP="00C333F0">
      <w:pPr>
        <w:pStyle w:val="Heading2"/>
      </w:pPr>
      <w:r>
        <w:t>Overheating</w:t>
      </w:r>
    </w:p>
    <w:p w14:paraId="0F3BD863" w14:textId="77777777" w:rsidR="00C333F0" w:rsidRDefault="00C333F0" w:rsidP="00C333F0">
      <w:pPr>
        <w:pStyle w:val="Heading3"/>
      </w:pPr>
      <w:r>
        <w:t>Problem</w:t>
      </w:r>
    </w:p>
    <w:p w14:paraId="05E900C5" w14:textId="77777777"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77777777" w:rsidR="00C333F0" w:rsidRDefault="00C333F0" w:rsidP="00C333F0">
      <w:r>
        <w:tab/>
        <w:t>During both demoing and development not do too many strenuous modules in a row. This avoids annoying warning messages and motor damage.</w:t>
      </w:r>
    </w:p>
    <w:p w14:paraId="5B4EB8FB" w14:textId="77777777" w:rsidR="00C333F0" w:rsidRDefault="00C333F0" w:rsidP="00C333F0">
      <w:pPr>
        <w:pStyle w:val="Heading2"/>
      </w:pPr>
      <w:r>
        <w:t>Mystery Response</w:t>
      </w:r>
    </w:p>
    <w:p w14:paraId="761B60A1" w14:textId="77777777" w:rsidR="00C333F0" w:rsidRDefault="00C333F0" w:rsidP="00C333F0">
      <w:pPr>
        <w:pStyle w:val="Heading3"/>
      </w:pPr>
      <w:r>
        <w:t>Problem</w:t>
      </w:r>
    </w:p>
    <w:p w14:paraId="1356EC77" w14:textId="77777777" w:rsidR="00C333F0" w:rsidRDefault="00C333F0" w:rsidP="00C333F0">
      <w:r>
        <w:tab/>
        <w:t>When NAO is not doing anything, one is speaking to NAO, or to someone else in the room, NAO will say strange responses, like “Let’s go is been to” or “, and lets go has been” (with ‘,’ said as “comma”). When looking in the dialog, whether or not anything was actually said by “human” NAO believes that “bye” has been said.</w:t>
      </w:r>
    </w:p>
    <w:p w14:paraId="08BA3AF8" w14:textId="77777777" w:rsidR="00C333F0" w:rsidRDefault="00C333F0" w:rsidP="00C333F0">
      <w:pPr>
        <w:pStyle w:val="Heading3"/>
      </w:pPr>
      <w:r>
        <w:t>Resolution</w:t>
      </w:r>
    </w:p>
    <w:p w14:paraId="6B74F63C" w14:textId="77777777" w:rsidR="00C333F0" w:rsidRDefault="00C333F0" w:rsidP="00C333F0">
      <w:r>
        <w:tab/>
        <w:t>No resolution has been made for this problem, as the cause is a mystery. It triggers regardless of if input was given, and there are no behaviors implemented by the team that have the trigger phrase “bye”, and when the user intentionally says “bye” to NAO, the same response is not given.</w:t>
      </w:r>
    </w:p>
    <w:p w14:paraId="1C90A0EC" w14:textId="77777777" w:rsidR="001016C2" w:rsidRPr="00D2387C" w:rsidRDefault="001016C2" w:rsidP="0084303C">
      <w:pPr>
        <w:jc w:val="both"/>
      </w:pPr>
      <w:bookmarkStart w:id="48" w:name="_GoBack"/>
      <w:bookmarkEnd w:id="48"/>
    </w:p>
    <w:p w14:paraId="64E13962" w14:textId="267FBAD3" w:rsidR="00EE767C" w:rsidRDefault="00EE767C" w:rsidP="0084303C">
      <w:pPr>
        <w:pStyle w:val="Logo"/>
        <w:tabs>
          <w:tab w:val="left" w:pos="6282"/>
        </w:tabs>
        <w:jc w:val="both"/>
      </w:pPr>
    </w:p>
    <w:p w14:paraId="16FE4BDD" w14:textId="2F635A04" w:rsidR="00DA3D5D" w:rsidRDefault="00343849" w:rsidP="005A57C2">
      <w:pPr>
        <w:pStyle w:val="Logo"/>
        <w:tabs>
          <w:tab w:val="left" w:pos="6282"/>
        </w:tabs>
        <w:ind w:left="0"/>
        <w:jc w:val="both"/>
      </w:pPr>
      <w:r>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w:lastRenderedPageBreak/>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t>CONTENTS</w:t>
      </w:r>
    </w:p>
    <w:p w14:paraId="775DAD7E" w14:textId="3C4DE1A2" w:rsidR="00DA3D5D" w:rsidRDefault="00DA3D5D" w:rsidP="0084303C">
      <w:pPr>
        <w:jc w:val="both"/>
      </w:pPr>
      <w:r>
        <w:t>Section 1: Introduction to the NAO Robot</w:t>
      </w:r>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Responses…………………………………………………………………………..X</w:t>
      </w:r>
    </w:p>
    <w:p w14:paraId="5EFB04BD" w14:textId="77777777" w:rsidR="00DA3D5D" w:rsidRDefault="00DA3D5D" w:rsidP="0084303C">
      <w:pPr>
        <w:jc w:val="both"/>
      </w:pPr>
      <w:r>
        <w:tab/>
        <w:t>2.5 Basic Movement Options……………..………………..……………………………………………………………………X</w:t>
      </w:r>
    </w:p>
    <w:p w14:paraId="5EF1B8A0" w14:textId="77777777" w:rsidR="00DA3D5D" w:rsidRDefault="00DA3D5D" w:rsidP="0084303C">
      <w:pPr>
        <w:jc w:val="both"/>
      </w:pPr>
      <w:r>
        <w:tab/>
        <w:t>2.6 Advanced Movement Options………………………..……………………………………………………………………X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3.2 The NAOqi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5B3B2BCB" w:rsidR="00DA3D5D" w:rsidRPr="0048090A" w:rsidRDefault="00DA3D5D" w:rsidP="0084303C">
      <w:pPr>
        <w:pStyle w:val="Heading1"/>
        <w:ind w:left="0"/>
        <w:jc w:val="both"/>
        <w:rPr>
          <w:noProof/>
        </w:rPr>
      </w:pPr>
      <w:r w:rsidRPr="0048090A">
        <w:rPr>
          <w:noProof/>
        </w:rPr>
        <w:lastRenderedPageBreak/>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lastRenderedPageBreak/>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lastRenderedPageBreak/>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lastRenderedPageBreak/>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lastRenderedPageBreak/>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lastRenderedPageBreak/>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lastRenderedPageBreak/>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lastRenderedPageBreak/>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lastRenderedPageBreak/>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“NAOqi” is the NAO robot’s operating system. It is a programming framework that is built and runs off of the Gentoo Linux Distribution. NAOqi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lastRenderedPageBreak/>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77777777"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r>
      <w:r w:rsidR="005A57C2">
        <w:rPr>
          <w:rFonts w:ascii="Arial" w:eastAsia="Times New Roman" w:hAnsi="Arial" w:cs="Arial"/>
          <w:sz w:val="24"/>
          <w:szCs w:val="24"/>
          <w:lang w:eastAsia="en-US"/>
        </w:rPr>
        <w:t xml:space="preserve">The AriGato team had a simple task at hand for their senior capstone project: implement exciting and meaningful human-to-robot interaction onto a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team’s initially figured</w:t>
      </w:r>
    </w:p>
    <w:p w14:paraId="3CB945CC" w14:textId="245371E4" w:rsidR="0005062A" w:rsidRPr="0005062A" w:rsidRDefault="0005062A" w:rsidP="005A57C2">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CCDF4" w14:textId="77777777" w:rsidR="005C22F2" w:rsidRDefault="005C22F2">
      <w:r>
        <w:separator/>
      </w:r>
    </w:p>
    <w:p w14:paraId="44E5B9AC" w14:textId="77777777" w:rsidR="005C22F2" w:rsidRDefault="005C22F2"/>
  </w:endnote>
  <w:endnote w:type="continuationSeparator" w:id="0">
    <w:p w14:paraId="6BB757AD" w14:textId="77777777" w:rsidR="005C22F2" w:rsidRDefault="005C22F2">
      <w:r>
        <w:continuationSeparator/>
      </w:r>
    </w:p>
    <w:p w14:paraId="73AB7C5C" w14:textId="77777777" w:rsidR="005C22F2" w:rsidRDefault="005C22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452032" w:rsidRDefault="00452032">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452032" w:rsidRDefault="0045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782AC" w14:textId="77777777" w:rsidR="005C22F2" w:rsidRDefault="005C22F2">
      <w:r>
        <w:separator/>
      </w:r>
    </w:p>
    <w:p w14:paraId="149CD23C" w14:textId="77777777" w:rsidR="005C22F2" w:rsidRDefault="005C22F2"/>
  </w:footnote>
  <w:footnote w:type="continuationSeparator" w:id="0">
    <w:p w14:paraId="4F6392D9" w14:textId="77777777" w:rsidR="005C22F2" w:rsidRDefault="005C22F2">
      <w:r>
        <w:continuationSeparator/>
      </w:r>
    </w:p>
    <w:p w14:paraId="3A058153" w14:textId="77777777" w:rsidR="005C22F2" w:rsidRDefault="005C22F2"/>
  </w:footnote>
  <w:footnote w:id="1">
    <w:p w14:paraId="13479EDE" w14:textId="77777777" w:rsidR="00452032" w:rsidRDefault="00452032"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52032" w:rsidRDefault="00452032">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52032" w:rsidRDefault="00452032">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47679"/>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C420D"/>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4531"/>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33F0"/>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A2703"/>
    <w:rsid w:val="00E37343"/>
    <w:rsid w:val="00E82629"/>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199DC6-E06D-4BCE-A5BB-4AB5C7EBA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103</TotalTime>
  <Pages>56</Pages>
  <Words>11517</Words>
  <Characters>65647</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21</cp:revision>
  <cp:lastPrinted>2019-03-04T23:35:00Z</cp:lastPrinted>
  <dcterms:created xsi:type="dcterms:W3CDTF">2019-03-06T18:27:00Z</dcterms:created>
  <dcterms:modified xsi:type="dcterms:W3CDTF">2019-03-07T05:08:00Z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