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75E95" w:rsidRPr="00BE1FEF" w:rsidRDefault="00575E95"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75E95" w:rsidRPr="00BE1FEF" w:rsidRDefault="00575E95"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75E95" w:rsidRPr="006111F3" w:rsidRDefault="00575E95"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75E95" w:rsidRPr="006111F3" w:rsidRDefault="00575E95"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575E95"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575E95"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75E95" w:rsidRDefault="00575E9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75E95" w:rsidRPr="00E0185B" w:rsidRDefault="00575E95"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75E95" w:rsidRDefault="00575E9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75E95" w:rsidRPr="00E0185B" w:rsidRDefault="00575E95"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75E95">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75E95">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75E95">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75E95">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75E95">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75E95">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75E95">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75E95">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75E95">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75E95">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75E95">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75E95">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75E95">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75E95">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75E95">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75E95">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75E95">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75E95">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75E95">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75E95">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75E95">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75E95">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75E95" w:rsidRDefault="00575E9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75E95" w:rsidRPr="006111F3" w:rsidRDefault="00575E95"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75E95" w:rsidRDefault="00575E9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75E95" w:rsidRPr="006111F3" w:rsidRDefault="00575E95"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lastRenderedPageBreak/>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lastRenderedPageBreak/>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75E95" w:rsidRDefault="00575E9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75E95" w:rsidRPr="006111F3" w:rsidRDefault="00575E95"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575E95" w:rsidRDefault="00575E9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75E95" w:rsidRPr="006111F3" w:rsidRDefault="00575E95"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75E95" w:rsidRPr="008C56BB" w:rsidRDefault="00575E9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75E95" w:rsidRPr="008C56BB" w:rsidRDefault="00575E9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[Returns time from worldtimeAPI]</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75E95" w:rsidRDefault="00575E9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75E95" w:rsidRPr="006111F3" w:rsidRDefault="00575E95"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75E95" w:rsidRDefault="00575E9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75E95" w:rsidRPr="006111F3" w:rsidRDefault="00575E95"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F0862CB" w14:textId="77777777" w:rsidR="001016C2" w:rsidRDefault="001016C2" w:rsidP="0084303C">
      <w:pPr>
        <w:pStyle w:val="Heading2"/>
        <w:jc w:val="both"/>
      </w:pPr>
      <w:r>
        <w:t>Trigger Conditions</w:t>
      </w:r>
    </w:p>
    <w:p w14:paraId="1FC2D925" w14:textId="70D5F34D" w:rsidR="001016C2" w:rsidRDefault="001016C2" w:rsidP="0084303C">
      <w:pPr>
        <w:pStyle w:val="Heading3"/>
        <w:jc w:val="both"/>
      </w:pPr>
      <w:r>
        <w:t>Problem</w:t>
      </w:r>
    </w:p>
    <w:p w14:paraId="5AE3CD81" w14:textId="638F7749" w:rsidR="002E2C96" w:rsidRPr="002E2C96" w:rsidRDefault="002E2C96" w:rsidP="002E2C96">
      <w:r>
        <w:tab/>
      </w:r>
    </w:p>
    <w:p w14:paraId="11111A4A" w14:textId="77777777" w:rsidR="001016C2" w:rsidRDefault="001016C2" w:rsidP="0084303C">
      <w:pPr>
        <w:pStyle w:val="Heading3"/>
        <w:jc w:val="both"/>
      </w:pPr>
      <w:r>
        <w:t>Resolution</w:t>
      </w:r>
    </w:p>
    <w:p w14:paraId="582A450D" w14:textId="77777777" w:rsidR="001016C2" w:rsidRDefault="001016C2" w:rsidP="0084303C">
      <w:pPr>
        <w:pStyle w:val="Heading2"/>
        <w:jc w:val="both"/>
      </w:pPr>
      <w:r>
        <w:t>Speech Recognition</w:t>
      </w:r>
    </w:p>
    <w:p w14:paraId="68A7D817" w14:textId="77777777" w:rsidR="001016C2" w:rsidRDefault="001016C2" w:rsidP="0084303C">
      <w:pPr>
        <w:pStyle w:val="Heading3"/>
        <w:jc w:val="both"/>
      </w:pPr>
      <w:r>
        <w:t>Problem</w:t>
      </w:r>
    </w:p>
    <w:p w14:paraId="0A19D86E" w14:textId="77777777" w:rsidR="001016C2" w:rsidRPr="00D2387C" w:rsidRDefault="001016C2" w:rsidP="0084303C">
      <w:pPr>
        <w:pStyle w:val="Heading3"/>
        <w:jc w:val="both"/>
      </w:pPr>
      <w:r>
        <w:t>Resolution</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75E95" w:rsidRDefault="00575E9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75E95" w:rsidRPr="006111F3" w:rsidRDefault="00575E95"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75E95" w:rsidRDefault="00575E9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75E95" w:rsidRPr="006111F3" w:rsidRDefault="00575E95"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lastRenderedPageBreak/>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t>“Do you know any professors?”</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lastRenderedPageBreak/>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lastRenderedPageBreak/>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r>
              <w:t>C</w:t>
            </w:r>
            <w:r w:rsidRPr="00DA3D5D">
              <w:t>happie</w:t>
            </w:r>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lastRenderedPageBreak/>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lastRenderedPageBreak/>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lastRenderedPageBreak/>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lastRenderedPageBreak/>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lastRenderedPageBreak/>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lastRenderedPageBreak/>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75E95" w:rsidRPr="00CF3E78"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75E95" w:rsidRPr="00CF3E78"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75E95" w:rsidRPr="00370FD5"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75E95" w:rsidRPr="00370FD5" w:rsidRDefault="00575E9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75E95" w:rsidRDefault="00575E9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75E95" w:rsidRPr="006111F3" w:rsidRDefault="00575E95"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75E95" w:rsidRDefault="00575E9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75E95" w:rsidRPr="006111F3" w:rsidRDefault="00575E95"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The AriGato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onto a Aldebaran NAO robot. This task was at its core, a blank slate – AriGato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018, AriGato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w:t>
      </w:r>
      <w:bookmarkStart w:id="48" w:name="_GoBack"/>
      <w:bookmarkEnd w:id="48"/>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75E95" w:rsidRDefault="00575E95"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75E95" w:rsidRPr="006111F3" w:rsidRDefault="00575E95"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75E95" w:rsidRDefault="00575E95"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75E95" w:rsidRPr="006111F3" w:rsidRDefault="00575E95"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E5CEE" w14:textId="77777777" w:rsidR="002D5055" w:rsidRDefault="002D5055">
      <w:r>
        <w:separator/>
      </w:r>
    </w:p>
    <w:p w14:paraId="7C901264" w14:textId="77777777" w:rsidR="002D5055" w:rsidRDefault="002D5055"/>
  </w:endnote>
  <w:endnote w:type="continuationSeparator" w:id="0">
    <w:p w14:paraId="30E00666" w14:textId="77777777" w:rsidR="002D5055" w:rsidRDefault="002D5055">
      <w:r>
        <w:continuationSeparator/>
      </w:r>
    </w:p>
    <w:p w14:paraId="1D625504" w14:textId="77777777" w:rsidR="002D5055" w:rsidRDefault="002D5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0FDCCDF0" w:rsidR="00575E95" w:rsidRDefault="00575E95">
        <w:pPr>
          <w:pStyle w:val="Footer"/>
          <w:jc w:val="right"/>
        </w:pPr>
        <w:r>
          <w:fldChar w:fldCharType="begin"/>
        </w:r>
        <w:r>
          <w:instrText xml:space="preserve"> PAGE   \* MERGEFORMAT </w:instrText>
        </w:r>
        <w:r>
          <w:fldChar w:fldCharType="separate"/>
        </w:r>
        <w:r w:rsidR="00D87D26">
          <w:rPr>
            <w:noProof/>
          </w:rPr>
          <w:t>52</w:t>
        </w:r>
        <w:r>
          <w:rPr>
            <w:noProof/>
          </w:rPr>
          <w:fldChar w:fldCharType="end"/>
        </w:r>
      </w:p>
    </w:sdtContent>
  </w:sdt>
  <w:p w14:paraId="7AF4AA97" w14:textId="77777777" w:rsidR="00575E95" w:rsidRDefault="00575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83B05" w14:textId="77777777" w:rsidR="002D5055" w:rsidRDefault="002D5055">
      <w:r>
        <w:separator/>
      </w:r>
    </w:p>
    <w:p w14:paraId="2F9CE2D1" w14:textId="77777777" w:rsidR="002D5055" w:rsidRDefault="002D5055"/>
  </w:footnote>
  <w:footnote w:type="continuationSeparator" w:id="0">
    <w:p w14:paraId="5BF57DFE" w14:textId="77777777" w:rsidR="002D5055" w:rsidRDefault="002D5055">
      <w:r>
        <w:continuationSeparator/>
      </w:r>
    </w:p>
    <w:p w14:paraId="73EF707B" w14:textId="77777777" w:rsidR="002D5055" w:rsidRDefault="002D5055"/>
  </w:footnote>
  <w:footnote w:id="1">
    <w:p w14:paraId="13479EDE" w14:textId="77777777" w:rsidR="00575E95" w:rsidRDefault="00575E95"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75E95" w:rsidRDefault="00575E95">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575E95" w:rsidRDefault="00575E95">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D66BCE"/>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1E27FB-4452-4955-8DED-D97B3464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74</TotalTime>
  <Pages>1</Pages>
  <Words>10931</Words>
  <Characters>62313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13</cp:revision>
  <cp:lastPrinted>2019-03-04T23:35:00Z</cp:lastPrinted>
  <dcterms:created xsi:type="dcterms:W3CDTF">2019-03-06T18:27:00Z</dcterms:created>
  <dcterms:modified xsi:type="dcterms:W3CDTF">2019-03-06T20:40:00Z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