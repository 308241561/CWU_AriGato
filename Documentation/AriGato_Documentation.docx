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FC0956" w:rsidRPr="00BE1FEF" w:rsidRDefault="00FC0956"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FC0956" w:rsidRPr="00BE1FEF" w:rsidRDefault="00FC0956"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FC0956"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FC0956"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0DBE8B83"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74652C">
              <w:rPr>
                <w:noProof/>
                <w:webHidden/>
              </w:rPr>
              <w:t>4</w:t>
            </w:r>
            <w:r>
              <w:rPr>
                <w:noProof/>
                <w:webHidden/>
              </w:rPr>
              <w:fldChar w:fldCharType="end"/>
            </w:r>
          </w:hyperlink>
        </w:p>
        <w:p w14:paraId="421F164C" w14:textId="3D0B9CE1" w:rsidR="003D51E3" w:rsidRDefault="00FC0956">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3DA7487D" w14:textId="480B51E1" w:rsidR="003D51E3" w:rsidRDefault="00FC0956">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5594A5F2" w14:textId="3E493C27" w:rsidR="003D51E3" w:rsidRDefault="00FC0956">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74652C">
              <w:rPr>
                <w:noProof/>
                <w:webHidden/>
              </w:rPr>
              <w:t>4</w:t>
            </w:r>
            <w:r w:rsidR="003D51E3">
              <w:rPr>
                <w:noProof/>
                <w:webHidden/>
              </w:rPr>
              <w:fldChar w:fldCharType="end"/>
            </w:r>
          </w:hyperlink>
        </w:p>
        <w:p w14:paraId="611349F7" w14:textId="74C7DC1E" w:rsidR="003D51E3" w:rsidRDefault="00FC0956">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3C096A10" w14:textId="6C444EB0" w:rsidR="003D51E3" w:rsidRDefault="00FC0956">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5036BFC7" w14:textId="717E38C2" w:rsidR="003D51E3" w:rsidRDefault="00FC0956">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4CBAA6CB" w14:textId="47A2342B" w:rsidR="003D51E3" w:rsidRDefault="00FC0956">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74652C">
              <w:rPr>
                <w:noProof/>
                <w:webHidden/>
              </w:rPr>
              <w:t>6</w:t>
            </w:r>
            <w:r w:rsidR="003D51E3">
              <w:rPr>
                <w:noProof/>
                <w:webHidden/>
              </w:rPr>
              <w:fldChar w:fldCharType="end"/>
            </w:r>
          </w:hyperlink>
        </w:p>
        <w:p w14:paraId="2F9D90D0" w14:textId="1818BE04" w:rsidR="003D51E3" w:rsidRDefault="00FC0956">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74652C">
              <w:rPr>
                <w:noProof/>
                <w:webHidden/>
              </w:rPr>
              <w:t>7</w:t>
            </w:r>
            <w:r w:rsidR="003D51E3">
              <w:rPr>
                <w:noProof/>
                <w:webHidden/>
              </w:rPr>
              <w:fldChar w:fldCharType="end"/>
            </w:r>
          </w:hyperlink>
        </w:p>
        <w:p w14:paraId="4AC957F3" w14:textId="5DF6F87B" w:rsidR="003D51E3" w:rsidRDefault="00FC0956">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74652C">
              <w:rPr>
                <w:noProof/>
                <w:webHidden/>
              </w:rPr>
              <w:t>7</w:t>
            </w:r>
            <w:r w:rsidR="003D51E3">
              <w:rPr>
                <w:noProof/>
                <w:webHidden/>
              </w:rPr>
              <w:fldChar w:fldCharType="end"/>
            </w:r>
          </w:hyperlink>
        </w:p>
        <w:p w14:paraId="293FDDB2" w14:textId="3E9361D3" w:rsidR="003D51E3" w:rsidRDefault="00FC0956">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74652C">
              <w:rPr>
                <w:noProof/>
                <w:webHidden/>
              </w:rPr>
              <w:t>8</w:t>
            </w:r>
            <w:r w:rsidR="003D51E3">
              <w:rPr>
                <w:noProof/>
                <w:webHidden/>
              </w:rPr>
              <w:fldChar w:fldCharType="end"/>
            </w:r>
          </w:hyperlink>
        </w:p>
        <w:p w14:paraId="1228B608" w14:textId="64BBC550" w:rsidR="003D51E3" w:rsidRDefault="00FC0956">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3EDC0582" w14:textId="5841DEC9" w:rsidR="003D51E3" w:rsidRDefault="00FC0956">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19CC1356" w14:textId="689916B4" w:rsidR="003D51E3" w:rsidRDefault="00FC0956">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450E8C2E" w14:textId="7679DA9D" w:rsidR="003D51E3" w:rsidRDefault="00FC0956">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5A24948E" w14:textId="0290871B" w:rsidR="003D51E3" w:rsidRDefault="00FC0956">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74652C">
              <w:rPr>
                <w:noProof/>
                <w:webHidden/>
              </w:rPr>
              <w:t>9</w:t>
            </w:r>
            <w:r w:rsidR="003D51E3">
              <w:rPr>
                <w:noProof/>
                <w:webHidden/>
              </w:rPr>
              <w:fldChar w:fldCharType="end"/>
            </w:r>
          </w:hyperlink>
        </w:p>
        <w:p w14:paraId="4863EF3E" w14:textId="5A4D9F7B" w:rsidR="003D51E3" w:rsidRDefault="00FC0956">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74652C">
              <w:rPr>
                <w:noProof/>
                <w:webHidden/>
              </w:rPr>
              <w:t>10</w:t>
            </w:r>
            <w:r w:rsidR="003D51E3">
              <w:rPr>
                <w:noProof/>
                <w:webHidden/>
              </w:rPr>
              <w:fldChar w:fldCharType="end"/>
            </w:r>
          </w:hyperlink>
        </w:p>
        <w:p w14:paraId="3CDDE754" w14:textId="71F89489" w:rsidR="003D51E3" w:rsidRDefault="00FC0956">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28005822" w14:textId="5DFCDFA6" w:rsidR="003D51E3" w:rsidRDefault="00FC0956">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3041E94B" w14:textId="73A16BC9" w:rsidR="003D51E3" w:rsidRDefault="00FC0956">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74652C">
              <w:rPr>
                <w:noProof/>
                <w:webHidden/>
              </w:rPr>
              <w:t>11</w:t>
            </w:r>
            <w:r w:rsidR="003D51E3">
              <w:rPr>
                <w:noProof/>
                <w:webHidden/>
              </w:rPr>
              <w:fldChar w:fldCharType="end"/>
            </w:r>
          </w:hyperlink>
        </w:p>
        <w:p w14:paraId="6B9FAD06" w14:textId="287220C6" w:rsidR="003D51E3" w:rsidRDefault="00FC0956">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74652C">
              <w:rPr>
                <w:noProof/>
                <w:webHidden/>
              </w:rPr>
              <w:t>12</w:t>
            </w:r>
            <w:r w:rsidR="003D51E3">
              <w:rPr>
                <w:noProof/>
                <w:webHidden/>
              </w:rPr>
              <w:fldChar w:fldCharType="end"/>
            </w:r>
          </w:hyperlink>
        </w:p>
        <w:p w14:paraId="67BDA3A8" w14:textId="282C1B11" w:rsidR="003D51E3" w:rsidRDefault="00FC0956">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74652C">
              <w:rPr>
                <w:noProof/>
                <w:webHidden/>
              </w:rPr>
              <w:t>12</w:t>
            </w:r>
            <w:r w:rsidR="003D51E3">
              <w:rPr>
                <w:noProof/>
                <w:webHidden/>
              </w:rPr>
              <w:fldChar w:fldCharType="end"/>
            </w:r>
          </w:hyperlink>
        </w:p>
        <w:p w14:paraId="713C5432" w14:textId="73C7C0C2" w:rsidR="003D51E3" w:rsidRDefault="00FC0956">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74652C">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291D52A6"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74652C">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4AF01B29"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74652C">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19" w:name="_Toc2843320"/>
      <w:bookmarkStart w:id="120" w:name="_Toc2843402"/>
      <w:r>
        <w:lastRenderedPageBreak/>
        <w:t>Contents</w:t>
      </w:r>
      <w:bookmarkEnd w:id="119"/>
      <w:bookmarkEnd w:id="120"/>
      <w:r>
        <w:fldChar w:fldCharType="begin"/>
      </w:r>
      <w:r>
        <w:instrText xml:space="preserve"> TOC \o "1-2" \h \z \u </w:instrText>
      </w:r>
      <w:r>
        <w:fldChar w:fldCharType="separate"/>
      </w:r>
    </w:p>
    <w:p w14:paraId="2536E78F" w14:textId="2E5E55F4" w:rsidR="001D3F6B" w:rsidRDefault="00FC0956">
      <w:pPr>
        <w:pStyle w:val="TOC1"/>
        <w:tabs>
          <w:tab w:val="right" w:leader="dot" w:pos="9350"/>
        </w:tabs>
        <w:rPr>
          <w:noProof/>
          <w:kern w:val="0"/>
          <w:lang w:eastAsia="en-US"/>
          <w14:ligatures w14:val="none"/>
        </w:rPr>
      </w:pPr>
      <w:hyperlink w:anchor="_Toc2842866" w:history="1">
        <w:r>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465E0DA0" w14:textId="48952B62"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u w:val="none"/>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213D8134" w14:textId="3D358A04"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4F9265B5" w14:textId="7A542BC7" w:rsidR="001D3F6B" w:rsidRDefault="00FC0956">
      <w:pPr>
        <w:pStyle w:val="TOC1"/>
        <w:tabs>
          <w:tab w:val="right" w:leader="dot" w:pos="9350"/>
        </w:tabs>
        <w:rPr>
          <w:noProof/>
          <w:kern w:val="0"/>
          <w:lang w:eastAsia="en-US"/>
          <w14:ligatures w14:val="none"/>
        </w:rPr>
      </w:pPr>
      <w:hyperlink w:anchor="_Toc2842869" w:history="1">
        <w:r>
          <w:rPr>
            <w:rStyle w:val="Hyperlink"/>
            <w:noProof/>
          </w:rPr>
          <w:t>S</w:t>
        </w:r>
        <w:r w:rsidR="001D3F6B" w:rsidRPr="000848DA">
          <w:rPr>
            <w:rStyle w:val="Hyperlink"/>
            <w:noProof/>
          </w:rPr>
          <w:t xml:space="preserve">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3E54A4F9" w14:textId="1719C4A2"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0" w:history="1">
        <w:r w:rsidR="001D3F6B" w:rsidRPr="000848DA">
          <w:rPr>
            <w:rStyle w:val="Hyperlink"/>
            <w:noProof/>
          </w:rPr>
          <w:t>2.1</w:t>
        </w:r>
        <w:r>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5049C497" w14:textId="58DE065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1" w:history="1">
        <w:r w:rsidR="001D3F6B" w:rsidRPr="000848DA">
          <w:rPr>
            <w:rStyle w:val="Hyperlink"/>
            <w:noProof/>
          </w:rPr>
          <w:t>2.2</w:t>
        </w:r>
        <w:r>
          <w:rPr>
            <w:noProof/>
            <w:kern w:val="0"/>
            <w:lang w:eastAsia="en-US"/>
            <w14:ligatures w14:val="none"/>
          </w:rPr>
          <w:t xml:space="preserve"> </w:t>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3907B06B" w14:textId="6ED10677" w:rsidR="001D3F6B" w:rsidRDefault="00FC0956">
      <w:pPr>
        <w:pStyle w:val="TOC1"/>
        <w:tabs>
          <w:tab w:val="right" w:leader="dot" w:pos="9350"/>
        </w:tabs>
        <w:rPr>
          <w:noProof/>
          <w:kern w:val="0"/>
          <w:lang w:eastAsia="en-US"/>
          <w14:ligatures w14:val="none"/>
        </w:rPr>
      </w:pPr>
      <w:hyperlink w:anchor="_Toc2842872" w:history="1">
        <w:r>
          <w:rPr>
            <w:rStyle w:val="Hyperlink"/>
            <w:noProof/>
          </w:rPr>
          <w:t>S</w:t>
        </w:r>
        <w:r w:rsidR="001D3F6B" w:rsidRPr="000848DA">
          <w:rPr>
            <w:rStyle w:val="Hyperlink"/>
            <w:noProof/>
          </w:rPr>
          <w:t xml:space="preserve">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7707D15C" w14:textId="531F11AA"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3" w:history="1">
        <w:r w:rsidR="001D3F6B" w:rsidRPr="000848DA">
          <w:rPr>
            <w:rStyle w:val="Hyperlink"/>
            <w:noProof/>
          </w:rPr>
          <w:t>3.1</w:t>
        </w:r>
        <w:r>
          <w:rPr>
            <w:noProof/>
            <w:kern w:val="0"/>
            <w:lang w:eastAsia="en-US"/>
            <w14:ligatures w14:val="none"/>
          </w:rPr>
          <w:t xml:space="preserve"> </w:t>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r>
        <w:r w:rsidR="001D3F6B">
          <w:rPr>
            <w:noProof/>
            <w:webHidden/>
          </w:rPr>
          <w:fldChar w:fldCharType="separate"/>
        </w:r>
        <w:r w:rsidR="0074652C">
          <w:rPr>
            <w:noProof/>
            <w:webHidden/>
          </w:rPr>
          <w:t>16</w:t>
        </w:r>
        <w:r w:rsidR="001D3F6B">
          <w:rPr>
            <w:noProof/>
            <w:webHidden/>
          </w:rPr>
          <w:fldChar w:fldCharType="end"/>
        </w:r>
      </w:hyperlink>
    </w:p>
    <w:p w14:paraId="01F7A41F" w14:textId="0AF1582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4" w:history="1">
        <w:r w:rsidR="001D3F6B" w:rsidRPr="000848DA">
          <w:rPr>
            <w:rStyle w:val="Hyperlink"/>
            <w:noProof/>
          </w:rPr>
          <w:t>3.2</w:t>
        </w:r>
        <w:r>
          <w:rPr>
            <w:noProof/>
            <w:kern w:val="0"/>
            <w:lang w:eastAsia="en-US"/>
            <w14:ligatures w14:val="none"/>
          </w:rPr>
          <w:t xml:space="preserve"> </w:t>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r>
        <w:r w:rsidR="001D3F6B">
          <w:rPr>
            <w:noProof/>
            <w:webHidden/>
          </w:rPr>
          <w:fldChar w:fldCharType="separate"/>
        </w:r>
        <w:r w:rsidR="0074652C">
          <w:rPr>
            <w:noProof/>
            <w:webHidden/>
          </w:rPr>
          <w:t>17</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End w:id="121"/>
      <w:bookmarkEnd w:id="122"/>
      <w:bookmarkEnd w:id="123"/>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4" w:name="_Toc2842867"/>
      <w:bookmarkStart w:id="125" w:name="_Toc2843322"/>
      <w:bookmarkStart w:id="126" w:name="_Toc2843404"/>
      <w:r>
        <w:t>nao robot</w:t>
      </w:r>
      <w:bookmarkEnd w:id="124"/>
      <w:bookmarkEnd w:id="125"/>
      <w:bookmarkEnd w:id="126"/>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7" w:name="_Toc2842868"/>
      <w:bookmarkStart w:id="128" w:name="_Toc2843323"/>
      <w:bookmarkStart w:id="129" w:name="_Toc2843405"/>
      <w:r>
        <w:t>windows desktop</w:t>
      </w:r>
      <w:bookmarkEnd w:id="127"/>
      <w:bookmarkEnd w:id="128"/>
      <w:bookmarkEnd w:id="129"/>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0" w:name="_Toc2842869"/>
      <w:bookmarkStart w:id="131" w:name="_Toc2843324"/>
      <w:bookmarkStart w:id="132" w:name="_Toc2843406"/>
      <w:r>
        <w:t>section 2: software</w:t>
      </w:r>
      <w:bookmarkEnd w:id="130"/>
      <w:bookmarkEnd w:id="131"/>
      <w:bookmarkEnd w:id="132"/>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bookmarkStart w:id="133" w:name="_Toc2842870"/>
      <w:bookmarkStart w:id="134" w:name="_Toc2843325"/>
      <w:bookmarkStart w:id="135" w:name="_Toc2843407"/>
      <w:r>
        <w:t>choregraphe</w:t>
      </w:r>
      <w:bookmarkEnd w:id="133"/>
      <w:bookmarkEnd w:id="134"/>
      <w:bookmarkEnd w:id="135"/>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bookmarkStart w:id="136" w:name="_Toc2842871"/>
      <w:bookmarkStart w:id="137" w:name="_Toc2843326"/>
      <w:bookmarkStart w:id="138" w:name="_Toc2843408"/>
      <w:r>
        <w:t>documentation</w:t>
      </w:r>
      <w:bookmarkEnd w:id="136"/>
      <w:bookmarkEnd w:id="137"/>
      <w:bookmarkEnd w:id="138"/>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bookmarkStart w:id="139" w:name="_Toc2842872"/>
      <w:bookmarkStart w:id="140" w:name="_Toc2843327"/>
      <w:bookmarkStart w:id="141" w:name="_Toc2843409"/>
      <w:r>
        <w:t>section 3: programming tools</w:t>
      </w:r>
      <w:bookmarkEnd w:id="139"/>
      <w:bookmarkEnd w:id="140"/>
      <w:bookmarkEnd w:id="141"/>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bookmarkStart w:id="142" w:name="_Toc2842873"/>
      <w:bookmarkStart w:id="143" w:name="_Toc2843328"/>
      <w:bookmarkStart w:id="144" w:name="_Toc2843410"/>
      <w:r>
        <w:t>python 2.7</w:t>
      </w:r>
      <w:bookmarkEnd w:id="142"/>
      <w:bookmarkEnd w:id="143"/>
      <w:bookmarkEnd w:id="144"/>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bookmarkStart w:id="145" w:name="_Toc2842874"/>
      <w:bookmarkStart w:id="146" w:name="_Toc2843329"/>
      <w:bookmarkStart w:id="147" w:name="_Toc2843411"/>
      <w:r>
        <w:lastRenderedPageBreak/>
        <w:t>web-based api’s</w:t>
      </w:r>
      <w:bookmarkEnd w:id="145"/>
      <w:bookmarkEnd w:id="146"/>
      <w:bookmarkEnd w:id="147"/>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48" w:name="_Toc2842875"/>
      <w:bookmarkStart w:id="149" w:name="_Toc2843330"/>
      <w:bookmarkStart w:id="150" w:name="_Toc2843412"/>
      <w:r>
        <w:rPr>
          <w:noProof/>
        </w:rPr>
        <w:lastRenderedPageBreak/>
        <w:t>CONTENTS</w:t>
      </w:r>
      <w:bookmarkEnd w:id="148"/>
      <w:bookmarkEnd w:id="149"/>
      <w:bookmarkEnd w:id="150"/>
      <w:r w:rsidR="001D3F6B">
        <w:fldChar w:fldCharType="begin"/>
      </w:r>
      <w:r w:rsidR="001D3F6B">
        <w:instrText xml:space="preserve"> TOC \o "1-2" \h \z \u </w:instrText>
      </w:r>
      <w:r w:rsidR="001D3F6B">
        <w:fldChar w:fldCharType="separate"/>
      </w:r>
    </w:p>
    <w:p w14:paraId="715FB691" w14:textId="13F081BE" w:rsidR="001D3F6B" w:rsidRDefault="00FC0956">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7FEBD3EE" w14:textId="0F0ABE82" w:rsidR="001D3F6B" w:rsidRDefault="00FC0956">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152E4A06" w14:textId="3BA117BA" w:rsidR="001D3F6B" w:rsidRDefault="00FC0956">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2BDA85B3" w14:textId="6DE4E587" w:rsidR="001D3F6B" w:rsidRDefault="00FC0956">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7947DC5F" w14:textId="04746CEB" w:rsidR="001D3F6B" w:rsidRDefault="00FC0956">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74652C">
          <w:rPr>
            <w:noProof/>
            <w:webHidden/>
          </w:rPr>
          <w:t>20</w:t>
        </w:r>
        <w:r w:rsidR="001D3F6B">
          <w:rPr>
            <w:noProof/>
            <w:webHidden/>
          </w:rPr>
          <w:fldChar w:fldCharType="end"/>
        </w:r>
      </w:hyperlink>
    </w:p>
    <w:p w14:paraId="54DE1921" w14:textId="1EF4D5D3" w:rsidR="001D3F6B" w:rsidRDefault="00FC0956">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6776E120" w14:textId="08DB8FD3" w:rsidR="001D3F6B" w:rsidRDefault="00FC0956">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56A7762B" w14:textId="49F67FA0" w:rsidR="001D3F6B" w:rsidRDefault="00FC0956">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716D3EE3" w14:textId="3D879B08" w:rsidR="001D3F6B" w:rsidRDefault="00FC0956">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74652C">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51" w:name="_Toc2842876"/>
      <w:bookmarkStart w:id="152" w:name="_Toc2843331"/>
      <w:bookmarkStart w:id="153" w:name="_Toc2843413"/>
      <w:r>
        <w:lastRenderedPageBreak/>
        <w:t xml:space="preserve">section 1: </w:t>
      </w:r>
      <w:r w:rsidR="009C6037">
        <w:t>Unit Testing</w:t>
      </w:r>
      <w:bookmarkEnd w:id="151"/>
      <w:bookmarkEnd w:id="152"/>
      <w:bookmarkEnd w:id="153"/>
    </w:p>
    <w:p w14:paraId="11F030B9" w14:textId="16782972" w:rsidR="009C6037" w:rsidRDefault="009A0C18" w:rsidP="0084303C">
      <w:pPr>
        <w:pStyle w:val="Heading2"/>
        <w:jc w:val="both"/>
      </w:pPr>
      <w:bookmarkStart w:id="154" w:name="_Toc2842877"/>
      <w:bookmarkStart w:id="155" w:name="_Toc2843332"/>
      <w:bookmarkStart w:id="156" w:name="_Toc2843414"/>
      <w:r>
        <w:t xml:space="preserve">1.1 </w:t>
      </w:r>
      <w:r w:rsidR="009C6037">
        <w:t>Behavior development Testing</w:t>
      </w:r>
      <w:bookmarkEnd w:id="154"/>
      <w:bookmarkEnd w:id="155"/>
      <w:bookmarkEnd w:id="156"/>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57" w:name="_Toc2842878"/>
      <w:bookmarkStart w:id="158" w:name="_Toc2843333"/>
      <w:bookmarkStart w:id="159" w:name="_Toc2843415"/>
      <w:r>
        <w:t xml:space="preserve">1.2 </w:t>
      </w:r>
      <w:r w:rsidR="009C6037">
        <w:t>Integration Testing</w:t>
      </w:r>
      <w:bookmarkEnd w:id="157"/>
      <w:bookmarkEnd w:id="158"/>
      <w:bookmarkEnd w:id="159"/>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60" w:name="_Toc2842879"/>
      <w:bookmarkStart w:id="161" w:name="_Toc2843334"/>
      <w:bookmarkStart w:id="162" w:name="_Toc2843416"/>
      <w:r>
        <w:t xml:space="preserve">section 2: </w:t>
      </w:r>
      <w:r w:rsidR="009C6037">
        <w:t>System Testing</w:t>
      </w:r>
      <w:bookmarkEnd w:id="160"/>
      <w:bookmarkEnd w:id="161"/>
      <w:bookmarkEnd w:id="162"/>
    </w:p>
    <w:p w14:paraId="5076FA9F" w14:textId="5375E82E" w:rsidR="006D5516" w:rsidRDefault="00E93FD1" w:rsidP="0084303C">
      <w:pPr>
        <w:pStyle w:val="Heading2"/>
        <w:jc w:val="both"/>
      </w:pPr>
      <w:bookmarkStart w:id="163" w:name="_Toc2842880"/>
      <w:bookmarkStart w:id="164" w:name="_Toc2843335"/>
      <w:bookmarkStart w:id="165"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12D93CA2"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4652C">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12D93CA2"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4652C">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63"/>
      <w:bookmarkEnd w:id="164"/>
      <w:bookmarkEnd w:id="165"/>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6" w:name="_Toc2842881"/>
      <w:bookmarkStart w:id="167" w:name="_Toc2843336"/>
      <w:bookmarkStart w:id="168" w:name="_Toc2843418"/>
      <w:r>
        <w:t xml:space="preserve">section 3: </w:t>
      </w:r>
      <w:r w:rsidR="009C6037">
        <w:t>User Testing</w:t>
      </w:r>
      <w:bookmarkEnd w:id="166"/>
      <w:bookmarkEnd w:id="167"/>
      <w:bookmarkEnd w:id="168"/>
    </w:p>
    <w:p w14:paraId="022FE044" w14:textId="77777777" w:rsidR="001016C2" w:rsidRDefault="001016C2" w:rsidP="0084303C">
      <w:pPr>
        <w:pStyle w:val="Heading2"/>
        <w:jc w:val="both"/>
      </w:pPr>
      <w:bookmarkStart w:id="169" w:name="_Toc2842882"/>
      <w:bookmarkStart w:id="170" w:name="_Toc2843337"/>
      <w:bookmarkStart w:id="171" w:name="_Toc2843419"/>
      <w:r>
        <w:t>3.1 Blind Test</w:t>
      </w:r>
      <w:bookmarkEnd w:id="169"/>
      <w:bookmarkEnd w:id="170"/>
      <w:bookmarkEnd w:id="171"/>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72" w:name="_Toc2842883"/>
      <w:bookmarkStart w:id="173" w:name="_Toc2843338"/>
      <w:bookmarkStart w:id="174" w:name="_Toc2843420"/>
      <w:r>
        <w:t>3.2 Behaviors Revealed</w:t>
      </w:r>
      <w:bookmarkEnd w:id="172"/>
      <w:bookmarkEnd w:id="173"/>
      <w:bookmarkEnd w:id="174"/>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75" w:name="_Toc2842884"/>
      <w:bookmarkStart w:id="176" w:name="_Toc2843339"/>
      <w:bookmarkStart w:id="177" w:name="_Toc2843421"/>
      <w:r>
        <w:t>3.</w:t>
      </w:r>
      <w:r w:rsidR="00FE1979">
        <w:t>3</w:t>
      </w:r>
      <w:r>
        <w:t xml:space="preserve"> Conclusion of Testing Session</w:t>
      </w:r>
      <w:bookmarkEnd w:id="175"/>
      <w:bookmarkEnd w:id="176"/>
      <w:bookmarkEnd w:id="177"/>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78" w:name="_Toc2842885"/>
      <w:bookmarkStart w:id="179" w:name="_Toc2843340"/>
      <w:bookmarkStart w:id="180" w:name="_Toc2843422"/>
      <w:r>
        <w:t xml:space="preserve">section 4: </w:t>
      </w:r>
      <w:r w:rsidR="00C81CFB">
        <w:t>Testing scenarios</w:t>
      </w:r>
      <w:bookmarkEnd w:id="178"/>
      <w:bookmarkEnd w:id="179"/>
      <w:bookmarkEnd w:id="180"/>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81" w:name="_Toc2842886"/>
    <w:bookmarkStart w:id="182" w:name="_Toc2843341"/>
    <w:bookmarkStart w:id="183" w:name="_Toc2843423"/>
    <w:p w14:paraId="1F67CC1E" w14:textId="7A4D6488"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81"/>
      <w:bookmarkEnd w:id="182"/>
      <w:bookmarkEnd w:id="183"/>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84" w:name="_Toc2842887"/>
      <w:bookmarkStart w:id="185" w:name="_Toc2843342"/>
      <w:bookmarkStart w:id="186"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84"/>
      <w:bookmarkEnd w:id="185"/>
      <w:bookmarkEnd w:id="186"/>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7" w:name="_Toc2842888"/>
      <w:bookmarkStart w:id="188" w:name="_Toc2843343"/>
      <w:bookmarkStart w:id="189" w:name="_Toc2843425"/>
      <w:r>
        <w:rPr>
          <w:noProof/>
        </w:rPr>
        <w:lastRenderedPageBreak/>
        <w:t>CONTENTS</w:t>
      </w:r>
      <w:bookmarkEnd w:id="187"/>
      <w:bookmarkEnd w:id="188"/>
      <w:bookmarkEnd w:id="189"/>
    </w:p>
    <w:p w14:paraId="570EE89A" w14:textId="3921AAF2" w:rsidR="002A1011" w:rsidRDefault="002A1011" w:rsidP="0084303C">
      <w:pPr>
        <w:jc w:val="both"/>
      </w:pPr>
      <w:r>
        <w:t xml:space="preserve">Section 1: </w:t>
      </w:r>
      <w:r w:rsidR="005725C5">
        <w:t>Problems Encountered</w:t>
      </w:r>
      <w:r>
        <w:t>………………………………</w:t>
      </w:r>
      <w:r w:rsidR="005725C5">
        <w:t>….</w:t>
      </w:r>
      <w:r>
        <w:t>…………………………………………………………………</w:t>
      </w:r>
      <w:proofErr w:type="gramStart"/>
      <w:r>
        <w:t>…..</w:t>
      </w:r>
      <w:proofErr w:type="gramEnd"/>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1.2 Segmentation Faults…...............................................................................................................X</w:t>
      </w:r>
    </w:p>
    <w:p w14:paraId="58810C05" w14:textId="39B780BC" w:rsidR="005725C5" w:rsidRDefault="005725C5" w:rsidP="005725C5">
      <w:pPr>
        <w:ind w:firstLine="648"/>
        <w:jc w:val="both"/>
      </w:pPr>
      <w:r>
        <w:t>1.3 Trigger Conditions…..................................................................................................................X</w:t>
      </w:r>
    </w:p>
    <w:p w14:paraId="69B701F1" w14:textId="54EEB859" w:rsidR="005725C5" w:rsidRDefault="005725C5" w:rsidP="005725C5">
      <w:pPr>
        <w:ind w:firstLine="648"/>
        <w:jc w:val="both"/>
      </w:pPr>
      <w:r>
        <w:t>1.4 Speech Recognition…................................................................................................................X</w:t>
      </w:r>
    </w:p>
    <w:p w14:paraId="598D7AD2" w14:textId="5DDA5C46" w:rsidR="005725C5" w:rsidRDefault="005725C5" w:rsidP="005725C5">
      <w:pPr>
        <w:ind w:firstLine="648"/>
        <w:jc w:val="both"/>
      </w:pPr>
      <w:r>
        <w:t>1.5 Overheating…….........................................................................................................................X</w:t>
      </w:r>
    </w:p>
    <w:p w14:paraId="0DCF1AEF" w14:textId="15D26687" w:rsidR="005725C5" w:rsidRDefault="005725C5" w:rsidP="005725C5">
      <w:pPr>
        <w:ind w:firstLine="648"/>
        <w:jc w:val="both"/>
      </w:pPr>
      <w:r>
        <w:t>1.6 Mystery Response…..................................................................................................................X</w:t>
      </w:r>
    </w:p>
    <w:p w14:paraId="4181A4C2" w14:textId="6A92EF37" w:rsidR="002A1011" w:rsidRDefault="002A1011" w:rsidP="0084303C">
      <w:pPr>
        <w:jc w:val="both"/>
      </w:pPr>
      <w:r>
        <w:t xml:space="preserve">Section 2: </w:t>
      </w:r>
      <w:r w:rsidR="005725C5">
        <w:t>Bug Report……….</w:t>
      </w:r>
      <w:r>
        <w:t>………………………………………………………………………………………………………………</w:t>
      </w:r>
      <w:proofErr w:type="gramStart"/>
      <w:r>
        <w:t>…..</w:t>
      </w:r>
      <w:proofErr w:type="gramEnd"/>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90" w:name="_Toc2842889"/>
      <w:bookmarkStart w:id="191" w:name="_Toc2843344"/>
      <w:bookmarkStart w:id="192"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90"/>
      <w:bookmarkEnd w:id="191"/>
      <w:bookmarkEnd w:id="192"/>
    </w:p>
    <w:p w14:paraId="384BEB16" w14:textId="77777777" w:rsidR="001016C2" w:rsidRDefault="001016C2" w:rsidP="0084303C">
      <w:pPr>
        <w:pStyle w:val="Heading3"/>
        <w:jc w:val="both"/>
      </w:pPr>
      <w:r>
        <w:t>Problem</w:t>
      </w:r>
    </w:p>
    <w:p w14:paraId="53866A9B" w14:textId="45DF3469"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r w:rsidR="00FC0956">
        <w:t xml:space="preserve">will always </w:t>
      </w:r>
      <w:proofErr w:type="gramStart"/>
      <w:r>
        <w:t>revert back</w:t>
      </w:r>
      <w:proofErr w:type="gramEnd"/>
      <w:r>
        <w:t xml:space="preserve">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22D8763D" w:rsidR="001016C2" w:rsidRDefault="001016C2" w:rsidP="0084303C">
      <w:pPr>
        <w:jc w:val="both"/>
      </w:pPr>
      <w:r>
        <w:tab/>
        <w:t>Because the team could not</w:t>
      </w:r>
      <w:r w:rsidR="00FC0956">
        <w:t xml:space="preserve"> reliably</w:t>
      </w:r>
      <w:r>
        <w:t xml:space="preserve"> change NAO’s internal clock, whenever </w:t>
      </w:r>
      <w:r w:rsidR="00FC0956">
        <w:t xml:space="preserve">a user wants to get the </w:t>
      </w:r>
      <w:r>
        <w:t>time</w:t>
      </w:r>
      <w:r w:rsidR="00FC0956">
        <w:t xml:space="preserve"> from NAO</w:t>
      </w:r>
      <w:r>
        <w:t>,</w:t>
      </w:r>
      <w:r w:rsidR="00FC0956">
        <w:t xml:space="preserve"> </w:t>
      </w:r>
      <w:r>
        <w:t>an HTTP request is made to an API that gives the time, relative</w:t>
      </w:r>
      <w:r w:rsidR="00FC0956">
        <w:t xml:space="preserve"> to</w:t>
      </w:r>
      <w:r>
        <w:t xml:space="preserve"> the IP address making the request. The API could give time relative to an area code given, but it was decided that using the time relative to the IP address was beneficial, as wherever NAO is, the time will be accurate, </w:t>
      </w:r>
      <w:r w:rsidR="00FC0956">
        <w:t>assuming that</w:t>
      </w:r>
      <w: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93" w:name="_Toc2842890"/>
      <w:bookmarkStart w:id="194" w:name="_Toc2843345"/>
      <w:bookmarkStart w:id="195" w:name="_Toc2843427"/>
      <w:r>
        <w:t xml:space="preserve">1.2: </w:t>
      </w:r>
      <w:r w:rsidR="001016C2">
        <w:t>Segmentation Faults</w:t>
      </w:r>
      <w:bookmarkEnd w:id="193"/>
      <w:bookmarkEnd w:id="194"/>
      <w:bookmarkEnd w:id="195"/>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6AD2DD97" w:rsidR="002E2C96" w:rsidRDefault="002E2C96" w:rsidP="002E2C96">
      <w:pPr>
        <w:rPr>
          <w:b/>
        </w:rPr>
      </w:pPr>
      <w: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C0956">
        <w:rPr>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96" w:name="_Toc2842891"/>
      <w:bookmarkStart w:id="197" w:name="_Toc2843346"/>
      <w:bookmarkStart w:id="198" w:name="_Toc2843428"/>
      <w:r>
        <w:t xml:space="preserve">1.3: </w:t>
      </w:r>
      <w:r w:rsidR="00E510A0">
        <w:t>Trigger Conditions</w:t>
      </w:r>
      <w:bookmarkEnd w:id="196"/>
      <w:bookmarkEnd w:id="197"/>
      <w:bookmarkEnd w:id="198"/>
    </w:p>
    <w:p w14:paraId="1E8D5EE5" w14:textId="77777777" w:rsidR="00E510A0" w:rsidRDefault="00E510A0" w:rsidP="00E510A0">
      <w:pPr>
        <w:pStyle w:val="Heading3"/>
        <w:jc w:val="both"/>
      </w:pPr>
      <w:r>
        <w:t>Problem</w:t>
      </w:r>
    </w:p>
    <w:p w14:paraId="307E4B7D" w14:textId="0E26E491" w:rsidR="00E510A0" w:rsidRPr="002E2C96" w:rsidRDefault="00E510A0" w:rsidP="00E510A0">
      <w:r>
        <w:tab/>
        <w:t>NAO would frequently trigger behaviors with no user prompting</w:t>
      </w:r>
      <w:r w:rsidR="00FC0956">
        <w:t xml:space="preserve"> them</w:t>
      </w:r>
      <w:r>
        <w:t>. As more modules were put on the robot</w:t>
      </w:r>
      <w:r w:rsidR="00FC0956">
        <w:t>,</w:t>
      </w:r>
      <w:r>
        <w:t xml:space="preserve"> the problem became more and more apparent</w:t>
      </w:r>
      <w:r w:rsidR="00FC0956">
        <w:t xml:space="preserve"> as there were more modules fighting to run</w:t>
      </w:r>
      <w:r>
        <w:t>. Trigger conditions were set to activate when there was a person in view for more than 6 seconds</w:t>
      </w:r>
    </w:p>
    <w:p w14:paraId="7822BB25" w14:textId="77777777" w:rsidR="00E510A0" w:rsidRDefault="00E510A0" w:rsidP="00E510A0">
      <w:pPr>
        <w:pStyle w:val="Heading3"/>
        <w:jc w:val="both"/>
      </w:pPr>
      <w:r>
        <w:lastRenderedPageBreak/>
        <w:t>Resolution</w:t>
      </w:r>
    </w:p>
    <w:p w14:paraId="6772783E" w14:textId="29FC252D" w:rsidR="00E510A0" w:rsidRDefault="00E510A0" w:rsidP="00E510A0">
      <w:r>
        <w:tab/>
        <w:t xml:space="preserve">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w:t>
      </w:r>
      <w:r w:rsidR="00FC0956">
        <w:t xml:space="preserve">such </w:t>
      </w:r>
      <w: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99" w:name="_Toc2842892"/>
      <w:bookmarkStart w:id="200" w:name="_Toc2843347"/>
      <w:bookmarkStart w:id="201" w:name="_Toc2843429"/>
      <w:r>
        <w:t xml:space="preserve">1.4: </w:t>
      </w:r>
      <w:r w:rsidR="00E510A0">
        <w:t>Speech Recognition</w:t>
      </w:r>
      <w:bookmarkEnd w:id="199"/>
      <w:bookmarkEnd w:id="200"/>
      <w:bookmarkEnd w:id="201"/>
    </w:p>
    <w:p w14:paraId="04934CCC" w14:textId="77777777" w:rsidR="00E510A0" w:rsidRDefault="00E510A0" w:rsidP="00E510A0">
      <w:pPr>
        <w:pStyle w:val="Heading3"/>
        <w:jc w:val="both"/>
      </w:pPr>
      <w:r>
        <w:t>Problem</w:t>
      </w:r>
    </w:p>
    <w:p w14:paraId="21F5EC3A" w14:textId="753DFB05" w:rsidR="00E510A0" w:rsidRPr="00F95764" w:rsidRDefault="00E510A0" w:rsidP="00E510A0">
      <w:r>
        <w:tab/>
        <w:t>NAO could not take verbal parameters in commands</w:t>
      </w:r>
      <w:r w:rsidR="00FC0956">
        <w:t xml:space="preserve"> (akin to Google Assistant or Apple’s Siri).</w:t>
      </w:r>
    </w:p>
    <w:p w14:paraId="727436CC" w14:textId="77777777" w:rsidR="00E510A0" w:rsidRDefault="00E510A0" w:rsidP="00E510A0">
      <w:pPr>
        <w:pStyle w:val="Heading3"/>
        <w:jc w:val="both"/>
      </w:pPr>
      <w:r>
        <w:t>Resolution</w:t>
      </w:r>
    </w:p>
    <w:p w14:paraId="6F67261E" w14:textId="65D3F636" w:rsidR="00E510A0" w:rsidRDefault="00E510A0" w:rsidP="00E510A0">
      <w:r>
        <w:tab/>
        <w:t xml:space="preserve">After testing and research, the team concluded that NAO’s speech recognition does not recognize what a user says word for word but recognized specific phrases </w:t>
      </w:r>
      <w:r w:rsidRPr="00FC0956">
        <w:rPr>
          <w:b/>
        </w:rPr>
        <w:t>from a finite list</w:t>
      </w:r>
      <w:r>
        <w:t xml:space="preserve">.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202" w:name="_Toc2842893"/>
      <w:bookmarkStart w:id="203" w:name="_Toc2843348"/>
      <w:bookmarkStart w:id="204" w:name="_Toc2843430"/>
      <w:r>
        <w:t xml:space="preserve">1.5: </w:t>
      </w:r>
      <w:r w:rsidR="00C333F0">
        <w:t>Overheating</w:t>
      </w:r>
      <w:bookmarkEnd w:id="202"/>
      <w:bookmarkEnd w:id="203"/>
      <w:bookmarkEnd w:id="204"/>
    </w:p>
    <w:p w14:paraId="0F3BD863" w14:textId="77777777" w:rsidR="00C333F0" w:rsidRDefault="00C333F0" w:rsidP="00C333F0">
      <w:pPr>
        <w:pStyle w:val="Heading3"/>
      </w:pPr>
      <w:r>
        <w:t>Problem</w:t>
      </w:r>
    </w:p>
    <w:p w14:paraId="05E900C5" w14:textId="62298FE1"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2B1796F1" w:rsidR="00C333F0" w:rsidRDefault="00C333F0" w:rsidP="00C333F0">
      <w:r>
        <w:tab/>
        <w:t>During both demoing and development</w:t>
      </w:r>
      <w:r w:rsidR="00FC0956">
        <w:t>, be careful</w:t>
      </w:r>
      <w:r>
        <w:t xml:space="preserve"> not</w:t>
      </w:r>
      <w:r w:rsidR="00FC0956">
        <w:t xml:space="preserve"> to</w:t>
      </w:r>
      <w:r>
        <w:t xml:space="preserve"> do too many strenuous modules in a row. This avoids annoying warning messages and </w:t>
      </w:r>
      <w:r w:rsidR="00FC0956">
        <w:t xml:space="preserve">potential </w:t>
      </w:r>
      <w:r>
        <w:t>motor damage.</w:t>
      </w:r>
      <w:r w:rsidR="00FC0956">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205" w:name="_Toc2842894"/>
      <w:bookmarkStart w:id="206" w:name="_Toc2843349"/>
      <w:bookmarkStart w:id="207" w:name="_Toc2843431"/>
      <w:r>
        <w:t xml:space="preserve">1.6: </w:t>
      </w:r>
      <w:r w:rsidR="00C333F0">
        <w:t>Mystery Response</w:t>
      </w:r>
      <w:bookmarkEnd w:id="205"/>
      <w:bookmarkEnd w:id="206"/>
      <w:bookmarkEnd w:id="207"/>
    </w:p>
    <w:p w14:paraId="761B60A1" w14:textId="77777777" w:rsidR="00C333F0" w:rsidRDefault="00C333F0" w:rsidP="00C333F0">
      <w:pPr>
        <w:pStyle w:val="Heading3"/>
      </w:pPr>
      <w:r>
        <w:t>Problem</w:t>
      </w:r>
    </w:p>
    <w:p w14:paraId="1356EC77" w14:textId="1B78898E" w:rsidR="00C333F0" w:rsidRDefault="00C333F0" w:rsidP="00C333F0">
      <w:r>
        <w:tab/>
        <w:t xml:space="preserve">When NAO is not doing anything, one is speaking to NAO, or someone else </w:t>
      </w:r>
      <w:r w:rsidR="00FC0956">
        <w:t xml:space="preserve">is </w:t>
      </w:r>
      <w:r>
        <w:t>in the</w:t>
      </w:r>
      <w:r w:rsidR="00FC0956">
        <w:t xml:space="preserve"> same</w:t>
      </w:r>
      <w:r>
        <w:t xml:space="preserve"> room</w:t>
      </w:r>
      <w:r w:rsidR="00FC0956">
        <w:t xml:space="preserve"> as NAO</w:t>
      </w:r>
      <w:r>
        <w:t>, NAO will</w:t>
      </w:r>
      <w:r w:rsidR="00FC0956">
        <w:t xml:space="preserve"> </w:t>
      </w:r>
      <w:proofErr w:type="spellStart"/>
      <w:r w:rsidR="00FC0956">
        <w:t>occasioanlly</w:t>
      </w:r>
      <w:proofErr w:type="spellEnd"/>
      <w:r>
        <w:t xml:space="preserve"> say strange responses, like “Let’s go is been to” or </w:t>
      </w:r>
      <w:proofErr w:type="gramStart"/>
      <w:r>
        <w:t>“, and</w:t>
      </w:r>
      <w:proofErr w:type="gramEnd"/>
      <w:r>
        <w:t xml:space="preserve"> lets go has been</w:t>
      </w:r>
      <w:r w:rsidR="00FC0956">
        <w:t xml:space="preserve"> too</w:t>
      </w:r>
      <w:r>
        <w:t xml:space="preserve">” (with ‘,’ said as “comma”). When looking in the dialog, </w:t>
      </w:r>
      <w:proofErr w:type="gramStart"/>
      <w:r>
        <w:t>whether or not</w:t>
      </w:r>
      <w:proofErr w:type="gramEnd"/>
      <w:r>
        <w:t xml:space="preserve"> anything was actually said by “human”</w:t>
      </w:r>
      <w:r w:rsidR="00FC0956">
        <w:t>,</w:t>
      </w:r>
      <w:r>
        <w:t xml:space="preserve"> NAO believes that “bye” has been said.</w:t>
      </w:r>
    </w:p>
    <w:p w14:paraId="08BA3AF8" w14:textId="77777777" w:rsidR="00C333F0" w:rsidRDefault="00C333F0" w:rsidP="00C333F0">
      <w:pPr>
        <w:pStyle w:val="Heading3"/>
      </w:pPr>
      <w:r>
        <w:t>Resolution</w:t>
      </w:r>
    </w:p>
    <w:p w14:paraId="64E13962" w14:textId="2A1F713C" w:rsidR="00EE767C" w:rsidRDefault="00C333F0" w:rsidP="001D3F6B">
      <w:r>
        <w:tab/>
        <w:t>No resolution has been made for this problem, as the cause is a mystery. It triggers regardless of if</w:t>
      </w:r>
      <w:r w:rsidR="001509B0">
        <w:t xml:space="preserve"> any</w:t>
      </w:r>
      <w:r>
        <w:t xml:space="preserve"> input was given, and there are no behaviors implemented by the team that have the trigger phrase “bye”, and when the user intentionally says “bye” to NAO, the same response is not given.</w:t>
      </w:r>
      <w:r w:rsidR="001509B0">
        <w:t xml:space="preserve"> This problem is but a small annoyance/”quirk</w:t>
      </w:r>
      <w:proofErr w:type="gramStart"/>
      <w:r w:rsidR="001509B0">
        <w:t>”, and</w:t>
      </w:r>
      <w:proofErr w:type="gramEnd"/>
      <w:r w:rsidR="001509B0">
        <w:t xml:space="preserve">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lastRenderedPageBreak/>
        <w:t>section 2: bug report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208" w:name="_Toc2842895"/>
      <w:bookmarkStart w:id="209" w:name="_Toc2843350"/>
      <w:bookmarkStart w:id="210"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v:textbox>
                <w10:wrap type="square"/>
              </v:shape>
            </w:pict>
          </mc:Fallback>
        </mc:AlternateContent>
      </w:r>
      <w:bookmarkEnd w:id="208"/>
      <w:bookmarkEnd w:id="209"/>
      <w:bookmarkEnd w:id="210"/>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211" w:name="_Toc2842896"/>
      <w:bookmarkStart w:id="212" w:name="_Toc2843351"/>
      <w:bookmarkStart w:id="213" w:name="_Toc2843433"/>
      <w:r>
        <w:rPr>
          <w:noProof/>
        </w:rPr>
        <w:lastRenderedPageBreak/>
        <w:t>CONTENTS</w:t>
      </w:r>
      <w:bookmarkEnd w:id="211"/>
      <w:bookmarkEnd w:id="212"/>
      <w:bookmarkEnd w:id="213"/>
      <w:r w:rsidR="001D3F6B">
        <w:fldChar w:fldCharType="begin"/>
      </w:r>
      <w:r w:rsidR="001D3F6B">
        <w:instrText xml:space="preserve"> TOC \o "1-2" \h \z \u </w:instrText>
      </w:r>
      <w:r w:rsidR="001D3F6B">
        <w:fldChar w:fldCharType="separate"/>
      </w:r>
    </w:p>
    <w:p w14:paraId="64D7BC6F" w14:textId="18D38A77" w:rsidR="001D3F6B" w:rsidRDefault="00FC0956">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4364CEFB" w14:textId="1EB09032" w:rsidR="001D3F6B" w:rsidRDefault="00FC0956">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D65592A" w14:textId="556FCE34" w:rsidR="001D3F6B" w:rsidRDefault="00FC0956">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41A5BE8" w14:textId="55D3531A" w:rsidR="001D3F6B" w:rsidRDefault="00FC0956">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024476E0" w14:textId="426F3C89" w:rsidR="001D3F6B" w:rsidRDefault="00FC0956">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74652C">
          <w:rPr>
            <w:noProof/>
            <w:webHidden/>
          </w:rPr>
          <w:t>33</w:t>
        </w:r>
        <w:r w:rsidR="001D3F6B">
          <w:rPr>
            <w:noProof/>
            <w:webHidden/>
          </w:rPr>
          <w:fldChar w:fldCharType="end"/>
        </w:r>
      </w:hyperlink>
    </w:p>
    <w:p w14:paraId="17912D91" w14:textId="755861D8" w:rsidR="001D3F6B" w:rsidRDefault="00FC0956">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74652C">
          <w:rPr>
            <w:noProof/>
            <w:webHidden/>
          </w:rPr>
          <w:t>34</w:t>
        </w:r>
        <w:r w:rsidR="001D3F6B">
          <w:rPr>
            <w:noProof/>
            <w:webHidden/>
          </w:rPr>
          <w:fldChar w:fldCharType="end"/>
        </w:r>
      </w:hyperlink>
    </w:p>
    <w:p w14:paraId="378DE460" w14:textId="75BF7C70" w:rsidR="001D3F6B" w:rsidRDefault="00FC0956">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74652C">
          <w:rPr>
            <w:noProof/>
            <w:webHidden/>
          </w:rPr>
          <w:t>37</w:t>
        </w:r>
        <w:r w:rsidR="001D3F6B">
          <w:rPr>
            <w:noProof/>
            <w:webHidden/>
          </w:rPr>
          <w:fldChar w:fldCharType="end"/>
        </w:r>
      </w:hyperlink>
    </w:p>
    <w:p w14:paraId="597F1968" w14:textId="355BAEBF" w:rsidR="001D3F6B" w:rsidRDefault="00FC0956">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74652C">
          <w:rPr>
            <w:noProof/>
            <w:webHidden/>
          </w:rPr>
          <w:t>38</w:t>
        </w:r>
        <w:r w:rsidR="001D3F6B">
          <w:rPr>
            <w:noProof/>
            <w:webHidden/>
          </w:rPr>
          <w:fldChar w:fldCharType="end"/>
        </w:r>
      </w:hyperlink>
    </w:p>
    <w:p w14:paraId="7BFE7F26" w14:textId="07E731BD" w:rsidR="001D3F6B" w:rsidRDefault="00FC0956">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74652C">
          <w:rPr>
            <w:noProof/>
            <w:webHidden/>
          </w:rPr>
          <w:t>40</w:t>
        </w:r>
        <w:r w:rsidR="001D3F6B">
          <w:rPr>
            <w:noProof/>
            <w:webHidden/>
          </w:rPr>
          <w:fldChar w:fldCharType="end"/>
        </w:r>
      </w:hyperlink>
    </w:p>
    <w:p w14:paraId="6D60C2DF" w14:textId="0098AE06" w:rsidR="001D3F6B" w:rsidRDefault="00FC0956">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74652C">
          <w:rPr>
            <w:noProof/>
            <w:webHidden/>
          </w:rPr>
          <w:t>42</w:t>
        </w:r>
        <w:r w:rsidR="001D3F6B">
          <w:rPr>
            <w:noProof/>
            <w:webHidden/>
          </w:rPr>
          <w:fldChar w:fldCharType="end"/>
        </w:r>
      </w:hyperlink>
    </w:p>
    <w:p w14:paraId="3420DEC5" w14:textId="74E9DFCC" w:rsidR="001D3F6B" w:rsidRDefault="00FC0956">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6C0F0BD9" w14:textId="47DBEFCF" w:rsidR="001D3F6B" w:rsidRDefault="00FC0956">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18466D55" w14:textId="1A34100E" w:rsidR="001D3F6B" w:rsidRDefault="00FC0956">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60DD2620" w14:textId="182CC770" w:rsidR="001D3F6B" w:rsidRDefault="00FC0956">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74652C">
          <w:rPr>
            <w:noProof/>
            <w:webHidden/>
          </w:rPr>
          <w:t>43</w:t>
        </w:r>
        <w:r w:rsidR="001D3F6B">
          <w:rPr>
            <w:noProof/>
            <w:webHidden/>
          </w:rPr>
          <w:fldChar w:fldCharType="end"/>
        </w:r>
      </w:hyperlink>
    </w:p>
    <w:p w14:paraId="1F0C8812" w14:textId="5BFBDD1F" w:rsidR="001D3F6B" w:rsidRDefault="00FC0956">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74652C">
          <w:rPr>
            <w:noProof/>
            <w:webHidden/>
          </w:rPr>
          <w:t>44</w:t>
        </w:r>
        <w:r w:rsidR="001D3F6B">
          <w:rPr>
            <w:noProof/>
            <w:webHidden/>
          </w:rPr>
          <w:fldChar w:fldCharType="end"/>
        </w:r>
      </w:hyperlink>
    </w:p>
    <w:p w14:paraId="3ECCEA57" w14:textId="19AAA28A" w:rsidR="001D3F6B" w:rsidRDefault="00FC0956">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74652C">
          <w:rPr>
            <w:noProof/>
            <w:webHidden/>
          </w:rPr>
          <w:t>49</w:t>
        </w:r>
        <w:r w:rsidR="001D3F6B">
          <w:rPr>
            <w:noProof/>
            <w:webHidden/>
          </w:rPr>
          <w:fldChar w:fldCharType="end"/>
        </w:r>
      </w:hyperlink>
    </w:p>
    <w:p w14:paraId="5646D03D" w14:textId="6AAAB0EB" w:rsidR="001D3F6B" w:rsidRDefault="00FC0956">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74652C">
          <w:rPr>
            <w:noProof/>
            <w:webHidden/>
          </w:rPr>
          <w:t>50</w:t>
        </w:r>
        <w:r w:rsidR="001D3F6B">
          <w:rPr>
            <w:noProof/>
            <w:webHidden/>
          </w:rPr>
          <w:fldChar w:fldCharType="end"/>
        </w:r>
      </w:hyperlink>
    </w:p>
    <w:p w14:paraId="75AF9CAF" w14:textId="34020F66" w:rsidR="001D3F6B" w:rsidRDefault="00FC0956">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74652C">
          <w:rPr>
            <w:noProof/>
            <w:webHidden/>
          </w:rPr>
          <w:t>50</w:t>
        </w:r>
        <w:r w:rsidR="001D3F6B">
          <w:rPr>
            <w:noProof/>
            <w:webHidden/>
          </w:rPr>
          <w:fldChar w:fldCharType="end"/>
        </w:r>
      </w:hyperlink>
    </w:p>
    <w:p w14:paraId="6D1ACE52" w14:textId="2CFEE58C" w:rsidR="001D3F6B" w:rsidRDefault="00FC0956">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74652C">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14" w:name="_Toc2842897"/>
      <w:bookmarkStart w:id="215" w:name="_Toc2843352"/>
      <w:bookmarkStart w:id="216" w:name="_Toc2843434"/>
      <w:r w:rsidRPr="0048090A">
        <w:rPr>
          <w:noProof/>
        </w:rPr>
        <w:lastRenderedPageBreak/>
        <w:t>SECTION 1: INTRODUCTION TO THE NAO ROBOT</w:t>
      </w:r>
      <w:bookmarkEnd w:id="214"/>
      <w:bookmarkEnd w:id="215"/>
      <w:bookmarkEnd w:id="216"/>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17" w:name="_Toc2842898"/>
      <w:bookmarkStart w:id="218" w:name="_Toc2843353"/>
      <w:bookmarkStart w:id="219" w:name="_Toc2843435"/>
      <w:r w:rsidRPr="0048090A">
        <w:t>1.1 WHAT IS NAO?</w:t>
      </w:r>
      <w:bookmarkEnd w:id="217"/>
      <w:bookmarkEnd w:id="218"/>
      <w:bookmarkEnd w:id="219"/>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20" w:name="_Toc2842899"/>
      <w:bookmarkStart w:id="221" w:name="_Toc2843354"/>
      <w:bookmarkStart w:id="222" w:name="_Toc2843436"/>
      <w:r w:rsidRPr="0048090A">
        <w:t>1.</w:t>
      </w:r>
      <w:r>
        <w:t>2</w:t>
      </w:r>
      <w:r w:rsidRPr="0048090A">
        <w:t xml:space="preserve"> WH</w:t>
      </w:r>
      <w:r>
        <w:t>o made</w:t>
      </w:r>
      <w:r w:rsidRPr="0048090A">
        <w:t xml:space="preserve"> NAO?</w:t>
      </w:r>
      <w:bookmarkEnd w:id="220"/>
      <w:bookmarkEnd w:id="221"/>
      <w:bookmarkEnd w:id="222"/>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23" w:name="_Toc2842900"/>
      <w:bookmarkStart w:id="224" w:name="_Toc2843355"/>
      <w:bookmarkStart w:id="225" w:name="_Toc2843437"/>
      <w:r w:rsidRPr="0048090A">
        <w:rPr>
          <w:noProof/>
        </w:rPr>
        <w:t>SECTION 2: NAO’s CAPABILITIES</w:t>
      </w:r>
      <w:bookmarkEnd w:id="223"/>
      <w:bookmarkEnd w:id="224"/>
      <w:bookmarkEnd w:id="225"/>
    </w:p>
    <w:p w14:paraId="002186BA" w14:textId="77777777" w:rsidR="00DA3D5D" w:rsidRDefault="00DA3D5D" w:rsidP="0084303C">
      <w:pPr>
        <w:pStyle w:val="Heading2"/>
        <w:ind w:left="0"/>
        <w:jc w:val="both"/>
      </w:pPr>
      <w:bookmarkStart w:id="226" w:name="_Toc2842901"/>
      <w:bookmarkStart w:id="227" w:name="_Toc2843356"/>
      <w:bookmarkStart w:id="228" w:name="_Toc2843438"/>
      <w:r>
        <w:t>2</w:t>
      </w:r>
      <w:r w:rsidRPr="0048090A">
        <w:t xml:space="preserve">.1 </w:t>
      </w:r>
      <w:r>
        <w:t>initial (pre-built) capabilities</w:t>
      </w:r>
      <w:bookmarkEnd w:id="226"/>
      <w:bookmarkEnd w:id="227"/>
      <w:bookmarkEnd w:id="228"/>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29" w:name="_Toc2842902"/>
      <w:bookmarkStart w:id="230" w:name="_Toc2843357"/>
      <w:bookmarkStart w:id="231" w:name="_Toc2843439"/>
      <w:r>
        <w:t>2</w:t>
      </w:r>
      <w:r w:rsidRPr="0048090A">
        <w:t>.</w:t>
      </w:r>
      <w:r>
        <w:t>2</w:t>
      </w:r>
      <w:r w:rsidRPr="0048090A">
        <w:t xml:space="preserve"> </w:t>
      </w:r>
      <w:r>
        <w:t>verbal responses (q&amp;a)</w:t>
      </w:r>
      <w:bookmarkEnd w:id="229"/>
      <w:bookmarkEnd w:id="230"/>
      <w:bookmarkEnd w:id="231"/>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“Can you tell me about a class?”</w:t>
      </w:r>
    </w:p>
    <w:p w14:paraId="1CDF1EA3" w14:textId="4C89333D" w:rsidR="008374B9" w:rsidRDefault="008374B9" w:rsidP="008374B9">
      <w:pPr>
        <w:pStyle w:val="ListParagraph"/>
        <w:numPr>
          <w:ilvl w:val="0"/>
          <w:numId w:val="2"/>
        </w:numPr>
        <w:jc w:val="both"/>
      </w:pPr>
      <w:r>
        <w:t>“Tell me about some classes.”</w:t>
      </w:r>
    </w:p>
    <w:p w14:paraId="36A719A6" w14:textId="43324295" w:rsidR="008374B9" w:rsidRDefault="008374B9" w:rsidP="008374B9">
      <w:pPr>
        <w:pStyle w:val="ListParagraph"/>
        <w:numPr>
          <w:ilvl w:val="0"/>
          <w:numId w:val="2"/>
        </w:numPr>
        <w:jc w:val="both"/>
      </w:pPr>
      <w:r>
        <w:t>“Class info.”</w:t>
      </w:r>
    </w:p>
    <w:p w14:paraId="438FC541" w14:textId="4EDE13B6" w:rsidR="008374B9" w:rsidRDefault="008374B9" w:rsidP="008374B9">
      <w:pPr>
        <w:pStyle w:val="ListParagraph"/>
        <w:numPr>
          <w:ilvl w:val="0"/>
          <w:numId w:val="2"/>
        </w:numPr>
        <w:jc w:val="both"/>
      </w:pPr>
      <w:r>
        <w:t>“Class information.”</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respond by telling the user that he has taken all of CWU’s Computer Science </w:t>
      </w:r>
      <w:proofErr w:type="gramStart"/>
      <w:r>
        <w:t>classes, and</w:t>
      </w:r>
      <w:proofErr w:type="gramEnd"/>
      <w:r>
        <w:t xml:space="preserve"> ask the user for which class they would like information about. </w:t>
      </w:r>
    </w:p>
    <w:p w14:paraId="77943F15" w14:textId="1E28FC54" w:rsidR="008374B9" w:rsidRPr="008374B9" w:rsidRDefault="008374B9" w:rsidP="008374B9">
      <w:pPr>
        <w:ind w:left="720"/>
        <w:jc w:val="both"/>
      </w:pPr>
      <w:r>
        <w:rPr>
          <w:b/>
        </w:rPr>
        <w:t xml:space="preserve">Note: </w:t>
      </w:r>
      <w:r>
        <w:t xml:space="preserve">NAO understands classes by having the user either A) individually saying each number of a class number (e.g. “three oh one”, or “four </w:t>
      </w:r>
      <w:proofErr w:type="gramStart"/>
      <w:r>
        <w:t>ninety two</w:t>
      </w:r>
      <w:proofErr w:type="gramEnd"/>
      <w:r>
        <w:t>”),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32" w:name="_Toc2842903"/>
      <w:bookmarkStart w:id="233" w:name="_Toc2843358"/>
      <w:bookmarkStart w:id="234" w:name="_Toc2843440"/>
      <w:r>
        <w:t>2</w:t>
      </w:r>
      <w:r w:rsidRPr="0048090A">
        <w:t>.</w:t>
      </w:r>
      <w:r>
        <w:t>3</w:t>
      </w:r>
      <w:r w:rsidRPr="0048090A">
        <w:t xml:space="preserve"> </w:t>
      </w:r>
      <w:r>
        <w:t>internet-based requests &amp; responses</w:t>
      </w:r>
      <w:bookmarkEnd w:id="232"/>
      <w:bookmarkEnd w:id="233"/>
      <w:bookmarkEnd w:id="234"/>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35" w:name="_Toc2842904"/>
      <w:bookmarkStart w:id="236" w:name="_Toc2843359"/>
      <w:bookmarkStart w:id="237" w:name="_Toc2843441"/>
      <w:r>
        <w:t>2</w:t>
      </w:r>
      <w:r w:rsidRPr="0048090A">
        <w:t>.</w:t>
      </w:r>
      <w:r>
        <w:t>4</w:t>
      </w:r>
      <w:r w:rsidRPr="0048090A">
        <w:t xml:space="preserve"> </w:t>
      </w:r>
      <w:r>
        <w:t>facial detection &amp; recognition responses</w:t>
      </w:r>
      <w:bookmarkEnd w:id="235"/>
      <w:bookmarkEnd w:id="236"/>
      <w:bookmarkEnd w:id="237"/>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38" w:name="_Toc2842905"/>
      <w:bookmarkStart w:id="239" w:name="_Toc2843360"/>
      <w:bookmarkStart w:id="240" w:name="_Toc2843442"/>
      <w:r>
        <w:lastRenderedPageBreak/>
        <w:t>2</w:t>
      </w:r>
      <w:r w:rsidRPr="0048090A">
        <w:t>.</w:t>
      </w:r>
      <w:r>
        <w:t>5</w:t>
      </w:r>
      <w:r w:rsidRPr="0048090A">
        <w:t xml:space="preserve"> </w:t>
      </w:r>
      <w:r>
        <w:t>basic movement options</w:t>
      </w:r>
      <w:bookmarkEnd w:id="238"/>
      <w:bookmarkEnd w:id="239"/>
      <w:bookmarkEnd w:id="240"/>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41" w:name="_Toc2842906"/>
      <w:bookmarkStart w:id="242" w:name="_Toc2843361"/>
      <w:bookmarkStart w:id="243" w:name="_Toc2843443"/>
      <w:r>
        <w:t>2</w:t>
      </w:r>
      <w:r w:rsidRPr="0048090A">
        <w:t>.</w:t>
      </w:r>
      <w:r>
        <w:t>6</w:t>
      </w:r>
      <w:r w:rsidRPr="0048090A">
        <w:t xml:space="preserve"> </w:t>
      </w:r>
      <w:r>
        <w:t>advanced movement options</w:t>
      </w:r>
      <w:bookmarkEnd w:id="241"/>
      <w:bookmarkEnd w:id="242"/>
      <w:bookmarkEnd w:id="243"/>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44" w:name="_Toc2842907"/>
      <w:bookmarkStart w:id="245" w:name="_Toc2843362"/>
      <w:bookmarkStart w:id="246" w:name="_Toc2843444"/>
      <w:r>
        <w:t>2</w:t>
      </w:r>
      <w:r w:rsidRPr="0048090A">
        <w:t>.</w:t>
      </w:r>
      <w:r>
        <w:t>7</w:t>
      </w:r>
      <w:r w:rsidRPr="0048090A">
        <w:t xml:space="preserve"> </w:t>
      </w:r>
      <w:r>
        <w:t>Miscellaneous modules</w:t>
      </w:r>
      <w:bookmarkEnd w:id="244"/>
      <w:bookmarkEnd w:id="245"/>
      <w:bookmarkEnd w:id="246"/>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47" w:name="_Toc2842908"/>
      <w:bookmarkStart w:id="248" w:name="_Toc2843363"/>
      <w:bookmarkStart w:id="249" w:name="_Toc2843445"/>
      <w:r w:rsidRPr="0048090A">
        <w:rPr>
          <w:noProof/>
        </w:rPr>
        <w:t>SECTION 3: CREATING YOUR OWN NAO MODULES</w:t>
      </w:r>
      <w:bookmarkEnd w:id="247"/>
      <w:bookmarkEnd w:id="248"/>
      <w:bookmarkEnd w:id="249"/>
    </w:p>
    <w:p w14:paraId="091F0D0B" w14:textId="77777777" w:rsidR="003411A9" w:rsidRPr="003411A9" w:rsidRDefault="003411A9" w:rsidP="003411A9"/>
    <w:p w14:paraId="5B8329CD" w14:textId="77777777" w:rsidR="00DA3D5D" w:rsidRDefault="00DA3D5D" w:rsidP="0084303C">
      <w:pPr>
        <w:pStyle w:val="Heading2"/>
        <w:ind w:left="0"/>
        <w:jc w:val="both"/>
      </w:pPr>
      <w:bookmarkStart w:id="250" w:name="_Toc2842909"/>
      <w:bookmarkStart w:id="251" w:name="_Toc2843364"/>
      <w:bookmarkStart w:id="252" w:name="_Toc2843446"/>
      <w:r>
        <w:t>3</w:t>
      </w:r>
      <w:r w:rsidRPr="0048090A">
        <w:t xml:space="preserve">.1 </w:t>
      </w:r>
      <w:r>
        <w:t>introduction to choregraphe</w:t>
      </w:r>
      <w:bookmarkEnd w:id="250"/>
      <w:bookmarkEnd w:id="251"/>
      <w:bookmarkEnd w:id="252"/>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53" w:name="_Toc2842910"/>
      <w:bookmarkStart w:id="254" w:name="_Toc2843365"/>
      <w:bookmarkStart w:id="255" w:name="_Toc2843447"/>
      <w:r>
        <w:t>3</w:t>
      </w:r>
      <w:r w:rsidRPr="0048090A">
        <w:t>.</w:t>
      </w:r>
      <w:r>
        <w:t>2</w:t>
      </w:r>
      <w:r w:rsidRPr="0048090A">
        <w:t xml:space="preserve"> </w:t>
      </w:r>
      <w:r>
        <w:t>the naoqi framework</w:t>
      </w:r>
      <w:bookmarkEnd w:id="253"/>
      <w:bookmarkEnd w:id="254"/>
      <w:bookmarkEnd w:id="255"/>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56" w:name="_Toc2842911"/>
      <w:bookmarkStart w:id="257" w:name="_Toc2843366"/>
      <w:bookmarkStart w:id="258" w:name="_Toc2843448"/>
      <w:r>
        <w:t>3</w:t>
      </w:r>
      <w:r w:rsidRPr="0048090A">
        <w:t>.</w:t>
      </w:r>
      <w:r>
        <w:t>3</w:t>
      </w:r>
      <w:r w:rsidRPr="0048090A">
        <w:t xml:space="preserve"> </w:t>
      </w:r>
      <w:r>
        <w:t>creating your first module</w:t>
      </w:r>
      <w:bookmarkEnd w:id="256"/>
      <w:bookmarkEnd w:id="257"/>
      <w:bookmarkEnd w:id="258"/>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31B61722"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1F2C175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6D4958C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3B67DA06"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3B67DA06"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5A1950D5"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5A1950D5"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652C">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4E9A3C1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59" w:name="_Toc2842912"/>
      <w:bookmarkStart w:id="260" w:name="_Toc2843367"/>
      <w:bookmarkStart w:id="261" w:name="_Toc2843449"/>
      <w:r>
        <w:t>3</w:t>
      </w:r>
      <w:r w:rsidRPr="0048090A">
        <w:t>.</w:t>
      </w:r>
      <w:r>
        <w:t>4</w:t>
      </w:r>
      <w:r w:rsidRPr="0048090A">
        <w:t xml:space="preserve"> </w:t>
      </w:r>
      <w:r>
        <w:t>integrating your module onto nao</w:t>
      </w:r>
      <w:bookmarkEnd w:id="259"/>
      <w:bookmarkEnd w:id="260"/>
      <w:bookmarkEnd w:id="261"/>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4353165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4D0CDA21"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652C">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62" w:name="_Toc2842913"/>
      <w:bookmarkStart w:id="263" w:name="_Toc2843368"/>
      <w:bookmarkStart w:id="264" w:name="_Toc2843450"/>
      <w:r w:rsidRPr="0048090A">
        <w:rPr>
          <w:noProof/>
        </w:rPr>
        <w:t>SECTION 4: HELP</w:t>
      </w:r>
      <w:bookmarkEnd w:id="262"/>
      <w:bookmarkEnd w:id="263"/>
      <w:bookmarkEnd w:id="264"/>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65" w:name="_Toc2842914"/>
      <w:bookmarkStart w:id="266" w:name="_Toc2843369"/>
      <w:bookmarkStart w:id="267" w:name="_Toc2843451"/>
      <w:r>
        <w:t>4</w:t>
      </w:r>
      <w:r w:rsidRPr="0048090A">
        <w:t>.</w:t>
      </w:r>
      <w:r>
        <w:t>1</w:t>
      </w:r>
      <w:r w:rsidRPr="0048090A">
        <w:t xml:space="preserve"> </w:t>
      </w:r>
      <w:r>
        <w:t>general faqs</w:t>
      </w:r>
      <w:bookmarkEnd w:id="265"/>
      <w:bookmarkEnd w:id="266"/>
      <w:bookmarkEnd w:id="267"/>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68" w:name="_Toc2842915"/>
      <w:bookmarkStart w:id="269" w:name="_Toc2843370"/>
      <w:bookmarkStart w:id="270" w:name="_Toc2843452"/>
      <w:r>
        <w:t>4</w:t>
      </w:r>
      <w:r w:rsidRPr="0048090A">
        <w:t>.</w:t>
      </w:r>
      <w:r>
        <w:t>2</w:t>
      </w:r>
      <w:r w:rsidRPr="0048090A">
        <w:t xml:space="preserve"> </w:t>
      </w:r>
      <w:r>
        <w:t>troubleshooting</w:t>
      </w:r>
      <w:bookmarkEnd w:id="268"/>
      <w:bookmarkEnd w:id="269"/>
      <w:bookmarkEnd w:id="270"/>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roofErr w:type="gramStart"/>
      <w:r>
        <w:rPr>
          <w:rFonts w:ascii="Arial" w:eastAsia="Times New Roman" w:hAnsi="Arial" w:cs="Arial"/>
          <w:color w:val="000000"/>
          <w:kern w:val="0"/>
          <w:lang w:eastAsia="en-US"/>
          <w14:ligatures w14:val="none"/>
        </w:rPr>
        <w:t>”?</w:t>
      </w:r>
      <w:r>
        <w:rPr>
          <w:rFonts w:ascii="Arial" w:eastAsia="Times New Roman" w:hAnsi="Arial" w:cs="Arial"/>
          <w:color w:val="000000"/>
          <w:kern w:val="0"/>
          <w:lang w:eastAsia="en-US"/>
          <w14:ligatures w14:val="none"/>
        </w:rPr>
        <w:t>:</w:t>
      </w:r>
      <w:proofErr w:type="gramEnd"/>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AriGato was unable to track down the cause of this </w:t>
      </w:r>
      <w:proofErr w:type="gramStart"/>
      <w:r>
        <w:rPr>
          <w:rFonts w:ascii="Arial" w:eastAsia="Times New Roman" w:hAnsi="Arial" w:cs="Arial"/>
          <w:color w:val="000000"/>
          <w:kern w:val="0"/>
          <w:lang w:eastAsia="en-US"/>
          <w14:ligatures w14:val="none"/>
        </w:rPr>
        <w:t>bug, and</w:t>
      </w:r>
      <w:proofErr w:type="gramEnd"/>
      <w:r>
        <w:rPr>
          <w:rFonts w:ascii="Arial" w:eastAsia="Times New Roman" w:hAnsi="Arial" w:cs="Arial"/>
          <w:color w:val="000000"/>
          <w:kern w:val="0"/>
          <w:lang w:eastAsia="en-US"/>
          <w14:ligatures w14:val="none"/>
        </w:rPr>
        <w:t xml:space="preserve">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bookmarkStart w:id="271" w:name="_GoBack"/>
      <w:bookmarkEnd w:id="271"/>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72" w:name="_Toc2842916"/>
      <w:bookmarkStart w:id="273" w:name="_Toc2843371"/>
      <w:bookmarkStart w:id="274"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v:textbox>
                <w10:wrap type="square"/>
              </v:shape>
            </w:pict>
          </mc:Fallback>
        </mc:AlternateContent>
      </w:r>
      <w:bookmarkEnd w:id="272"/>
      <w:bookmarkEnd w:id="273"/>
      <w:bookmarkEnd w:id="274"/>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w:t>
      </w:r>
      <w:r w:rsidR="00C94090">
        <w:rPr>
          <w:rFonts w:ascii="Arial" w:eastAsia="Times New Roman" w:hAnsi="Arial" w:cs="Arial"/>
          <w:sz w:val="24"/>
          <w:szCs w:val="24"/>
          <w:lang w:eastAsia="en-US"/>
        </w:rPr>
        <w:lastRenderedPageBreak/>
        <w:t xml:space="preserve">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1DF06" w14:textId="77777777" w:rsidR="0019761E" w:rsidRDefault="0019761E">
      <w:r>
        <w:separator/>
      </w:r>
    </w:p>
    <w:p w14:paraId="7405D0A7" w14:textId="77777777" w:rsidR="0019761E" w:rsidRDefault="0019761E"/>
  </w:endnote>
  <w:endnote w:type="continuationSeparator" w:id="0">
    <w:p w14:paraId="2F1FA4E7" w14:textId="77777777" w:rsidR="0019761E" w:rsidRDefault="0019761E">
      <w:r>
        <w:continuationSeparator/>
      </w:r>
    </w:p>
    <w:p w14:paraId="6C05F799" w14:textId="77777777" w:rsidR="0019761E" w:rsidRDefault="00197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6AB8F77" w:rsidR="00FC0956" w:rsidRDefault="00FC095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AF4AA97" w14:textId="77777777" w:rsidR="00FC0956" w:rsidRDefault="00FC0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46921" w14:textId="77777777" w:rsidR="0019761E" w:rsidRDefault="0019761E">
      <w:r>
        <w:separator/>
      </w:r>
    </w:p>
    <w:p w14:paraId="0641F2A1" w14:textId="77777777" w:rsidR="0019761E" w:rsidRDefault="0019761E"/>
  </w:footnote>
  <w:footnote w:type="continuationSeparator" w:id="0">
    <w:p w14:paraId="172D14B5" w14:textId="77777777" w:rsidR="0019761E" w:rsidRDefault="0019761E">
      <w:r>
        <w:continuationSeparator/>
      </w:r>
    </w:p>
    <w:p w14:paraId="3780149C" w14:textId="77777777" w:rsidR="0019761E" w:rsidRDefault="0019761E"/>
  </w:footnote>
  <w:footnote w:id="1">
    <w:p w14:paraId="13479EDE" w14:textId="77777777" w:rsidR="00FC0956" w:rsidRDefault="00FC0956"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FC0956" w:rsidRDefault="00FC0956">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FC0956" w:rsidRDefault="00FC0956">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3B2A"/>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203130"/>
    <w:rsid w:val="002217C1"/>
    <w:rsid w:val="00243599"/>
    <w:rsid w:val="0029489C"/>
    <w:rsid w:val="002C2433"/>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68569-23EA-4F6E-84B3-B8D5F0C07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195</TotalTime>
  <Pages>56</Pages>
  <Words>12181</Words>
  <Characters>69436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36</cp:revision>
  <cp:lastPrinted>2019-03-07T19:06:00Z</cp:lastPrinted>
  <dcterms:created xsi:type="dcterms:W3CDTF">2019-03-06T18:27:00Z</dcterms:created>
  <dcterms:modified xsi:type="dcterms:W3CDTF">2019-03-07T19:06:00Z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