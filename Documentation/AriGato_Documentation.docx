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&#13;&#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&#13;&#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5904AB"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5904AB"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&#13;&#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904AB">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904AB">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904AB">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904AB">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904AB">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904AB">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904AB">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904AB">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904AB">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904AB">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904AB">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904AB">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904AB">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904AB">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904AB">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904AB">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904AB">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904AB">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904AB">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904AB">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904AB">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904AB">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BA28AA">
      <w:pPr>
        <w:numPr>
          <w:ilvl w:val="0"/>
          <w:numId w:val="18"/>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BA28A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BA28AA">
      <w:pPr>
        <w:numPr>
          <w:ilvl w:val="0"/>
          <w:numId w:val="25"/>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BA28AA">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BA28AA">
      <w:pPr>
        <w:numPr>
          <w:ilvl w:val="0"/>
          <w:numId w:val="2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BA28AA">
      <w:pPr>
        <w:numPr>
          <w:ilvl w:val="0"/>
          <w:numId w:val="2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BA28AA">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BA28AA">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BA28AA">
      <w:pPr>
        <w:numPr>
          <w:ilvl w:val="0"/>
          <w:numId w:val="3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BA28AA">
      <w:pPr>
        <w:numPr>
          <w:ilvl w:val="0"/>
          <w:numId w:val="32"/>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BA28AA">
      <w:pPr>
        <w:numPr>
          <w:ilvl w:val="0"/>
          <w:numId w:val="33"/>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BA28AA">
      <w:pPr>
        <w:numPr>
          <w:ilvl w:val="0"/>
          <w:numId w:val="3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BA28AA">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BA28AA">
      <w:pPr>
        <w:numPr>
          <w:ilvl w:val="0"/>
          <w:numId w:val="3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BA28AA">
      <w:pPr>
        <w:numPr>
          <w:ilvl w:val="0"/>
          <w:numId w:val="3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BA28AA">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BA28AA">
      <w:pPr>
        <w:numPr>
          <w:ilvl w:val="0"/>
          <w:numId w:val="39"/>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BA28AA">
      <w:pPr>
        <w:numPr>
          <w:ilvl w:val="0"/>
          <w:numId w:val="40"/>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&#13;&#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38B0D17A" w:rsidR="002A1011" w:rsidRPr="002A1011" w:rsidRDefault="002A1011" w:rsidP="002A1011">
      <w:r>
        <w:t xml:space="preserve">Section 1: </w:t>
      </w:r>
      <w:r w:rsidR="0089166F">
        <w:t>Hardware</w:t>
      </w:r>
      <w:r>
        <w:t>…</w:t>
      </w:r>
      <w:r w:rsidR="0089166F">
        <w:t>…………</w:t>
      </w:r>
      <w:r>
        <w:t>………………………………</w:t>
      </w:r>
      <w:r w:rsidR="0089166F">
        <w:t>…………………………………………………………………………………</w:t>
      </w:r>
      <w:r>
        <w:t>X</w:t>
      </w:r>
    </w:p>
    <w:p w14:paraId="65186BF0" w14:textId="0F2819BC" w:rsidR="002A1011" w:rsidRDefault="0089166F" w:rsidP="00BA28AA">
      <w:pPr>
        <w:pStyle w:val="ListParagraph"/>
        <w:numPr>
          <w:ilvl w:val="1"/>
          <w:numId w:val="44"/>
        </w:numPr>
      </w:pPr>
      <w:r>
        <w:t>NAO Robot……….</w:t>
      </w:r>
      <w:r w:rsidR="002A1011">
        <w:t>......................................................................................</w:t>
      </w:r>
      <w:r>
        <w:t>...............................</w:t>
      </w:r>
      <w:r w:rsidR="002A1011">
        <w:t>.X</w:t>
      </w:r>
    </w:p>
    <w:p w14:paraId="7A72C6D7" w14:textId="56650919" w:rsidR="0089166F" w:rsidRDefault="0089166F" w:rsidP="00BA28AA">
      <w:pPr>
        <w:pStyle w:val="ListParagraph"/>
        <w:numPr>
          <w:ilvl w:val="1"/>
          <w:numId w:val="44"/>
        </w:numPr>
      </w:pPr>
      <w:r>
        <w:t>Windows Desktop.…………………………………………………………………………………………………………….…X</w:t>
      </w:r>
    </w:p>
    <w:p w14:paraId="4169521A" w14:textId="4E38A377" w:rsidR="002A1011" w:rsidRDefault="002A1011" w:rsidP="002A1011">
      <w:r>
        <w:t xml:space="preserve">Section 2: </w:t>
      </w:r>
      <w:r w:rsidR="0089166F">
        <w:t>Software…………..</w:t>
      </w:r>
      <w:r>
        <w:t>…………………………………………………………………………………………………………………..X</w:t>
      </w:r>
    </w:p>
    <w:p w14:paraId="1A535EDA" w14:textId="21310BB5" w:rsidR="0089166F" w:rsidRDefault="0089166F" w:rsidP="0089166F">
      <w:r>
        <w:tab/>
        <w:t>2.1</w:t>
      </w:r>
      <w:r w:rsidR="002A1011">
        <w:t xml:space="preserve"> </w:t>
      </w:r>
      <w:r>
        <w:t>Choregraphe…….</w:t>
      </w:r>
      <w:r w:rsidR="002A1011">
        <w:t>........................................................................................</w:t>
      </w:r>
      <w:r>
        <w:t>...............................X</w:t>
      </w:r>
    </w:p>
    <w:p w14:paraId="3020B47D" w14:textId="3F594B81" w:rsidR="0089166F" w:rsidRDefault="0089166F" w:rsidP="0089166F">
      <w:r>
        <w:tab/>
        <w:t>2.2 Documentation……………………………………………………………………………………………………………………X</w:t>
      </w:r>
    </w:p>
    <w:p w14:paraId="0B6A9934" w14:textId="719ADA2B" w:rsidR="0089166F" w:rsidRPr="002A1011" w:rsidRDefault="0089166F" w:rsidP="0089166F">
      <w:r>
        <w:t>Section 3: Programming Tools</w:t>
      </w:r>
      <w:r>
        <w:t>………………………………………………………………………………………………………………</w:t>
      </w:r>
      <w:r>
        <w:t>.</w:t>
      </w:r>
      <w:r>
        <w:t>X</w:t>
      </w:r>
    </w:p>
    <w:p w14:paraId="138428B9" w14:textId="6185D3B5" w:rsidR="0089166F" w:rsidRDefault="0089166F" w:rsidP="00BA28AA">
      <w:pPr>
        <w:pStyle w:val="ListParagraph"/>
        <w:numPr>
          <w:ilvl w:val="1"/>
          <w:numId w:val="45"/>
        </w:numPr>
      </w:pPr>
      <w:r>
        <w:t>Python 2.7</w:t>
      </w:r>
      <w:r>
        <w:t>………......</w:t>
      </w:r>
      <w:r>
        <w:t>.</w:t>
      </w:r>
      <w:r>
        <w:t>.................................................................................................................X</w:t>
      </w:r>
    </w:p>
    <w:p w14:paraId="501B09F6" w14:textId="46C935C6" w:rsidR="0089166F" w:rsidRDefault="0089166F" w:rsidP="00BA28AA">
      <w:pPr>
        <w:pStyle w:val="ListParagraph"/>
        <w:numPr>
          <w:ilvl w:val="1"/>
          <w:numId w:val="45"/>
        </w:numPr>
      </w:pPr>
      <w:r>
        <w:t>Web-Based API’s……</w:t>
      </w:r>
      <w:r>
        <w:t>………………………………………………………………………………………………………….…X</w:t>
      </w:r>
    </w:p>
    <w:p w14:paraId="2941482B" w14:textId="6122B946" w:rsidR="002A1011" w:rsidRDefault="002A1011" w:rsidP="002A1011"/>
    <w:p w14:paraId="38252CB2" w14:textId="77777777" w:rsidR="003D314B" w:rsidRDefault="003D314B" w:rsidP="0005062A">
      <w:pPr>
        <w:pStyle w:val="Logo"/>
        <w:tabs>
          <w:tab w:val="left" w:pos="6282"/>
        </w:tabs>
        <w:ind w:left="0"/>
        <w:jc w:val="left"/>
      </w:pPr>
    </w:p>
    <w:p w14:paraId="73972685" w14:textId="271815EE" w:rsidR="005904AB" w:rsidRPr="005904AB" w:rsidRDefault="005904AB" w:rsidP="0089166F">
      <w:pPr>
        <w:spacing w:after="0"/>
        <w:ind w:left="0" w:right="0" w:firstLine="712"/>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5904AB">
      <w:pPr>
        <w:pStyle w:val="Heading1"/>
        <w:ind w:left="0"/>
      </w:pPr>
    </w:p>
    <w:p w14:paraId="4FC5F597" w14:textId="7CADFC3B" w:rsidR="005904AB" w:rsidRPr="009C6037" w:rsidRDefault="005904AB" w:rsidP="005904AB">
      <w:pPr>
        <w:pStyle w:val="Heading1"/>
        <w:ind w:left="0"/>
      </w:pPr>
      <w:r>
        <w:t>section 1: hardware</w:t>
      </w:r>
    </w:p>
    <w:p w14:paraId="7891FDED"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3C76390" w14:textId="7D598505" w:rsidR="005904AB" w:rsidRDefault="005904AB" w:rsidP="00BA28AA">
      <w:pPr>
        <w:pStyle w:val="Heading2"/>
        <w:numPr>
          <w:ilvl w:val="1"/>
          <w:numId w:val="41"/>
        </w:numPr>
      </w:pPr>
      <w:r>
        <w:t>nao robot</w:t>
      </w:r>
    </w:p>
    <w:p w14:paraId="2C0635B1" w14:textId="450E9452" w:rsidR="005904AB" w:rsidRDefault="000632CF" w:rsidP="000632CF">
      <w:pPr>
        <w:ind w:left="0" w:firstLine="360"/>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BA28AA">
      <w:pPr>
        <w:pStyle w:val="Heading2"/>
        <w:numPr>
          <w:ilvl w:val="1"/>
          <w:numId w:val="41"/>
        </w:numPr>
      </w:pPr>
      <w:r>
        <w:t>windows desktop</w:t>
      </w:r>
    </w:p>
    <w:p w14:paraId="7A785E47" w14:textId="77777777" w:rsidR="00BF1FC4" w:rsidRDefault="00BF1FC4" w:rsidP="00BF1FC4">
      <w:pPr>
        <w:ind w:left="0" w:firstLine="360"/>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BF1FC4">
      <w:pPr>
        <w:ind w:left="0"/>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bookmarkStart w:id="48" w:name="_GoBack"/>
      <w:bookmarkEnd w:id="48"/>
    </w:p>
    <w:p w14:paraId="2A6FBD64" w14:textId="77777777" w:rsidR="005904AB" w:rsidRDefault="005904AB" w:rsidP="005904AB"/>
    <w:p w14:paraId="657B315B" w14:textId="5F4B2683" w:rsidR="005904AB" w:rsidRPr="009C6037" w:rsidRDefault="005904AB" w:rsidP="005904AB">
      <w:pPr>
        <w:pStyle w:val="Heading1"/>
        <w:ind w:left="0"/>
      </w:pPr>
      <w:r>
        <w:t>section 2: software</w:t>
      </w:r>
    </w:p>
    <w:p w14:paraId="4221670B"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67AFBEC" w14:textId="092CC30B" w:rsidR="005904AB" w:rsidRDefault="005904AB" w:rsidP="00BA28AA">
      <w:pPr>
        <w:pStyle w:val="Heading2"/>
        <w:numPr>
          <w:ilvl w:val="1"/>
          <w:numId w:val="42"/>
        </w:numPr>
      </w:pPr>
      <w:r>
        <w:t>choregraphe</w:t>
      </w:r>
    </w:p>
    <w:p w14:paraId="2A4A3B70" w14:textId="77777777" w:rsidR="0089166F" w:rsidRPr="0089166F" w:rsidRDefault="0089166F" w:rsidP="0089166F"/>
    <w:p w14:paraId="73F4879A" w14:textId="45E40EEF" w:rsidR="0089166F" w:rsidRPr="0089166F" w:rsidRDefault="0089166F" w:rsidP="00BA28AA">
      <w:pPr>
        <w:pStyle w:val="Heading2"/>
        <w:numPr>
          <w:ilvl w:val="1"/>
          <w:numId w:val="42"/>
        </w:numPr>
      </w:pPr>
      <w:r>
        <w:t>documentation</w:t>
      </w:r>
    </w:p>
    <w:p w14:paraId="071F47EE" w14:textId="77777777" w:rsidR="005904AB" w:rsidRDefault="005904AB" w:rsidP="005904AB">
      <w:pPr>
        <w:ind w:left="0"/>
      </w:pPr>
    </w:p>
    <w:p w14:paraId="4A6AFE08" w14:textId="77777777" w:rsidR="005904AB" w:rsidRDefault="005904AB" w:rsidP="005904AB">
      <w:pPr>
        <w:ind w:left="0"/>
      </w:pPr>
    </w:p>
    <w:p w14:paraId="2E60DFDB" w14:textId="09452A50" w:rsidR="005904AB" w:rsidRPr="009C6037" w:rsidRDefault="005904AB" w:rsidP="005904AB">
      <w:pPr>
        <w:pStyle w:val="Heading1"/>
        <w:ind w:left="0"/>
      </w:pPr>
      <w:r>
        <w:t>section 3: programming tools</w:t>
      </w:r>
    </w:p>
    <w:p w14:paraId="55789AEA"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0EDBF25B" w14:textId="0CD5495F" w:rsidR="005904AB" w:rsidRDefault="005904AB" w:rsidP="00BA28AA">
      <w:pPr>
        <w:pStyle w:val="Heading2"/>
        <w:numPr>
          <w:ilvl w:val="1"/>
          <w:numId w:val="43"/>
        </w:numPr>
      </w:pPr>
      <w:r>
        <w:t>python 2.7</w:t>
      </w:r>
    </w:p>
    <w:p w14:paraId="26ED3D64" w14:textId="77777777" w:rsidR="005904AB" w:rsidRDefault="005904AB" w:rsidP="005904AB">
      <w:pPr>
        <w:ind w:left="0"/>
      </w:pPr>
    </w:p>
    <w:p w14:paraId="7658DEDF" w14:textId="359A0FDA" w:rsidR="005904AB" w:rsidRDefault="005904AB" w:rsidP="00BA28AA">
      <w:pPr>
        <w:pStyle w:val="Heading2"/>
        <w:numPr>
          <w:ilvl w:val="1"/>
          <w:numId w:val="43"/>
        </w:numPr>
      </w:pPr>
      <w:r>
        <w:lastRenderedPageBreak/>
        <w:t>web-based api’s</w:t>
      </w:r>
    </w:p>
    <w:p w14:paraId="56173BF8" w14:textId="599A3A3E" w:rsidR="005904AB" w:rsidRDefault="005904AB" w:rsidP="005904AB">
      <w:pPr>
        <w:pStyle w:val="Heading2"/>
      </w:pPr>
    </w:p>
    <w:p w14:paraId="1BC16638" w14:textId="77777777" w:rsidR="005904AB" w:rsidRPr="005904AB" w:rsidRDefault="005904AB" w:rsidP="005904AB"/>
    <w:p w14:paraId="376D75DC" w14:textId="77777777" w:rsidR="005904AB" w:rsidRDefault="005904AB" w:rsidP="005904AB">
      <w:pPr>
        <w:ind w:left="0"/>
      </w:pPr>
    </w:p>
    <w:p w14:paraId="671B5507" w14:textId="77777777" w:rsidR="005904AB" w:rsidRPr="005904AB" w:rsidRDefault="005904AB" w:rsidP="005904AB">
      <w:pPr>
        <w:ind w:left="0"/>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w:lastRenderedPageBreak/>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&#13;&#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t>CONTENTS</w:t>
      </w:r>
    </w:p>
    <w:p w14:paraId="46A55509" w14:textId="32E021BD" w:rsidR="002A1011" w:rsidRDefault="002A1011" w:rsidP="002A1011">
      <w:r>
        <w:t xml:space="preserve">Section 1: </w:t>
      </w:r>
      <w:r w:rsidR="00AD000F" w:rsidRPr="00AD000F">
        <w:t>Unit Testing</w:t>
      </w:r>
      <w:r>
        <w:t>………………</w:t>
      </w:r>
      <w:r w:rsidR="00AD000F">
        <w:t>………</w:t>
      </w:r>
      <w:r>
        <w:t>…………………………………………………………………………………………………..X</w:t>
      </w:r>
    </w:p>
    <w:p w14:paraId="4FBC16F5" w14:textId="4D73810D" w:rsidR="002A1011" w:rsidRDefault="0089166F" w:rsidP="00BA28AA">
      <w:pPr>
        <w:pStyle w:val="ListParagraph"/>
        <w:numPr>
          <w:ilvl w:val="1"/>
          <w:numId w:val="46"/>
        </w:numPr>
      </w:pPr>
      <w:r>
        <w:t>Behavior Development Testing.....</w:t>
      </w:r>
      <w:r w:rsidR="002A1011">
        <w:t>.................................................</w:t>
      </w:r>
      <w:r w:rsidR="000632CF">
        <w:t>...............................</w:t>
      </w:r>
      <w:r w:rsidR="002A1011">
        <w:t>...........X</w:t>
      </w:r>
    </w:p>
    <w:p w14:paraId="3F483766" w14:textId="785B781A" w:rsidR="0089166F" w:rsidRDefault="0089166F" w:rsidP="00BA28AA">
      <w:pPr>
        <w:pStyle w:val="ListParagraph"/>
        <w:numPr>
          <w:ilvl w:val="1"/>
          <w:numId w:val="46"/>
        </w:numPr>
      </w:pPr>
      <w:r>
        <w:t>Integration Testing…………………………………………………………………………………………………</w:t>
      </w:r>
      <w:r w:rsidR="000632CF">
        <w:t>..</w:t>
      </w:r>
      <w:r>
        <w:t>………….X</w:t>
      </w:r>
    </w:p>
    <w:p w14:paraId="7DC982ED" w14:textId="53A9F6AC" w:rsidR="002A1011" w:rsidRDefault="002A1011" w:rsidP="002A1011">
      <w:r>
        <w:t xml:space="preserve">Section 2: </w:t>
      </w:r>
      <w:r w:rsidR="002F4A37">
        <w:t>System Testing</w:t>
      </w:r>
      <w:r>
        <w:t>…</w:t>
      </w:r>
      <w:r w:rsidR="002F4A37">
        <w:t>….</w:t>
      </w:r>
      <w:r>
        <w:t>………………………………………………………………………………………………………………..X</w:t>
      </w:r>
    </w:p>
    <w:p w14:paraId="36B0BAB4" w14:textId="4A492A9F" w:rsidR="002A1011" w:rsidRDefault="002A1011" w:rsidP="002A1011">
      <w:r>
        <w:tab/>
        <w:t>2.</w:t>
      </w:r>
      <w:r w:rsidR="002F4A37">
        <w:t>1</w:t>
      </w:r>
      <w:r>
        <w:t xml:space="preserve"> </w:t>
      </w:r>
      <w:r w:rsidR="0089166F">
        <w:t>Verbal Command Testing...............</w:t>
      </w:r>
      <w:r>
        <w:t>...........................................................................................X</w:t>
      </w:r>
    </w:p>
    <w:p w14:paraId="6F839248" w14:textId="63839861" w:rsidR="002F4A37" w:rsidRDefault="002F4A37" w:rsidP="002F4A37">
      <w:r>
        <w:t>Section 3: User Testing…….…………….……………………………………………………………………………………………………..X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Scenarios…………………………………………………………………………………………………………………..X</w:t>
      </w:r>
    </w:p>
    <w:p w14:paraId="52863C9F" w14:textId="5C32992B" w:rsidR="002F4A37" w:rsidRDefault="002F4A37" w:rsidP="002F4A37">
      <w:r>
        <w:tab/>
        <w:t xml:space="preserve">4.1 </w:t>
      </w:r>
      <w:r w:rsidR="000632CF">
        <w:t>Commands………</w:t>
      </w:r>
      <w:r>
        <w:t>.......................................................................................................................X</w:t>
      </w:r>
    </w:p>
    <w:p w14:paraId="1C2B0015" w14:textId="07DA394B" w:rsidR="000632CF" w:rsidRDefault="000632CF" w:rsidP="002F4A37">
      <w:r>
        <w:lastRenderedPageBreak/>
        <w:tab/>
        <w:t>4.2 Questions…………………………………………………………………………………………………………………………….X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 xml:space="preserve">reliability before connecting it to </w:t>
      </w:r>
      <w:r>
        <w:lastRenderedPageBreak/>
        <w:t>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&#13;&#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1784F5DB" w:rsidR="00C81CFB" w:rsidRDefault="00C81CFB" w:rsidP="00C81CFB"/>
    <w:p w14:paraId="62D88236" w14:textId="77777777" w:rsidR="002A1011" w:rsidRDefault="002A1011" w:rsidP="00C81CFB"/>
    <w:p w14:paraId="12B4C035" w14:textId="0B9C7EF0" w:rsidR="00C81CFB" w:rsidRPr="009C6037" w:rsidRDefault="00AD000F" w:rsidP="004D6D33">
      <w:pPr>
        <w:pStyle w:val="Heading1"/>
        <w:ind w:left="0"/>
      </w:pPr>
      <w:r>
        <w:lastRenderedPageBreak/>
        <w:t xml:space="preserve">section 4: </w:t>
      </w:r>
      <w:r w:rsidR="00C81CFB">
        <w:t>Testing scenarios</w:t>
      </w:r>
    </w:p>
    <w:p w14:paraId="3190D364" w14:textId="07A6064B"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6D5903A0" w:rsidR="004D6D33" w:rsidRPr="004D6D33" w:rsidRDefault="009A0C18" w:rsidP="004D6D33">
      <w:pPr>
        <w:pStyle w:val="Heading2"/>
        <w:ind w:left="0"/>
      </w:pPr>
      <w:r>
        <w:t xml:space="preserve">4.1 </w:t>
      </w:r>
      <w:r w:rsidR="004D6D33">
        <w:t>commands</w:t>
      </w:r>
    </w:p>
    <w:p w14:paraId="38111B84" w14:textId="0F45722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Robot: [Turns head right]</w:t>
      </w:r>
    </w:p>
    <w:p w14:paraId="7E90C6A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4D6D33">
      <w:pPr>
        <w:pStyle w:val="Heading2"/>
        <w:ind w:left="0"/>
      </w:pPr>
      <w:r>
        <w:t xml:space="preserve">4.2 </w:t>
      </w:r>
      <w:r w:rsidR="004D6D33">
        <w:t>questions</w:t>
      </w:r>
    </w:p>
    <w:p w14:paraId="3CD65558" w14:textId="00653C01"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lastRenderedPageBreak/>
        <w:t>Mood Guesser</w:t>
      </w:r>
    </w:p>
    <w:p w14:paraId="1403DA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[Returns time from worldtimeAPI]</w:t>
      </w:r>
    </w:p>
    <w:p w14:paraId="2379CCDB" w14:textId="77777777" w:rsidR="00C81CFB" w:rsidRPr="00C81CFB" w:rsidRDefault="00C81CFB" w:rsidP="00C81CFB"/>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&#13;&#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&#13;&#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FC6345">
      <w:pPr>
        <w:ind w:firstLine="648"/>
      </w:pPr>
      <w:r>
        <w:t>Additional Specifications:</w:t>
      </w:r>
    </w:p>
    <w:p w14:paraId="14140F63" w14:textId="77777777" w:rsidR="00DA3D5D" w:rsidRDefault="00DA3D5D" w:rsidP="00BA28AA">
      <w:pPr>
        <w:pStyle w:val="ListParagraph"/>
        <w:numPr>
          <w:ilvl w:val="0"/>
          <w:numId w:val="14"/>
        </w:numPr>
      </w:pPr>
      <w:r>
        <w:t>Dimensions: 22.6 x 10.8 x 12.2 inches (574 x 311 x 275 mm)</w:t>
      </w:r>
    </w:p>
    <w:p w14:paraId="609EFAF1" w14:textId="77777777" w:rsidR="00DA3D5D" w:rsidRDefault="00DA3D5D" w:rsidP="00BA28AA">
      <w:pPr>
        <w:pStyle w:val="ListParagraph"/>
        <w:numPr>
          <w:ilvl w:val="0"/>
          <w:numId w:val="14"/>
        </w:numPr>
      </w:pPr>
      <w:r>
        <w:t>Weight: 12.08 pounds (5.48 kg)</w:t>
      </w:r>
    </w:p>
    <w:p w14:paraId="4E0DCF4F" w14:textId="77777777" w:rsidR="00DA3D5D" w:rsidRDefault="00DA3D5D" w:rsidP="00BA28AA">
      <w:pPr>
        <w:pStyle w:val="ListParagraph"/>
        <w:numPr>
          <w:ilvl w:val="0"/>
          <w:numId w:val="14"/>
        </w:numPr>
      </w:pPr>
      <w:r>
        <w:t>Autonomous Battery Life: 60 minutes active use, 90 minutes stationary use</w:t>
      </w:r>
    </w:p>
    <w:p w14:paraId="02D6E8CA" w14:textId="77777777" w:rsidR="00DA3D5D" w:rsidRDefault="00DA3D5D" w:rsidP="00BA28AA">
      <w:pPr>
        <w:pStyle w:val="ListParagraph"/>
        <w:numPr>
          <w:ilvl w:val="0"/>
          <w:numId w:val="14"/>
        </w:numPr>
      </w:pPr>
      <w:r>
        <w:t>Operating System: Linux-Based NAOqi 2.8 (Linux Distro: Gentoo)</w:t>
      </w:r>
    </w:p>
    <w:p w14:paraId="09AD2DC1" w14:textId="77777777" w:rsidR="00DA3D5D" w:rsidRDefault="00DA3D5D" w:rsidP="00BA28AA">
      <w:pPr>
        <w:pStyle w:val="ListParagraph"/>
        <w:numPr>
          <w:ilvl w:val="0"/>
          <w:numId w:val="14"/>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BA28AA">
      <w:pPr>
        <w:pStyle w:val="ListParagraph"/>
        <w:numPr>
          <w:ilvl w:val="0"/>
          <w:numId w:val="2"/>
        </w:numPr>
      </w:pPr>
      <w:r>
        <w:t>“Can you do my homework?”</w:t>
      </w:r>
    </w:p>
    <w:p w14:paraId="7EC11FB3" w14:textId="77777777" w:rsidR="00DA3D5D" w:rsidRDefault="00DA3D5D" w:rsidP="00BA28AA">
      <w:pPr>
        <w:pStyle w:val="ListParagraph"/>
        <w:numPr>
          <w:ilvl w:val="0"/>
          <w:numId w:val="2"/>
        </w:numPr>
      </w:pPr>
      <w:r>
        <w:t>“Can you do my work?”</w:t>
      </w:r>
    </w:p>
    <w:p w14:paraId="51EA091E" w14:textId="77777777" w:rsidR="00DA3D5D" w:rsidRDefault="00DA3D5D" w:rsidP="00BA28AA">
      <w:pPr>
        <w:pStyle w:val="ListParagraph"/>
        <w:numPr>
          <w:ilvl w:val="0"/>
          <w:numId w:val="2"/>
        </w:numPr>
      </w:pPr>
      <w:r>
        <w:t>“Can you do my math homework?”</w:t>
      </w:r>
    </w:p>
    <w:p w14:paraId="1A6C9DBD" w14:textId="77777777" w:rsidR="00DA3D5D" w:rsidRDefault="00DA3D5D" w:rsidP="00BA28AA">
      <w:pPr>
        <w:pStyle w:val="ListParagraph"/>
        <w:numPr>
          <w:ilvl w:val="0"/>
          <w:numId w:val="2"/>
        </w:numPr>
      </w:pPr>
      <w:r>
        <w:t>“Can you do my Computer Science homework?”</w:t>
      </w:r>
    </w:p>
    <w:p w14:paraId="53EC2D55" w14:textId="77777777" w:rsidR="00DA3D5D" w:rsidRDefault="00DA3D5D" w:rsidP="00BA28AA">
      <w:pPr>
        <w:pStyle w:val="ListParagraph"/>
        <w:numPr>
          <w:ilvl w:val="0"/>
          <w:numId w:val="2"/>
        </w:numPr>
      </w:pPr>
      <w:r>
        <w:t>Can you do my CS homework?”</w:t>
      </w:r>
    </w:p>
    <w:p w14:paraId="2693EF45" w14:textId="77777777" w:rsidR="00DA3D5D" w:rsidRDefault="00DA3D5D" w:rsidP="00BA28AA">
      <w:pPr>
        <w:pStyle w:val="ListParagraph"/>
        <w:numPr>
          <w:ilvl w:val="0"/>
          <w:numId w:val="2"/>
        </w:numPr>
      </w:pPr>
      <w:r>
        <w:t>“Can you code for me?”</w:t>
      </w:r>
    </w:p>
    <w:p w14:paraId="144EF84B" w14:textId="77777777" w:rsidR="00DA3D5D" w:rsidRDefault="00DA3D5D" w:rsidP="00BA28AA">
      <w:pPr>
        <w:pStyle w:val="ListParagraph"/>
        <w:numPr>
          <w:ilvl w:val="0"/>
          <w:numId w:val="2"/>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BA28AA">
      <w:pPr>
        <w:pStyle w:val="ListParagraph"/>
        <w:numPr>
          <w:ilvl w:val="0"/>
          <w:numId w:val="2"/>
        </w:numPr>
      </w:pPr>
      <w:r>
        <w:t>“Who is developing your programs?”</w:t>
      </w:r>
    </w:p>
    <w:p w14:paraId="3CAE91F6" w14:textId="77777777" w:rsidR="00DA3D5D" w:rsidRDefault="00DA3D5D" w:rsidP="00BA28AA">
      <w:pPr>
        <w:pStyle w:val="ListParagraph"/>
        <w:numPr>
          <w:ilvl w:val="0"/>
          <w:numId w:val="2"/>
        </w:numPr>
      </w:pPr>
      <w:r>
        <w:t>“Who is working on you?”</w:t>
      </w:r>
    </w:p>
    <w:p w14:paraId="10226482" w14:textId="77777777" w:rsidR="00DA3D5D" w:rsidRDefault="00DA3D5D" w:rsidP="00BA28AA">
      <w:pPr>
        <w:pStyle w:val="ListParagraph"/>
        <w:numPr>
          <w:ilvl w:val="0"/>
          <w:numId w:val="2"/>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BA28AA">
      <w:pPr>
        <w:pStyle w:val="ListParagraph"/>
        <w:numPr>
          <w:ilvl w:val="0"/>
          <w:numId w:val="3"/>
        </w:numPr>
      </w:pPr>
      <w:r>
        <w:t>“What is your favorite class?”</w:t>
      </w:r>
    </w:p>
    <w:p w14:paraId="6875E209" w14:textId="77777777" w:rsidR="00DA3D5D" w:rsidRDefault="00DA3D5D" w:rsidP="00BA28AA">
      <w:pPr>
        <w:pStyle w:val="ListParagraph"/>
        <w:numPr>
          <w:ilvl w:val="0"/>
          <w:numId w:val="3"/>
        </w:numPr>
      </w:pPr>
      <w:r>
        <w:t>“What is your favorite C.S. class?”</w:t>
      </w:r>
    </w:p>
    <w:p w14:paraId="0D6D7473" w14:textId="77777777" w:rsidR="00DA3D5D" w:rsidRDefault="00DA3D5D" w:rsidP="00BA28AA">
      <w:pPr>
        <w:pStyle w:val="ListParagraph"/>
        <w:numPr>
          <w:ilvl w:val="0"/>
          <w:numId w:val="3"/>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BA28AA">
      <w:pPr>
        <w:pStyle w:val="ListParagraph"/>
        <w:numPr>
          <w:ilvl w:val="0"/>
          <w:numId w:val="3"/>
        </w:numPr>
      </w:pPr>
      <w:r>
        <w:t>“Do you like any colors?”</w:t>
      </w:r>
    </w:p>
    <w:p w14:paraId="13406126" w14:textId="77777777" w:rsidR="00DA3D5D" w:rsidRDefault="00DA3D5D" w:rsidP="00BA28AA">
      <w:pPr>
        <w:pStyle w:val="ListParagraph"/>
        <w:numPr>
          <w:ilvl w:val="0"/>
          <w:numId w:val="3"/>
        </w:numPr>
      </w:pPr>
      <w:r>
        <w:t>“Do you have a favorite color?”</w:t>
      </w:r>
    </w:p>
    <w:p w14:paraId="27DBA534" w14:textId="77777777" w:rsidR="00DA3D5D" w:rsidRDefault="00DA3D5D" w:rsidP="00BA28AA">
      <w:pPr>
        <w:pStyle w:val="ListParagraph"/>
        <w:numPr>
          <w:ilvl w:val="0"/>
          <w:numId w:val="3"/>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BA28AA">
      <w:pPr>
        <w:pStyle w:val="ListParagraph"/>
        <w:numPr>
          <w:ilvl w:val="0"/>
          <w:numId w:val="3"/>
        </w:numPr>
      </w:pPr>
      <w:r>
        <w:t>“Who is your favorite professor?”</w:t>
      </w:r>
    </w:p>
    <w:p w14:paraId="73B1A74C" w14:textId="77777777" w:rsidR="00DA3D5D" w:rsidRDefault="00DA3D5D" w:rsidP="00BA28AA">
      <w:pPr>
        <w:pStyle w:val="ListParagraph"/>
        <w:numPr>
          <w:ilvl w:val="0"/>
          <w:numId w:val="3"/>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BA28AA">
      <w:pPr>
        <w:pStyle w:val="ListParagraph"/>
        <w:numPr>
          <w:ilvl w:val="0"/>
          <w:numId w:val="3"/>
        </w:numPr>
      </w:pPr>
      <w:r>
        <w:t>“Do you have a song you like?”</w:t>
      </w:r>
    </w:p>
    <w:p w14:paraId="6883F6F5" w14:textId="77777777" w:rsidR="00DA3D5D" w:rsidRDefault="00DA3D5D" w:rsidP="00BA28AA">
      <w:pPr>
        <w:pStyle w:val="ListParagraph"/>
        <w:numPr>
          <w:ilvl w:val="0"/>
          <w:numId w:val="3"/>
        </w:numPr>
      </w:pPr>
      <w:r>
        <w:t>“Do you like any songs?”</w:t>
      </w:r>
    </w:p>
    <w:p w14:paraId="29A60672" w14:textId="77777777" w:rsidR="00DA3D5D" w:rsidRDefault="00DA3D5D" w:rsidP="00BA28AA">
      <w:pPr>
        <w:pStyle w:val="ListParagraph"/>
        <w:numPr>
          <w:ilvl w:val="0"/>
          <w:numId w:val="3"/>
        </w:numPr>
      </w:pPr>
      <w:r>
        <w:t>“Do you like music?”</w:t>
      </w:r>
    </w:p>
    <w:p w14:paraId="61521D67" w14:textId="77777777" w:rsidR="00DA3D5D" w:rsidRDefault="00DA3D5D" w:rsidP="00BA28AA">
      <w:pPr>
        <w:pStyle w:val="ListParagraph"/>
        <w:numPr>
          <w:ilvl w:val="0"/>
          <w:numId w:val="3"/>
        </w:numPr>
      </w:pPr>
      <w:r>
        <w:t>“Do you have a favorite song?”</w:t>
      </w:r>
    </w:p>
    <w:p w14:paraId="263ED807" w14:textId="77777777" w:rsidR="00DA3D5D" w:rsidRDefault="00DA3D5D" w:rsidP="00BA28AA">
      <w:pPr>
        <w:pStyle w:val="ListParagraph"/>
        <w:numPr>
          <w:ilvl w:val="0"/>
          <w:numId w:val="3"/>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BA28AA">
      <w:pPr>
        <w:pStyle w:val="ListParagraph"/>
        <w:numPr>
          <w:ilvl w:val="0"/>
          <w:numId w:val="3"/>
        </w:numPr>
      </w:pPr>
      <w:r>
        <w:t>“How old are you?”</w:t>
      </w:r>
    </w:p>
    <w:p w14:paraId="4C52FC95" w14:textId="77777777" w:rsidR="00DA3D5D" w:rsidRDefault="00DA3D5D" w:rsidP="00BA28AA">
      <w:pPr>
        <w:pStyle w:val="ListParagraph"/>
        <w:numPr>
          <w:ilvl w:val="0"/>
          <w:numId w:val="3"/>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BA28AA">
      <w:pPr>
        <w:pStyle w:val="ListParagraph"/>
        <w:numPr>
          <w:ilvl w:val="0"/>
          <w:numId w:val="3"/>
        </w:numPr>
      </w:pPr>
      <w:r>
        <w:t>“Do you know any jokes?”</w:t>
      </w:r>
    </w:p>
    <w:p w14:paraId="105BC4CA" w14:textId="77777777" w:rsidR="00DA3D5D" w:rsidRDefault="00DA3D5D" w:rsidP="00BA28AA">
      <w:pPr>
        <w:pStyle w:val="ListParagraph"/>
        <w:numPr>
          <w:ilvl w:val="0"/>
          <w:numId w:val="3"/>
        </w:numPr>
      </w:pPr>
      <w:r>
        <w:t>“Tell me a joke.”</w:t>
      </w:r>
    </w:p>
    <w:p w14:paraId="2B993A6C" w14:textId="77777777" w:rsidR="00DA3D5D" w:rsidRDefault="00DA3D5D" w:rsidP="00BA28AA">
      <w:pPr>
        <w:pStyle w:val="ListParagraph"/>
        <w:numPr>
          <w:ilvl w:val="0"/>
          <w:numId w:val="3"/>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BA28AA">
      <w:pPr>
        <w:pStyle w:val="ListParagraph"/>
        <w:numPr>
          <w:ilvl w:val="0"/>
          <w:numId w:val="3"/>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BA28AA">
      <w:pPr>
        <w:pStyle w:val="ListParagraph"/>
        <w:numPr>
          <w:ilvl w:val="0"/>
          <w:numId w:val="3"/>
        </w:numPr>
      </w:pPr>
      <w:r>
        <w:t>“Sing the [national] anthem.”</w:t>
      </w:r>
    </w:p>
    <w:p w14:paraId="19C4A193" w14:textId="77777777" w:rsidR="00DA3D5D" w:rsidRDefault="00DA3D5D" w:rsidP="00BA28AA">
      <w:pPr>
        <w:pStyle w:val="ListParagraph"/>
        <w:numPr>
          <w:ilvl w:val="0"/>
          <w:numId w:val="3"/>
        </w:numPr>
      </w:pPr>
      <w:r>
        <w:t>“Sing [national] anthem.”</w:t>
      </w:r>
    </w:p>
    <w:p w14:paraId="27775387" w14:textId="77777777" w:rsidR="00DA3D5D" w:rsidRDefault="00DA3D5D" w:rsidP="00BA28AA">
      <w:pPr>
        <w:pStyle w:val="ListParagraph"/>
        <w:numPr>
          <w:ilvl w:val="0"/>
          <w:numId w:val="3"/>
        </w:numPr>
      </w:pPr>
      <w:r>
        <w:t>“Can you sing the [national] anthem?”</w:t>
      </w:r>
    </w:p>
    <w:p w14:paraId="27CC34B1" w14:textId="77777777" w:rsidR="00DA3D5D" w:rsidRDefault="00DA3D5D" w:rsidP="00BA28AA">
      <w:pPr>
        <w:pStyle w:val="ListParagraph"/>
        <w:numPr>
          <w:ilvl w:val="0"/>
          <w:numId w:val="3"/>
        </w:numPr>
      </w:pPr>
      <w:r>
        <w:t>“Do you know the [national] anthem?”</w:t>
      </w:r>
    </w:p>
    <w:p w14:paraId="600E2B30" w14:textId="77777777" w:rsidR="00DA3D5D" w:rsidRDefault="00DA3D5D" w:rsidP="00BA28AA">
      <w:pPr>
        <w:pStyle w:val="ListParagraph"/>
        <w:numPr>
          <w:ilvl w:val="0"/>
          <w:numId w:val="3"/>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BA28AA">
      <w:pPr>
        <w:pStyle w:val="ListParagraph"/>
        <w:numPr>
          <w:ilvl w:val="0"/>
          <w:numId w:val="3"/>
        </w:numPr>
      </w:pPr>
      <w:r>
        <w:t>“What time is it?”</w:t>
      </w:r>
    </w:p>
    <w:p w14:paraId="42C7B4CB" w14:textId="77777777" w:rsidR="00DA3D5D" w:rsidRDefault="00DA3D5D" w:rsidP="00BA28AA">
      <w:pPr>
        <w:pStyle w:val="ListParagraph"/>
        <w:numPr>
          <w:ilvl w:val="0"/>
          <w:numId w:val="3"/>
        </w:numPr>
      </w:pPr>
      <w:r>
        <w:t>“Do you know the time?”</w:t>
      </w:r>
    </w:p>
    <w:p w14:paraId="026FAEAF" w14:textId="77777777" w:rsidR="00DA3D5D" w:rsidRDefault="00DA3D5D" w:rsidP="00BA28AA">
      <w:pPr>
        <w:pStyle w:val="ListParagraph"/>
        <w:numPr>
          <w:ilvl w:val="0"/>
          <w:numId w:val="3"/>
        </w:numPr>
      </w:pPr>
      <w:r>
        <w:t>“Can you tell me the time?”</w:t>
      </w:r>
    </w:p>
    <w:p w14:paraId="118D285F" w14:textId="77777777" w:rsidR="00DA3D5D" w:rsidRDefault="00DA3D5D" w:rsidP="00BA28AA">
      <w:pPr>
        <w:pStyle w:val="ListParagraph"/>
        <w:numPr>
          <w:ilvl w:val="0"/>
          <w:numId w:val="3"/>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BA28AA">
      <w:pPr>
        <w:pStyle w:val="ListParagraph"/>
        <w:numPr>
          <w:ilvl w:val="0"/>
          <w:numId w:val="4"/>
        </w:numPr>
      </w:pPr>
      <w:r>
        <w:lastRenderedPageBreak/>
        <w:t>“Tell me about a movie.”</w:t>
      </w:r>
    </w:p>
    <w:p w14:paraId="62389F76" w14:textId="77777777" w:rsidR="00DA3D5D" w:rsidRDefault="00DA3D5D" w:rsidP="00BA28AA">
      <w:pPr>
        <w:pStyle w:val="ListParagraph"/>
        <w:numPr>
          <w:ilvl w:val="0"/>
          <w:numId w:val="4"/>
        </w:numPr>
      </w:pPr>
      <w:r>
        <w:t>“Do you know any movies?</w:t>
      </w:r>
    </w:p>
    <w:p w14:paraId="314A4F87" w14:textId="77777777" w:rsidR="00DA3D5D" w:rsidRDefault="00DA3D5D" w:rsidP="00BA28AA">
      <w:pPr>
        <w:pStyle w:val="ListParagraph"/>
        <w:numPr>
          <w:ilvl w:val="0"/>
          <w:numId w:val="4"/>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r>
              <w:t>C</w:t>
            </w:r>
            <w:r w:rsidRPr="00DA3D5D">
              <w:t>happie</w:t>
            </w:r>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BA28AA">
      <w:pPr>
        <w:pStyle w:val="ListParagraph"/>
        <w:numPr>
          <w:ilvl w:val="0"/>
          <w:numId w:val="4"/>
        </w:numPr>
      </w:pPr>
      <w:r>
        <w:t>“What is the current temperature of Ellensburg?”</w:t>
      </w:r>
    </w:p>
    <w:p w14:paraId="4559C5FA" w14:textId="77777777" w:rsidR="00DA3D5D" w:rsidRDefault="00DA3D5D" w:rsidP="00BA28AA">
      <w:pPr>
        <w:pStyle w:val="ListParagraph"/>
        <w:numPr>
          <w:ilvl w:val="0"/>
          <w:numId w:val="4"/>
        </w:numPr>
      </w:pPr>
      <w:r>
        <w:t>“What’s the current temperature?”</w:t>
      </w:r>
    </w:p>
    <w:p w14:paraId="200CD7D9" w14:textId="77777777" w:rsidR="00DA3D5D" w:rsidRDefault="00DA3D5D" w:rsidP="00BA28AA">
      <w:pPr>
        <w:pStyle w:val="ListParagraph"/>
        <w:numPr>
          <w:ilvl w:val="0"/>
          <w:numId w:val="4"/>
        </w:numPr>
      </w:pPr>
      <w:r>
        <w:t>“What is the temperature?”</w:t>
      </w:r>
    </w:p>
    <w:p w14:paraId="27C15303" w14:textId="77777777" w:rsidR="00DA3D5D" w:rsidRDefault="00DA3D5D" w:rsidP="00BA28AA">
      <w:pPr>
        <w:pStyle w:val="ListParagraph"/>
        <w:numPr>
          <w:ilvl w:val="0"/>
          <w:numId w:val="4"/>
        </w:numPr>
      </w:pPr>
      <w:r>
        <w:t>“How hot is it outside?”</w:t>
      </w:r>
    </w:p>
    <w:p w14:paraId="3E9A4FE4" w14:textId="77777777" w:rsidR="00DA3D5D" w:rsidRDefault="00DA3D5D" w:rsidP="00BA28AA">
      <w:pPr>
        <w:pStyle w:val="ListParagraph"/>
        <w:numPr>
          <w:ilvl w:val="0"/>
          <w:numId w:val="4"/>
        </w:numPr>
      </w:pPr>
      <w:r>
        <w:t>“How cold is it outside?”</w:t>
      </w:r>
    </w:p>
    <w:p w14:paraId="40F7A157" w14:textId="77777777" w:rsidR="00DA3D5D" w:rsidRDefault="00DA3D5D" w:rsidP="00BA28AA">
      <w:pPr>
        <w:pStyle w:val="ListParagraph"/>
        <w:numPr>
          <w:ilvl w:val="0"/>
          <w:numId w:val="4"/>
        </w:numPr>
      </w:pPr>
      <w:r>
        <w:t>“How hot is it?”</w:t>
      </w:r>
    </w:p>
    <w:p w14:paraId="76F55354" w14:textId="77777777" w:rsidR="00DA3D5D" w:rsidRDefault="00DA3D5D" w:rsidP="00BA28AA">
      <w:pPr>
        <w:pStyle w:val="ListParagraph"/>
        <w:numPr>
          <w:ilvl w:val="0"/>
          <w:numId w:val="4"/>
        </w:numPr>
      </w:pPr>
      <w:r>
        <w:t>“How cold is it?”</w:t>
      </w:r>
    </w:p>
    <w:p w14:paraId="3C8ABDB8" w14:textId="77777777" w:rsidR="00DA3D5D" w:rsidRDefault="00DA3D5D" w:rsidP="00BA28AA">
      <w:pPr>
        <w:pStyle w:val="ListParagraph"/>
        <w:numPr>
          <w:ilvl w:val="0"/>
          <w:numId w:val="4"/>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BA28AA">
      <w:pPr>
        <w:pStyle w:val="ListParagraph"/>
        <w:numPr>
          <w:ilvl w:val="0"/>
          <w:numId w:val="4"/>
        </w:numPr>
      </w:pPr>
      <w:r>
        <w:t>“What should I wear outside today?”</w:t>
      </w:r>
    </w:p>
    <w:p w14:paraId="743E95EE" w14:textId="77777777" w:rsidR="00DA3D5D" w:rsidRDefault="00DA3D5D" w:rsidP="00BA28AA">
      <w:pPr>
        <w:pStyle w:val="ListParagraph"/>
        <w:numPr>
          <w:ilvl w:val="0"/>
          <w:numId w:val="4"/>
        </w:numPr>
      </w:pPr>
      <w:r>
        <w:t>“What should I wear outside?”</w:t>
      </w:r>
    </w:p>
    <w:p w14:paraId="200AB94F" w14:textId="77777777" w:rsidR="00DA3D5D" w:rsidRDefault="00DA3D5D" w:rsidP="00BA28AA">
      <w:pPr>
        <w:pStyle w:val="ListParagraph"/>
        <w:numPr>
          <w:ilvl w:val="0"/>
          <w:numId w:val="4"/>
        </w:numPr>
      </w:pPr>
      <w:r>
        <w:t>“Should I wear a jacket today?”</w:t>
      </w:r>
    </w:p>
    <w:p w14:paraId="5673CA43" w14:textId="77777777" w:rsidR="00DA3D5D" w:rsidRDefault="00DA3D5D" w:rsidP="00BA28AA">
      <w:pPr>
        <w:pStyle w:val="ListParagraph"/>
        <w:numPr>
          <w:ilvl w:val="0"/>
          <w:numId w:val="4"/>
        </w:numPr>
      </w:pPr>
      <w:r>
        <w:lastRenderedPageBreak/>
        <w:t>“Should I wear a jacket?”</w:t>
      </w:r>
    </w:p>
    <w:p w14:paraId="33235FE1" w14:textId="77777777" w:rsidR="00DA3D5D" w:rsidRDefault="00DA3D5D" w:rsidP="00BA28AA">
      <w:pPr>
        <w:pStyle w:val="ListParagraph"/>
        <w:numPr>
          <w:ilvl w:val="0"/>
          <w:numId w:val="4"/>
        </w:numPr>
      </w:pPr>
      <w:r>
        <w:t>“What should I wear today?”</w:t>
      </w:r>
    </w:p>
    <w:p w14:paraId="6F221805" w14:textId="77777777" w:rsidR="00DA3D5D" w:rsidRDefault="00DA3D5D" w:rsidP="00BA28AA">
      <w:pPr>
        <w:pStyle w:val="ListParagraph"/>
        <w:numPr>
          <w:ilvl w:val="0"/>
          <w:numId w:val="4"/>
        </w:numPr>
      </w:pPr>
      <w:r>
        <w:t>“What should I wear?”</w:t>
      </w:r>
    </w:p>
    <w:p w14:paraId="0A007D7E" w14:textId="77777777" w:rsidR="00DA3D5D" w:rsidRDefault="00DA3D5D" w:rsidP="00BA28AA">
      <w:pPr>
        <w:pStyle w:val="ListParagraph"/>
        <w:numPr>
          <w:ilvl w:val="0"/>
          <w:numId w:val="4"/>
        </w:numPr>
      </w:pPr>
      <w:r>
        <w:t>“Do I need a jacket today?”</w:t>
      </w:r>
    </w:p>
    <w:p w14:paraId="4FDB000C" w14:textId="77777777" w:rsidR="00DA3D5D" w:rsidRDefault="00DA3D5D" w:rsidP="00BA28AA">
      <w:pPr>
        <w:pStyle w:val="ListParagraph"/>
        <w:numPr>
          <w:ilvl w:val="0"/>
          <w:numId w:val="4"/>
        </w:numPr>
      </w:pPr>
      <w:r>
        <w:t>“Do I need a jacket?”</w:t>
      </w:r>
    </w:p>
    <w:p w14:paraId="1F9DABD2" w14:textId="77777777" w:rsidR="00DA3D5D" w:rsidRDefault="00DA3D5D" w:rsidP="00BA28AA">
      <w:pPr>
        <w:pStyle w:val="ListParagraph"/>
        <w:numPr>
          <w:ilvl w:val="0"/>
          <w:numId w:val="4"/>
        </w:numPr>
      </w:pPr>
      <w:r>
        <w:t>“What clothing should I wear today?”</w:t>
      </w:r>
    </w:p>
    <w:p w14:paraId="7ED55A7F" w14:textId="77777777" w:rsidR="00DA3D5D" w:rsidRDefault="00DA3D5D" w:rsidP="00BA28AA">
      <w:pPr>
        <w:pStyle w:val="ListParagraph"/>
        <w:numPr>
          <w:ilvl w:val="0"/>
          <w:numId w:val="4"/>
        </w:numPr>
      </w:pPr>
      <w:r>
        <w:t>“What clothing should I wear?”</w:t>
      </w:r>
    </w:p>
    <w:p w14:paraId="59FDB7B7" w14:textId="77777777" w:rsidR="00DA3D5D" w:rsidRDefault="00DA3D5D" w:rsidP="00BA28AA">
      <w:pPr>
        <w:pStyle w:val="ListParagraph"/>
        <w:numPr>
          <w:ilvl w:val="0"/>
          <w:numId w:val="4"/>
        </w:numPr>
      </w:pPr>
      <w:r>
        <w:t>“What outfit should I wear today?”</w:t>
      </w:r>
    </w:p>
    <w:p w14:paraId="757DD1CD" w14:textId="77777777" w:rsidR="00DA3D5D" w:rsidRDefault="00DA3D5D" w:rsidP="00BA28AA">
      <w:pPr>
        <w:pStyle w:val="ListParagraph"/>
        <w:numPr>
          <w:ilvl w:val="0"/>
          <w:numId w:val="4"/>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BA28AA">
      <w:pPr>
        <w:pStyle w:val="ListParagraph"/>
        <w:numPr>
          <w:ilvl w:val="0"/>
          <w:numId w:val="6"/>
        </w:numPr>
      </w:pPr>
      <w:r>
        <w:t>“Can you guess how old I am?”</w:t>
      </w:r>
    </w:p>
    <w:p w14:paraId="2FCF4F66" w14:textId="77777777" w:rsidR="00DA3D5D" w:rsidRDefault="00DA3D5D" w:rsidP="00BA28AA">
      <w:pPr>
        <w:pStyle w:val="ListParagraph"/>
        <w:numPr>
          <w:ilvl w:val="0"/>
          <w:numId w:val="6"/>
        </w:numPr>
      </w:pPr>
      <w:r>
        <w:t>“Guess my age.”</w:t>
      </w:r>
    </w:p>
    <w:p w14:paraId="3F25C7CF" w14:textId="77777777" w:rsidR="00DA3D5D" w:rsidRDefault="00DA3D5D" w:rsidP="00BA28AA">
      <w:pPr>
        <w:pStyle w:val="ListParagraph"/>
        <w:numPr>
          <w:ilvl w:val="0"/>
          <w:numId w:val="6"/>
        </w:numPr>
      </w:pPr>
      <w:r>
        <w:t>“How old do you think I am?”</w:t>
      </w:r>
    </w:p>
    <w:p w14:paraId="276F1C2E" w14:textId="77777777" w:rsidR="00DA3D5D" w:rsidRDefault="00DA3D5D" w:rsidP="00BA28AA">
      <w:pPr>
        <w:pStyle w:val="ListParagraph"/>
        <w:numPr>
          <w:ilvl w:val="0"/>
          <w:numId w:val="6"/>
        </w:numPr>
      </w:pPr>
      <w:r>
        <w:t>“What is my age?”</w:t>
      </w:r>
    </w:p>
    <w:p w14:paraId="6C98CB3A" w14:textId="77777777" w:rsidR="00DA3D5D" w:rsidRDefault="00DA3D5D" w:rsidP="00BA28AA">
      <w:pPr>
        <w:pStyle w:val="ListParagraph"/>
        <w:numPr>
          <w:ilvl w:val="0"/>
          <w:numId w:val="6"/>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BA28AA">
      <w:pPr>
        <w:pStyle w:val="ListParagraph"/>
        <w:numPr>
          <w:ilvl w:val="0"/>
          <w:numId w:val="5"/>
        </w:numPr>
      </w:pPr>
      <w:r>
        <w:t>“Do you know me?”</w:t>
      </w:r>
    </w:p>
    <w:p w14:paraId="44B69F53" w14:textId="77777777" w:rsidR="00DA3D5D" w:rsidRDefault="00DA3D5D" w:rsidP="00BA28AA">
      <w:pPr>
        <w:pStyle w:val="ListParagraph"/>
        <w:numPr>
          <w:ilvl w:val="0"/>
          <w:numId w:val="5"/>
        </w:numPr>
      </w:pPr>
      <w:r>
        <w:t>“Do you remember me?”</w:t>
      </w:r>
    </w:p>
    <w:p w14:paraId="2D0AFE02" w14:textId="77777777" w:rsidR="00DA3D5D" w:rsidRDefault="00DA3D5D" w:rsidP="00BA28AA">
      <w:pPr>
        <w:pStyle w:val="ListParagraph"/>
        <w:numPr>
          <w:ilvl w:val="0"/>
          <w:numId w:val="5"/>
        </w:numPr>
      </w:pPr>
      <w:r>
        <w:t>“Do you know my name?”</w:t>
      </w:r>
    </w:p>
    <w:p w14:paraId="19BF57D0" w14:textId="77777777" w:rsidR="00DA3D5D" w:rsidRDefault="00DA3D5D" w:rsidP="00BA28AA">
      <w:pPr>
        <w:pStyle w:val="ListParagraph"/>
        <w:numPr>
          <w:ilvl w:val="0"/>
          <w:numId w:val="5"/>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A28AA">
      <w:pPr>
        <w:pStyle w:val="ListParagraph"/>
        <w:numPr>
          <w:ilvl w:val="0"/>
          <w:numId w:val="6"/>
        </w:numPr>
      </w:pPr>
      <w:r>
        <w:t>“Can you guess how I’m feeling?”</w:t>
      </w:r>
    </w:p>
    <w:p w14:paraId="02332783" w14:textId="77777777" w:rsidR="00DA3D5D" w:rsidRDefault="00DA3D5D" w:rsidP="00BA28AA">
      <w:pPr>
        <w:pStyle w:val="ListParagraph"/>
        <w:numPr>
          <w:ilvl w:val="0"/>
          <w:numId w:val="6"/>
        </w:numPr>
      </w:pPr>
      <w:r>
        <w:t>“Guess my mood.”</w:t>
      </w:r>
    </w:p>
    <w:p w14:paraId="7F7F7FFD" w14:textId="77777777" w:rsidR="00DA3D5D" w:rsidRDefault="00DA3D5D" w:rsidP="00BA28AA">
      <w:pPr>
        <w:pStyle w:val="ListParagraph"/>
        <w:numPr>
          <w:ilvl w:val="0"/>
          <w:numId w:val="6"/>
        </w:numPr>
      </w:pPr>
      <w:r>
        <w:t>“How do you think I’m feeling?”</w:t>
      </w:r>
    </w:p>
    <w:p w14:paraId="595DFDFA" w14:textId="77777777" w:rsidR="00DA3D5D" w:rsidRDefault="00DA3D5D" w:rsidP="00BA28AA">
      <w:pPr>
        <w:pStyle w:val="ListParagraph"/>
        <w:numPr>
          <w:ilvl w:val="0"/>
          <w:numId w:val="6"/>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A28AA">
      <w:pPr>
        <w:pStyle w:val="ListParagraph"/>
        <w:numPr>
          <w:ilvl w:val="0"/>
          <w:numId w:val="6"/>
        </w:numPr>
      </w:pPr>
      <w:r w:rsidRPr="00B50D78">
        <w:rPr>
          <w:b/>
        </w:rPr>
        <w:t>Happy</w:t>
      </w:r>
      <w:r>
        <w:t xml:space="preserve"> (NAO recognizes a wide smile).</w:t>
      </w:r>
    </w:p>
    <w:p w14:paraId="111DEC17" w14:textId="77777777" w:rsidR="00DA3D5D" w:rsidRDefault="00DA3D5D" w:rsidP="00BA28AA">
      <w:pPr>
        <w:pStyle w:val="ListParagraph"/>
        <w:numPr>
          <w:ilvl w:val="0"/>
          <w:numId w:val="6"/>
        </w:numPr>
      </w:pPr>
      <w:r w:rsidRPr="00B50D78">
        <w:rPr>
          <w:b/>
        </w:rPr>
        <w:t>Surprised</w:t>
      </w:r>
      <w:r>
        <w:t xml:space="preserve"> (NAO Recognizes a shocked looking face, categorized by a wide, open mouth).</w:t>
      </w:r>
    </w:p>
    <w:p w14:paraId="43F6E008" w14:textId="77777777" w:rsidR="00DA3D5D" w:rsidRDefault="00DA3D5D" w:rsidP="00BA28AA">
      <w:pPr>
        <w:pStyle w:val="ListParagraph"/>
        <w:numPr>
          <w:ilvl w:val="0"/>
          <w:numId w:val="6"/>
        </w:numPr>
      </w:pPr>
      <w:r w:rsidRPr="00B50D78">
        <w:rPr>
          <w:b/>
        </w:rPr>
        <w:t>Sad</w:t>
      </w:r>
      <w:r>
        <w:t xml:space="preserve"> (NAO recognizes a frown)</w:t>
      </w:r>
    </w:p>
    <w:p w14:paraId="70FD7D27" w14:textId="77777777" w:rsidR="00DA3D5D" w:rsidRPr="00917EB1" w:rsidRDefault="00DA3D5D" w:rsidP="00BA28AA">
      <w:pPr>
        <w:pStyle w:val="ListParagraph"/>
        <w:numPr>
          <w:ilvl w:val="0"/>
          <w:numId w:val="6"/>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A28AA">
      <w:pPr>
        <w:pStyle w:val="ListParagraph"/>
        <w:numPr>
          <w:ilvl w:val="0"/>
          <w:numId w:val="6"/>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BA28AA">
      <w:pPr>
        <w:pStyle w:val="ListParagraph"/>
        <w:numPr>
          <w:ilvl w:val="0"/>
          <w:numId w:val="7"/>
        </w:numPr>
      </w:pPr>
      <w:r>
        <w:t>“Jazz hands.”</w:t>
      </w:r>
    </w:p>
    <w:p w14:paraId="36DEA52E" w14:textId="77777777" w:rsidR="00DA3D5D" w:rsidRDefault="00DA3D5D" w:rsidP="00BA28AA">
      <w:pPr>
        <w:pStyle w:val="ListParagraph"/>
        <w:numPr>
          <w:ilvl w:val="0"/>
          <w:numId w:val="7"/>
        </w:numPr>
      </w:pPr>
      <w:r>
        <w:t>“Do jazz hands.”</w:t>
      </w:r>
    </w:p>
    <w:p w14:paraId="1673B65F" w14:textId="77777777" w:rsidR="00DA3D5D" w:rsidRDefault="00DA3D5D" w:rsidP="00BA28AA">
      <w:pPr>
        <w:pStyle w:val="ListParagraph"/>
        <w:numPr>
          <w:ilvl w:val="0"/>
          <w:numId w:val="7"/>
        </w:numPr>
      </w:pPr>
      <w:r>
        <w:t>“Be jazzy.”</w:t>
      </w:r>
    </w:p>
    <w:p w14:paraId="70281A20" w14:textId="77777777" w:rsidR="00DA3D5D" w:rsidRDefault="00DA3D5D" w:rsidP="00BA28AA">
      <w:pPr>
        <w:pStyle w:val="ListParagraph"/>
        <w:numPr>
          <w:ilvl w:val="0"/>
          <w:numId w:val="7"/>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BA28AA">
      <w:pPr>
        <w:pStyle w:val="ListParagraph"/>
        <w:numPr>
          <w:ilvl w:val="0"/>
          <w:numId w:val="8"/>
        </w:numPr>
      </w:pPr>
      <w:r>
        <w:t>“NAO, wiggle your fingers.”</w:t>
      </w:r>
    </w:p>
    <w:p w14:paraId="6EAC8EF9" w14:textId="77777777" w:rsidR="00DA3D5D" w:rsidRDefault="00DA3D5D" w:rsidP="00BA28AA">
      <w:pPr>
        <w:pStyle w:val="ListParagraph"/>
        <w:numPr>
          <w:ilvl w:val="0"/>
          <w:numId w:val="8"/>
        </w:numPr>
      </w:pPr>
      <w:r>
        <w:t>“Move fingers.”</w:t>
      </w:r>
    </w:p>
    <w:p w14:paraId="6CF5D3B3" w14:textId="77777777" w:rsidR="00DA3D5D" w:rsidRDefault="00DA3D5D" w:rsidP="00BA28AA">
      <w:pPr>
        <w:pStyle w:val="ListParagraph"/>
        <w:numPr>
          <w:ilvl w:val="0"/>
          <w:numId w:val="8"/>
        </w:numPr>
      </w:pPr>
      <w:r>
        <w:t>“Can you wiggle your fingers.”</w:t>
      </w:r>
    </w:p>
    <w:p w14:paraId="2DC773F0" w14:textId="77777777" w:rsidR="00DA3D5D" w:rsidRDefault="00DA3D5D" w:rsidP="00BA28AA">
      <w:pPr>
        <w:pStyle w:val="ListParagraph"/>
        <w:numPr>
          <w:ilvl w:val="0"/>
          <w:numId w:val="8"/>
        </w:numPr>
      </w:pPr>
      <w:r>
        <w:t>“Do your fingers move.”</w:t>
      </w:r>
    </w:p>
    <w:p w14:paraId="57B7860B" w14:textId="77777777" w:rsidR="00DA3D5D" w:rsidRDefault="00DA3D5D" w:rsidP="00BA28AA">
      <w:pPr>
        <w:pStyle w:val="ListParagraph"/>
        <w:numPr>
          <w:ilvl w:val="0"/>
          <w:numId w:val="8"/>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BA28AA">
      <w:pPr>
        <w:pStyle w:val="ListParagraph"/>
        <w:numPr>
          <w:ilvl w:val="0"/>
          <w:numId w:val="9"/>
        </w:numPr>
      </w:pPr>
      <w:r>
        <w:t>“Nod yes.”</w:t>
      </w:r>
    </w:p>
    <w:p w14:paraId="21DC1DF1" w14:textId="77777777" w:rsidR="00DA3D5D" w:rsidRDefault="00DA3D5D" w:rsidP="00BA28AA">
      <w:pPr>
        <w:pStyle w:val="ListParagraph"/>
        <w:numPr>
          <w:ilvl w:val="0"/>
          <w:numId w:val="9"/>
        </w:numPr>
      </w:pPr>
      <w:r>
        <w:t>“Can you nod for me?”</w:t>
      </w:r>
    </w:p>
    <w:p w14:paraId="14756BDD" w14:textId="77777777" w:rsidR="00DA3D5D" w:rsidRDefault="00DA3D5D" w:rsidP="00BA28AA">
      <w:pPr>
        <w:pStyle w:val="ListParagraph"/>
        <w:numPr>
          <w:ilvl w:val="0"/>
          <w:numId w:val="9"/>
        </w:numPr>
      </w:pPr>
      <w:r>
        <w:t>“Nod your head.”</w:t>
      </w:r>
    </w:p>
    <w:p w14:paraId="77B7B16F" w14:textId="77777777" w:rsidR="00DA3D5D" w:rsidRDefault="00DA3D5D" w:rsidP="00BA28AA">
      <w:pPr>
        <w:pStyle w:val="ListParagraph"/>
        <w:numPr>
          <w:ilvl w:val="0"/>
          <w:numId w:val="9"/>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BA28AA">
      <w:pPr>
        <w:pStyle w:val="ListParagraph"/>
        <w:numPr>
          <w:ilvl w:val="0"/>
          <w:numId w:val="10"/>
        </w:numPr>
      </w:pPr>
      <w:r>
        <w:t>“Raise your left/right foot.”</w:t>
      </w:r>
    </w:p>
    <w:p w14:paraId="300C540D" w14:textId="77777777" w:rsidR="00DA3D5D" w:rsidRDefault="00DA3D5D" w:rsidP="00BA28AA">
      <w:pPr>
        <w:pStyle w:val="ListParagraph"/>
        <w:numPr>
          <w:ilvl w:val="0"/>
          <w:numId w:val="10"/>
        </w:numPr>
      </w:pPr>
      <w:r>
        <w:t>“Raise your left/right leg.”</w:t>
      </w:r>
    </w:p>
    <w:p w14:paraId="6401319D" w14:textId="77777777" w:rsidR="00DA3D5D" w:rsidRDefault="00DA3D5D" w:rsidP="00BA28AA">
      <w:pPr>
        <w:pStyle w:val="ListParagraph"/>
        <w:numPr>
          <w:ilvl w:val="0"/>
          <w:numId w:val="10"/>
        </w:numPr>
      </w:pPr>
      <w:r>
        <w:t>“Move your left/right foot.”</w:t>
      </w:r>
    </w:p>
    <w:p w14:paraId="1CD94B66" w14:textId="77777777" w:rsidR="00DA3D5D" w:rsidRDefault="00DA3D5D" w:rsidP="00BA28AA">
      <w:pPr>
        <w:pStyle w:val="ListParagraph"/>
        <w:numPr>
          <w:ilvl w:val="0"/>
          <w:numId w:val="10"/>
        </w:numPr>
      </w:pPr>
      <w:r>
        <w:t>“Move your left/right leg.”</w:t>
      </w:r>
    </w:p>
    <w:p w14:paraId="572E4917" w14:textId="77777777" w:rsidR="00DA3D5D" w:rsidRDefault="00DA3D5D" w:rsidP="00BA28AA">
      <w:pPr>
        <w:pStyle w:val="ListParagraph"/>
        <w:numPr>
          <w:ilvl w:val="0"/>
          <w:numId w:val="10"/>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BA28AA">
      <w:pPr>
        <w:pStyle w:val="ListParagraph"/>
        <w:numPr>
          <w:ilvl w:val="0"/>
          <w:numId w:val="17"/>
        </w:numPr>
      </w:pPr>
      <w:r>
        <w:t>“Turn around”</w:t>
      </w:r>
    </w:p>
    <w:p w14:paraId="01527E40" w14:textId="77777777" w:rsidR="00DA3D5D" w:rsidRDefault="00DA3D5D" w:rsidP="00BA28AA">
      <w:pPr>
        <w:pStyle w:val="ListParagraph"/>
        <w:numPr>
          <w:ilvl w:val="0"/>
          <w:numId w:val="17"/>
        </w:numPr>
      </w:pPr>
      <w:r>
        <w:t>“Spin around”</w:t>
      </w:r>
    </w:p>
    <w:p w14:paraId="54C204BC" w14:textId="77777777" w:rsidR="00DA3D5D" w:rsidRDefault="00DA3D5D" w:rsidP="00BA28AA">
      <w:pPr>
        <w:pStyle w:val="ListParagraph"/>
        <w:numPr>
          <w:ilvl w:val="0"/>
          <w:numId w:val="17"/>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BA28AA">
      <w:pPr>
        <w:pStyle w:val="ListParagraph"/>
        <w:numPr>
          <w:ilvl w:val="0"/>
          <w:numId w:val="11"/>
        </w:numPr>
      </w:pPr>
      <w:r>
        <w:t>“Turn your head left/right.”</w:t>
      </w:r>
    </w:p>
    <w:p w14:paraId="12286928" w14:textId="77777777" w:rsidR="00DA3D5D" w:rsidRDefault="00DA3D5D" w:rsidP="00BA28AA">
      <w:pPr>
        <w:pStyle w:val="ListParagraph"/>
        <w:numPr>
          <w:ilvl w:val="0"/>
          <w:numId w:val="11"/>
        </w:numPr>
      </w:pPr>
      <w:r>
        <w:t>“Turn head left/right.”</w:t>
      </w:r>
    </w:p>
    <w:p w14:paraId="3356DBA7" w14:textId="77777777" w:rsidR="00DA3D5D" w:rsidRDefault="00DA3D5D" w:rsidP="00BA28AA">
      <w:pPr>
        <w:pStyle w:val="ListParagraph"/>
        <w:numPr>
          <w:ilvl w:val="0"/>
          <w:numId w:val="11"/>
        </w:numPr>
      </w:pPr>
      <w:r>
        <w:t>“Head left/right.”</w:t>
      </w:r>
    </w:p>
    <w:p w14:paraId="26357162" w14:textId="77777777" w:rsidR="00DA3D5D" w:rsidRDefault="00DA3D5D" w:rsidP="00BA28AA">
      <w:pPr>
        <w:pStyle w:val="ListParagraph"/>
        <w:numPr>
          <w:ilvl w:val="0"/>
          <w:numId w:val="11"/>
        </w:numPr>
      </w:pPr>
      <w:r>
        <w:lastRenderedPageBreak/>
        <w:t>“Move your head to the left/right.”</w:t>
      </w:r>
    </w:p>
    <w:p w14:paraId="6B4B7CAA" w14:textId="77777777" w:rsidR="00DA3D5D" w:rsidRDefault="00DA3D5D" w:rsidP="00BA28AA">
      <w:pPr>
        <w:pStyle w:val="ListParagraph"/>
        <w:numPr>
          <w:ilvl w:val="0"/>
          <w:numId w:val="11"/>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BA28AA">
      <w:pPr>
        <w:pStyle w:val="ListParagraph"/>
        <w:numPr>
          <w:ilvl w:val="0"/>
          <w:numId w:val="16"/>
        </w:numPr>
      </w:pPr>
      <w:r>
        <w:t>“Turn left/right”</w:t>
      </w:r>
    </w:p>
    <w:p w14:paraId="6E8502E2" w14:textId="77777777" w:rsidR="00DA3D5D" w:rsidRDefault="00DA3D5D" w:rsidP="00BA28AA">
      <w:pPr>
        <w:pStyle w:val="ListParagraph"/>
        <w:numPr>
          <w:ilvl w:val="0"/>
          <w:numId w:val="16"/>
        </w:numPr>
      </w:pPr>
      <w:r>
        <w:t>“Rotate left/right”</w:t>
      </w:r>
    </w:p>
    <w:p w14:paraId="7FCC8BF0" w14:textId="77777777" w:rsidR="00DA3D5D" w:rsidRDefault="00DA3D5D" w:rsidP="00BA28AA">
      <w:pPr>
        <w:pStyle w:val="ListParagraph"/>
        <w:numPr>
          <w:ilvl w:val="0"/>
          <w:numId w:val="16"/>
        </w:numPr>
      </w:pPr>
      <w:r>
        <w:t>“Can you turn left/right?”</w:t>
      </w:r>
    </w:p>
    <w:p w14:paraId="65216F7F" w14:textId="77777777" w:rsidR="00DA3D5D" w:rsidRDefault="00DA3D5D" w:rsidP="00BA28AA">
      <w:pPr>
        <w:pStyle w:val="ListParagraph"/>
        <w:numPr>
          <w:ilvl w:val="0"/>
          <w:numId w:val="16"/>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BA28AA">
      <w:pPr>
        <w:pStyle w:val="ListParagraph"/>
        <w:numPr>
          <w:ilvl w:val="0"/>
          <w:numId w:val="12"/>
        </w:numPr>
      </w:pPr>
      <w:r>
        <w:t>“Walk &lt;direction&gt;.”</w:t>
      </w:r>
    </w:p>
    <w:p w14:paraId="7B2E0CB4" w14:textId="77777777" w:rsidR="00DA3D5D" w:rsidRDefault="00DA3D5D" w:rsidP="00BA28AA">
      <w:pPr>
        <w:pStyle w:val="ListParagraph"/>
        <w:numPr>
          <w:ilvl w:val="0"/>
          <w:numId w:val="12"/>
        </w:numPr>
      </w:pPr>
      <w:r>
        <w:t>“Move &lt;direction&gt;.”</w:t>
      </w:r>
    </w:p>
    <w:p w14:paraId="30AA5AFD" w14:textId="77777777" w:rsidR="00DA3D5D" w:rsidRDefault="00DA3D5D" w:rsidP="00BA28AA">
      <w:pPr>
        <w:pStyle w:val="ListParagraph"/>
        <w:numPr>
          <w:ilvl w:val="0"/>
          <w:numId w:val="12"/>
        </w:numPr>
      </w:pPr>
      <w:r>
        <w:t>“Step &lt;direction&gt;.”</w:t>
      </w:r>
    </w:p>
    <w:p w14:paraId="127170A8" w14:textId="77777777" w:rsidR="00DA3D5D" w:rsidRDefault="00DA3D5D" w:rsidP="00BA28AA">
      <w:pPr>
        <w:pStyle w:val="ListParagraph"/>
        <w:numPr>
          <w:ilvl w:val="0"/>
          <w:numId w:val="12"/>
        </w:numPr>
      </w:pPr>
      <w:r>
        <w:t>“Take a step &lt;direction&gt;.”</w:t>
      </w:r>
    </w:p>
    <w:p w14:paraId="24FBA138" w14:textId="77777777" w:rsidR="00DA3D5D" w:rsidRDefault="00DA3D5D" w:rsidP="00BA28AA">
      <w:pPr>
        <w:pStyle w:val="ListParagraph"/>
        <w:numPr>
          <w:ilvl w:val="0"/>
          <w:numId w:val="12"/>
        </w:numPr>
      </w:pPr>
      <w:r>
        <w:t>“Move your legs for me”</w:t>
      </w:r>
    </w:p>
    <w:p w14:paraId="6464A00F" w14:textId="77777777" w:rsidR="00DA3D5D" w:rsidRDefault="00DA3D5D" w:rsidP="00BA28AA">
      <w:pPr>
        <w:pStyle w:val="ListParagraph"/>
        <w:numPr>
          <w:ilvl w:val="0"/>
          <w:numId w:val="12"/>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BA28AA">
      <w:pPr>
        <w:pStyle w:val="ListParagraph"/>
        <w:numPr>
          <w:ilvl w:val="0"/>
          <w:numId w:val="13"/>
        </w:numPr>
      </w:pPr>
      <w:r>
        <w:t>“Can you dance?”</w:t>
      </w:r>
    </w:p>
    <w:p w14:paraId="604E3251" w14:textId="77777777" w:rsidR="00DA3D5D" w:rsidRDefault="00DA3D5D" w:rsidP="00BA28AA">
      <w:pPr>
        <w:pStyle w:val="ListParagraph"/>
        <w:numPr>
          <w:ilvl w:val="0"/>
          <w:numId w:val="13"/>
        </w:numPr>
      </w:pPr>
      <w:r>
        <w:t>“Can you dance like Beyoncé?”</w:t>
      </w:r>
    </w:p>
    <w:p w14:paraId="32ED3E45" w14:textId="77777777" w:rsidR="00DA3D5D" w:rsidRDefault="00DA3D5D" w:rsidP="00BA28AA">
      <w:pPr>
        <w:pStyle w:val="ListParagraph"/>
        <w:numPr>
          <w:ilvl w:val="0"/>
          <w:numId w:val="13"/>
        </w:numPr>
      </w:pPr>
      <w:r>
        <w:t>“Can you dance to Single Ladies?”</w:t>
      </w:r>
    </w:p>
    <w:p w14:paraId="527AA5AC" w14:textId="77777777" w:rsidR="00DA3D5D" w:rsidRDefault="00DA3D5D" w:rsidP="00BA28AA">
      <w:pPr>
        <w:pStyle w:val="ListParagraph"/>
        <w:numPr>
          <w:ilvl w:val="0"/>
          <w:numId w:val="13"/>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BA28AA">
      <w:pPr>
        <w:pStyle w:val="ListParagraph"/>
        <w:numPr>
          <w:ilvl w:val="0"/>
          <w:numId w:val="13"/>
        </w:numPr>
      </w:pPr>
      <w:r>
        <w:t>“Pushups.”</w:t>
      </w:r>
    </w:p>
    <w:p w14:paraId="4051A153" w14:textId="77777777" w:rsidR="00DA3D5D" w:rsidRDefault="00DA3D5D" w:rsidP="00BA28AA">
      <w:pPr>
        <w:pStyle w:val="ListParagraph"/>
        <w:numPr>
          <w:ilvl w:val="0"/>
          <w:numId w:val="13"/>
        </w:numPr>
      </w:pPr>
      <w:r>
        <w:t>“Do pushups.”</w:t>
      </w:r>
    </w:p>
    <w:p w14:paraId="16A6B3E3" w14:textId="77777777" w:rsidR="00DA3D5D" w:rsidRDefault="00DA3D5D" w:rsidP="00BA28AA">
      <w:pPr>
        <w:pStyle w:val="ListParagraph"/>
        <w:numPr>
          <w:ilvl w:val="0"/>
          <w:numId w:val="13"/>
        </w:numPr>
      </w:pPr>
      <w:r>
        <w:t>“Do some pushups.”</w:t>
      </w:r>
    </w:p>
    <w:p w14:paraId="144FD0ED" w14:textId="77777777" w:rsidR="00DA3D5D" w:rsidRDefault="00DA3D5D" w:rsidP="00BA28AA">
      <w:pPr>
        <w:pStyle w:val="ListParagraph"/>
        <w:numPr>
          <w:ilvl w:val="0"/>
          <w:numId w:val="13"/>
        </w:numPr>
      </w:pPr>
      <w:r>
        <w:t>“Can you do pushups?”</w:t>
      </w:r>
    </w:p>
    <w:p w14:paraId="550ED62F" w14:textId="77777777" w:rsidR="00DA3D5D" w:rsidRDefault="00DA3D5D" w:rsidP="00BA28AA">
      <w:pPr>
        <w:pStyle w:val="ListParagraph"/>
        <w:numPr>
          <w:ilvl w:val="0"/>
          <w:numId w:val="13"/>
        </w:numPr>
      </w:pPr>
      <w:r>
        <w:t>“Do you know how to do pushups?”</w:t>
      </w:r>
    </w:p>
    <w:p w14:paraId="353BAADB" w14:textId="77777777" w:rsidR="00DA3D5D" w:rsidRDefault="00DA3D5D" w:rsidP="00BA28AA">
      <w:pPr>
        <w:pStyle w:val="ListParagraph"/>
        <w:numPr>
          <w:ilvl w:val="0"/>
          <w:numId w:val="13"/>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BA28AA">
      <w:pPr>
        <w:pStyle w:val="ListParagraph"/>
        <w:numPr>
          <w:ilvl w:val="0"/>
          <w:numId w:val="13"/>
        </w:numPr>
      </w:pPr>
      <w:r>
        <w:t>“Stop.”</w:t>
      </w:r>
    </w:p>
    <w:p w14:paraId="606132B4" w14:textId="77777777" w:rsidR="00DA3D5D" w:rsidRPr="00CE3F33" w:rsidRDefault="00DA3D5D" w:rsidP="00BA28AA">
      <w:pPr>
        <w:pStyle w:val="ListParagraph"/>
        <w:numPr>
          <w:ilvl w:val="0"/>
          <w:numId w:val="13"/>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0777D6">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296887">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BA28AA">
      <w:pPr>
        <w:pStyle w:val="ListParagraph"/>
        <w:numPr>
          <w:ilvl w:val="0"/>
          <w:numId w:val="15"/>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BA28AA">
      <w:pPr>
        <w:pStyle w:val="ListParagraph"/>
        <w:numPr>
          <w:ilvl w:val="0"/>
          <w:numId w:val="15"/>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BA28AA">
      <w:pPr>
        <w:pStyle w:val="ListParagraph"/>
        <w:numPr>
          <w:ilvl w:val="0"/>
          <w:numId w:val="15"/>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BA28AA">
      <w:pPr>
        <w:pStyle w:val="ListParagraph"/>
        <w:numPr>
          <w:ilvl w:val="0"/>
          <w:numId w:val="15"/>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BA28AA">
      <w:pPr>
        <w:pStyle w:val="ListParagraph"/>
        <w:numPr>
          <w:ilvl w:val="0"/>
          <w:numId w:val="15"/>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BA28AA">
      <w:pPr>
        <w:pStyle w:val="ListParagraph"/>
        <w:numPr>
          <w:ilvl w:val="0"/>
          <w:numId w:val="15"/>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BA28AA">
      <w:pPr>
        <w:pStyle w:val="ListParagraph"/>
        <w:numPr>
          <w:ilvl w:val="0"/>
          <w:numId w:val="15"/>
        </w:numPr>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&#13;&#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BA28AA">
      <w:pPr>
        <w:pStyle w:val="ListParagraph"/>
        <w:numPr>
          <w:ilvl w:val="0"/>
          <w:numId w:val="15"/>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BA28AA">
      <w:pPr>
        <w:pStyle w:val="ListParagraph"/>
        <w:numPr>
          <w:ilvl w:val="0"/>
          <w:numId w:val="15"/>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BA28AA">
      <w:pPr>
        <w:pStyle w:val="ListParagraph"/>
        <w:numPr>
          <w:ilvl w:val="0"/>
          <w:numId w:val="15"/>
        </w:numPr>
      </w:pPr>
      <w:r>
        <w:rPr>
          <w:b/>
        </w:rPr>
        <w:t>Input</w:t>
      </w:r>
      <w:r w:rsidRPr="00C67C9D">
        <w:t>:</w:t>
      </w:r>
      <w:r>
        <w:t xml:space="preserve"> Allows the user to add multiple start inputs.</w:t>
      </w:r>
    </w:p>
    <w:p w14:paraId="684A44B3" w14:textId="77777777" w:rsidR="00DA3D5D" w:rsidRDefault="00DA3D5D" w:rsidP="00BA28AA">
      <w:pPr>
        <w:pStyle w:val="ListParagraph"/>
        <w:numPr>
          <w:ilvl w:val="0"/>
          <w:numId w:val="15"/>
        </w:numPr>
      </w:pPr>
      <w:r>
        <w:rPr>
          <w:b/>
        </w:rPr>
        <w:t>Output</w:t>
      </w:r>
      <w:r w:rsidRPr="00C67C9D">
        <w:t>:</w:t>
      </w:r>
      <w:r>
        <w:t xml:space="preserve"> Allows different outputs to be added to the module</w:t>
      </w:r>
    </w:p>
    <w:p w14:paraId="043A84E9" w14:textId="1C212EB8" w:rsidR="00DA3D5D" w:rsidRDefault="00DA3D5D" w:rsidP="00BA28AA">
      <w:pPr>
        <w:pStyle w:val="ListParagraph"/>
        <w:numPr>
          <w:ilvl w:val="0"/>
          <w:numId w:val="15"/>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BA28AA">
      <w:pPr>
        <w:pStyle w:val="ListParagraph"/>
        <w:numPr>
          <w:ilvl w:val="0"/>
          <w:numId w:val="15"/>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&#13;&#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&#13;&#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&#13;&#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20469" w14:textId="77777777" w:rsidR="00BA28AA" w:rsidRDefault="00BA28AA">
      <w:r>
        <w:separator/>
      </w:r>
    </w:p>
    <w:p w14:paraId="02CFEF04" w14:textId="77777777" w:rsidR="00BA28AA" w:rsidRDefault="00BA28AA"/>
  </w:endnote>
  <w:endnote w:type="continuationSeparator" w:id="0">
    <w:p w14:paraId="71FCFF64" w14:textId="77777777" w:rsidR="00BA28AA" w:rsidRDefault="00BA28AA">
      <w:r>
        <w:continuationSeparator/>
      </w:r>
    </w:p>
    <w:p w14:paraId="11DE980A" w14:textId="77777777" w:rsidR="00BA28AA" w:rsidRDefault="00BA28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29D662B5" w:rsidR="005904AB" w:rsidRDefault="005904A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D199D" w14:textId="77777777" w:rsidR="00BA28AA" w:rsidRDefault="00BA28AA">
      <w:r>
        <w:separator/>
      </w:r>
    </w:p>
    <w:p w14:paraId="706C683C" w14:textId="77777777" w:rsidR="00BA28AA" w:rsidRDefault="00BA28AA"/>
  </w:footnote>
  <w:footnote w:type="continuationSeparator" w:id="0">
    <w:p w14:paraId="1A1431A7" w14:textId="77777777" w:rsidR="00BA28AA" w:rsidRDefault="00BA28AA">
      <w:r>
        <w:continuationSeparator/>
      </w:r>
    </w:p>
    <w:p w14:paraId="13C18413" w14:textId="77777777" w:rsidR="00BA28AA" w:rsidRDefault="00BA28AA"/>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32CF"/>
    <w:rsid w:val="00067E02"/>
    <w:rsid w:val="000777D6"/>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8110A"/>
    <w:rsid w:val="009878AB"/>
    <w:rsid w:val="009C73A4"/>
    <w:rsid w:val="00A20EB8"/>
    <w:rsid w:val="00AB747E"/>
    <w:rsid w:val="00AD5280"/>
    <w:rsid w:val="00AF0E96"/>
    <w:rsid w:val="00AF4C5E"/>
    <w:rsid w:val="00B147D7"/>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3FF58A-7E82-534B-8DDE-79F16C2A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C:\Users\DhanensH\AppData\Roaming\Microsoft\Templates\Project communication plan.dotx</Template>
  <TotalTime>174</TotalTime>
  <Pages>54</Pages>
  <Words>9952</Words>
  <Characters>56728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Microsoft Office User</cp:lastModifiedBy>
  <cp:revision>21</cp:revision>
  <cp:lastPrinted>2019-03-04T23:35:00Z</cp:lastPrinted>
  <dcterms:created xsi:type="dcterms:W3CDTF">2019-03-04T20:13:00Z</dcterms:created>
  <dcterms:modified xsi:type="dcterms:W3CDTF">2019-03-06T17:42:00Z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